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966BA" w14:textId="3AB12120" w:rsidR="009E264B" w:rsidRDefault="00664CAC" w:rsidP="00664CAC">
      <w:pPr>
        <w:jc w:val="center"/>
        <w:rPr>
          <w:b/>
          <w:bCs/>
        </w:rPr>
      </w:pPr>
      <w:r>
        <w:rPr>
          <w:b/>
          <w:bCs/>
        </w:rPr>
        <w:t xml:space="preserve">Zapisnik sastanka </w:t>
      </w:r>
      <w:r w:rsidR="00BE6BA3">
        <w:rPr>
          <w:b/>
          <w:bCs/>
        </w:rPr>
        <w:t>12.10.2022.</w:t>
      </w:r>
    </w:p>
    <w:p w14:paraId="2876D127" w14:textId="5F7601D8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4D319E86" w14:textId="4F45CBD8" w:rsidR="0064033F" w:rsidRDefault="0064033F" w:rsidP="00664CAC">
      <w:r w:rsidRPr="00281102">
        <w:rPr>
          <w:b/>
          <w:bCs/>
        </w:rPr>
        <w:t>10-17.9.</w:t>
      </w:r>
      <w:r>
        <w:t xml:space="preserve"> – </w:t>
      </w:r>
      <w:r w:rsidR="00D525F7">
        <w:t>J</w:t>
      </w:r>
      <w:r>
        <w:t xml:space="preserve">onathan bio </w:t>
      </w:r>
      <w:r w:rsidR="00D525F7">
        <w:t>na</w:t>
      </w:r>
      <w:r>
        <w:t xml:space="preserve"> </w:t>
      </w:r>
      <w:r w:rsidR="00D525F7">
        <w:t>sjeveru</w:t>
      </w:r>
      <w:r>
        <w:t xml:space="preserve"> Mađarsk</w:t>
      </w:r>
      <w:r w:rsidR="00D525F7">
        <w:t>e</w:t>
      </w:r>
      <w:r>
        <w:t xml:space="preserve"> u prekrasnim NP na T2 tečaju</w:t>
      </w:r>
      <w:r w:rsidR="00D525F7">
        <w:t>,</w:t>
      </w:r>
      <w:r>
        <w:t xml:space="preserve"> sa </w:t>
      </w:r>
      <w:r w:rsidR="00D525F7">
        <w:t>A</w:t>
      </w:r>
      <w:r>
        <w:t xml:space="preserve">merikancima. Tečaj „rigginga“ jama. Amerikanci nemaju dubokih jama, pa su zato u </w:t>
      </w:r>
      <w:r w:rsidR="00D525F7">
        <w:t>M</w:t>
      </w:r>
      <w:r>
        <w:t xml:space="preserve">ađarskoj radili. Mađarci imali sjajne instruktore, a </w:t>
      </w:r>
      <w:r w:rsidR="00D525F7">
        <w:t>J</w:t>
      </w:r>
      <w:r>
        <w:t xml:space="preserve">onny se skompao s </w:t>
      </w:r>
      <w:r w:rsidR="00D525F7">
        <w:t>A</w:t>
      </w:r>
      <w:r>
        <w:t>merikancima.</w:t>
      </w:r>
      <w:r w:rsidR="00281102">
        <w:t xml:space="preserve"> Jedno od imena bio je i Derek Bristol.</w:t>
      </w:r>
    </w:p>
    <w:p w14:paraId="49B0856B" w14:textId="328EC104" w:rsidR="0064033F" w:rsidRDefault="0064033F" w:rsidP="00664CAC">
      <w:r w:rsidRPr="00281102">
        <w:rPr>
          <w:b/>
          <w:bCs/>
        </w:rPr>
        <w:t>23.9.</w:t>
      </w:r>
      <w:r>
        <w:t xml:space="preserve"> – Jonathan išao u Kitu. Išao do trulog bivka sa Amerikancima</w:t>
      </w:r>
      <w:r w:rsidR="00281102">
        <w:t>.</w:t>
      </w:r>
    </w:p>
    <w:p w14:paraId="298F89B3" w14:textId="6C9C6D07" w:rsidR="00281102" w:rsidRDefault="00281102" w:rsidP="00664CAC">
      <w:r w:rsidRPr="00281102">
        <w:rPr>
          <w:b/>
          <w:bCs/>
        </w:rPr>
        <w:t>24.-25-9.</w:t>
      </w:r>
      <w:r>
        <w:t xml:space="preserve"> – Jonathan išao u Zečicu sa GSS speloronioc, 800m dobre stare penetracije. Sljedeći dan išli do kraja. Uvjeti su bili OK, mogli i bolji.</w:t>
      </w:r>
    </w:p>
    <w:p w14:paraId="480F96C2" w14:textId="4743018D" w:rsidR="00281102" w:rsidRDefault="00281102" w:rsidP="00664CAC">
      <w:r w:rsidRPr="00281102">
        <w:rPr>
          <w:b/>
          <w:bCs/>
        </w:rPr>
        <w:t>26.9.</w:t>
      </w:r>
      <w:r>
        <w:t xml:space="preserve"> – Jonathan bio u Markovom ponoru sa Petrom i prijateljima na snimanju.</w:t>
      </w:r>
    </w:p>
    <w:p w14:paraId="709F4A7F" w14:textId="435CA709" w:rsidR="00281102" w:rsidRDefault="00281102" w:rsidP="00664CAC">
      <w:r w:rsidRPr="00281102">
        <w:rPr>
          <w:b/>
          <w:bCs/>
        </w:rPr>
        <w:t>1.-3.10.</w:t>
      </w:r>
      <w:r>
        <w:t xml:space="preserve"> – Jonathan i </w:t>
      </w:r>
      <w:r>
        <w:t>Miloš</w:t>
      </w:r>
      <w:r>
        <w:t xml:space="preserve"> bili na braču u jamama koje su im ribari otkrili. Prekrasne jame, Jonny probao slikati, ali je bilo previše sedimenta. Probali su je i topografski snimiti, no bilo je problematično zbog istog razloga – sedimenta.</w:t>
      </w:r>
    </w:p>
    <w:p w14:paraId="5480DEB5" w14:textId="50EF44C7" w:rsidR="00281102" w:rsidRDefault="00281102" w:rsidP="00664CAC">
      <w:r w:rsidRPr="00D525F7">
        <w:rPr>
          <w:b/>
          <w:bCs/>
        </w:rPr>
        <w:t>8.-9.10.</w:t>
      </w:r>
      <w:r>
        <w:t xml:space="preserve"> – </w:t>
      </w:r>
      <w:r w:rsidR="00D525F7">
        <w:t xml:space="preserve">Lukas i Matteo Zausnig (SUE) bili na 2. vikendu tečaja spelelospašavanja na jami Crno vrilo (Baške Oštarije). Jama nije imala ni kap tekuće vode, iako je bila mokra, a vrtložni lonci napunjeni vodom. </w:t>
      </w:r>
    </w:p>
    <w:p w14:paraId="196B5707" w14:textId="2B9427A8" w:rsidR="00281102" w:rsidRDefault="00F9550D" w:rsidP="00664CAC">
      <w:r w:rsidRPr="00D525F7">
        <w:rPr>
          <w:b/>
          <w:bCs/>
        </w:rPr>
        <w:t>17.,18.,</w:t>
      </w:r>
      <w:r w:rsidR="00281102" w:rsidRPr="00D525F7">
        <w:rPr>
          <w:b/>
          <w:bCs/>
        </w:rPr>
        <w:t>2</w:t>
      </w:r>
      <w:r w:rsidRPr="00D525F7">
        <w:rPr>
          <w:b/>
          <w:bCs/>
        </w:rPr>
        <w:t>4</w:t>
      </w:r>
      <w:r w:rsidR="00281102" w:rsidRPr="00D525F7">
        <w:rPr>
          <w:b/>
          <w:bCs/>
        </w:rPr>
        <w:t>.</w:t>
      </w:r>
      <w:r w:rsidRPr="00D525F7">
        <w:rPr>
          <w:b/>
          <w:bCs/>
        </w:rPr>
        <w:t>,25.</w:t>
      </w:r>
      <w:r w:rsidR="00281102" w:rsidRPr="00D525F7">
        <w:rPr>
          <w:b/>
          <w:bCs/>
        </w:rPr>
        <w:t>9., 3.10. -</w:t>
      </w:r>
      <w:r w:rsidR="00281102">
        <w:t xml:space="preserve"> Loris bio u Baraćevim špiljam s nakanom 3D snimanja. Uzbuđen je zbog rezultata, </w:t>
      </w:r>
      <w:r>
        <w:t>trebali bi biti spektakularni.</w:t>
      </w:r>
    </w:p>
    <w:p w14:paraId="6DC22C79" w14:textId="69E46594" w:rsidR="00F9550D" w:rsidRPr="0064033F" w:rsidRDefault="00F9550D" w:rsidP="00664CAC">
      <w:r w:rsidRPr="00D525F7">
        <w:rPr>
          <w:b/>
          <w:bCs/>
        </w:rPr>
        <w:t>7.</w:t>
      </w:r>
      <w:r w:rsidR="00D525F7" w:rsidRPr="00D525F7">
        <w:rPr>
          <w:b/>
          <w:bCs/>
        </w:rPr>
        <w:t>-9.10.</w:t>
      </w:r>
      <w:r w:rsidR="00D525F7">
        <w:t xml:space="preserve"> - Dališa</w:t>
      </w:r>
      <w:r>
        <w:t>, Maja, Barbara i Ana</w:t>
      </w:r>
      <w:r w:rsidR="00D525F7">
        <w:t xml:space="preserve"> E.</w:t>
      </w:r>
      <w:r>
        <w:t xml:space="preserve">, ekipa iz SKOL-a i Kraševskih zvira bili na simpoziju georaznolikosti i geobaštine. Prvi dan bile radionice vođene PP Medvednica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. Maja imala predavanje na temu diplomskog rada. Dalibor imao prezentaciju vezanu uz edukaciju djece o STEM područjima. Ana je prezentirala poster svo</w:t>
      </w:r>
      <w:r w:rsidR="00D525F7">
        <w:t>g</w:t>
      </w:r>
      <w:r>
        <w:t xml:space="preserve"> diplomski rad koji</w:t>
      </w:r>
      <w:r w:rsidR="00D525F7">
        <w:t xml:space="preserve"> još nije dovršen</w:t>
      </w:r>
      <w:r>
        <w:t>. U nedjelju se išlo u obilazak špilje Samograd i pećinski park Grabovača</w:t>
      </w:r>
      <w:r w:rsidR="00D525F7">
        <w:t xml:space="preserve"> te još jedne špilje</w:t>
      </w:r>
      <w:r>
        <w:t xml:space="preserve">. </w:t>
      </w:r>
    </w:p>
    <w:p w14:paraId="71428814" w14:textId="405F8B96" w:rsidR="00664CAC" w:rsidRDefault="00664CAC" w:rsidP="00664CAC">
      <w:pPr>
        <w:rPr>
          <w:b/>
          <w:bCs/>
        </w:rPr>
      </w:pPr>
      <w:r>
        <w:rPr>
          <w:b/>
          <w:bCs/>
        </w:rPr>
        <w:t>INI IZLETI</w:t>
      </w:r>
    </w:p>
    <w:p w14:paraId="2C7ADF9F" w14:textId="7CD25096" w:rsidR="00F9550D" w:rsidRDefault="00F9550D" w:rsidP="00664CAC">
      <w:r w:rsidRPr="00D525F7">
        <w:rPr>
          <w:b/>
          <w:bCs/>
        </w:rPr>
        <w:t>9.10.</w:t>
      </w:r>
      <w:r>
        <w:t xml:space="preserve"> – Čedo bio u Arboretumu blizu Varaždina. Prilično zapušten, ali ga uređuju. Ima divovska sekvoja. </w:t>
      </w:r>
    </w:p>
    <w:p w14:paraId="2B6A812E" w14:textId="7A19C411" w:rsidR="00F9550D" w:rsidRDefault="00F9550D" w:rsidP="00664CAC">
      <w:r w:rsidRPr="00D525F7">
        <w:rPr>
          <w:b/>
          <w:bCs/>
        </w:rPr>
        <w:t>12.10.</w:t>
      </w:r>
      <w:r>
        <w:t xml:space="preserve"> – Fero i Juks sa ekipom iz OB-a bili na Kalniku penjat se i igrat na tirolci. </w:t>
      </w:r>
    </w:p>
    <w:p w14:paraId="692EB34D" w14:textId="3ECB0D9E" w:rsidR="00F9550D" w:rsidRDefault="00F9550D" w:rsidP="00664CAC">
      <w:r w:rsidRPr="00D525F7">
        <w:rPr>
          <w:b/>
          <w:bCs/>
        </w:rPr>
        <w:t>8.-9.10.</w:t>
      </w:r>
      <w:r>
        <w:t xml:space="preserve"> – Mrci i Sunka bili na Čikoli i </w:t>
      </w:r>
      <w:r w:rsidR="005C6738">
        <w:t xml:space="preserve">u </w:t>
      </w:r>
      <w:r>
        <w:t>Paklenici na penjanju. Kupali se na Krki i u Starigradu.</w:t>
      </w:r>
    </w:p>
    <w:p w14:paraId="0ED64470" w14:textId="6148E232" w:rsidR="005C6738" w:rsidRPr="00F9550D" w:rsidRDefault="005C6738" w:rsidP="00664CAC">
      <w:r w:rsidRPr="00D525F7">
        <w:rPr>
          <w:b/>
          <w:bCs/>
        </w:rPr>
        <w:t>5.-9.10.</w:t>
      </w:r>
      <w:r>
        <w:t xml:space="preserve"> – Marina bila na jugu Italije biciklirati. Posjetila par gradića i imala skoro špiljarski izlet (špilja je bila zatvorena). Bila u povijesnom muzeju koji je imao i – špiljarski dio. More je jako toplo.</w:t>
      </w:r>
    </w:p>
    <w:p w14:paraId="206B48F9" w14:textId="441A9093" w:rsidR="00664CAC" w:rsidRDefault="00664CAC" w:rsidP="00664CAC">
      <w:pPr>
        <w:rPr>
          <w:b/>
          <w:bCs/>
        </w:rPr>
      </w:pPr>
      <w:r>
        <w:rPr>
          <w:b/>
          <w:bCs/>
        </w:rPr>
        <w:t>NAJAVE</w:t>
      </w:r>
    </w:p>
    <w:p w14:paraId="4A292D45" w14:textId="345DDAAC" w:rsidR="005C6738" w:rsidRDefault="00D525F7" w:rsidP="00664CAC">
      <w:r w:rsidRPr="00D525F7">
        <w:rPr>
          <w:b/>
          <w:bCs/>
        </w:rPr>
        <w:t>15.-16.10.</w:t>
      </w:r>
      <w:r>
        <w:t xml:space="preserve"> – </w:t>
      </w:r>
      <w:r w:rsidR="005C6738">
        <w:t>Plitvice. Kreće se ovaj petak navečer ili subotu, ostaje se do nedjelje. Barbi je vođa, njoj se javite.</w:t>
      </w:r>
    </w:p>
    <w:p w14:paraId="609951C8" w14:textId="19CF17FD" w:rsidR="005C6738" w:rsidRDefault="005C6738" w:rsidP="00664CAC">
      <w:r>
        <w:t xml:space="preserve">Mrci ide sutra na kamenolom gdje su vadili žrvnjeve iznad </w:t>
      </w:r>
      <w:r w:rsidR="008044E0">
        <w:t>V</w:t>
      </w:r>
      <w:r>
        <w:t>eternice čisti</w:t>
      </w:r>
      <w:r w:rsidR="008044E0">
        <w:t>ti</w:t>
      </w:r>
      <w:r>
        <w:t xml:space="preserve"> </w:t>
      </w:r>
      <w:r w:rsidR="008044E0">
        <w:t>zapuštene</w:t>
      </w:r>
      <w:r>
        <w:t xml:space="preserve"> sportske smjerove. Tko hoće, slobodno </w:t>
      </w:r>
      <w:r w:rsidR="008044E0">
        <w:t>se javi Mrciju</w:t>
      </w:r>
    </w:p>
    <w:p w14:paraId="1224C0DB" w14:textId="035DEB76" w:rsidR="005C6738" w:rsidRPr="005C6738" w:rsidRDefault="005C6738" w:rsidP="00664CAC">
      <w:r>
        <w:t xml:space="preserve">Mrci najavljuje kopanje na ponoru </w:t>
      </w:r>
      <w:r w:rsidR="008044E0">
        <w:t>nekad popodne</w:t>
      </w:r>
      <w:r>
        <w:t xml:space="preserve"> sljedeći tjedan.</w:t>
      </w:r>
    </w:p>
    <w:p w14:paraId="4EDB4CE7" w14:textId="36F4B8F4" w:rsidR="00664CAC" w:rsidRDefault="00664CAC" w:rsidP="00664CAC">
      <w:pPr>
        <w:rPr>
          <w:b/>
          <w:bCs/>
        </w:rPr>
      </w:pPr>
      <w:r>
        <w:rPr>
          <w:b/>
          <w:bCs/>
        </w:rPr>
        <w:lastRenderedPageBreak/>
        <w:t>RAZNO</w:t>
      </w:r>
    </w:p>
    <w:p w14:paraId="6568294D" w14:textId="06956580" w:rsidR="005C6738" w:rsidRPr="005C6738" w:rsidRDefault="009C149E" w:rsidP="00664CAC">
      <w:r>
        <w:rPr>
          <w:b/>
          <w:bCs/>
        </w:rPr>
        <w:t>4. – 6.11. Skup speleologa u Samoboru –</w:t>
      </w:r>
      <w:r w:rsidR="005C6738">
        <w:t xml:space="preserve"> </w:t>
      </w:r>
      <w:r>
        <w:t>traju prijave na skup koje se odrađuju online</w:t>
      </w:r>
      <w:r w:rsidR="00156DFB">
        <w:t xml:space="preserve">, </w:t>
      </w:r>
      <w:r>
        <w:t>organizatori molili da se kotizacija uplati zajednički od strane društva, pa svi prijavljeni trebaju donijeti 100kn za kotizaciju pročelnici, ili u kešu na sastanak, ili joj se javiti za uplatu. Uplata se mora napraviti do 25.10. Kotizacija će na licu mjesta iznositi 120kn.</w:t>
      </w:r>
    </w:p>
    <w:p w14:paraId="4E220898" w14:textId="4EAC9E98" w:rsidR="00664CAC" w:rsidRDefault="005C6738" w:rsidP="00664CAC">
      <w:r w:rsidRPr="00D525F7">
        <w:rPr>
          <w:b/>
          <w:bCs/>
        </w:rPr>
        <w:t>15.10.</w:t>
      </w:r>
      <w:r>
        <w:t xml:space="preserve"> je besplatan ulazak u NP Paklenica.</w:t>
      </w:r>
    </w:p>
    <w:p w14:paraId="4F4CFE37" w14:textId="702E2BAA" w:rsidR="00156DFB" w:rsidRDefault="008044E0" w:rsidP="00664CAC">
      <w:r w:rsidRPr="009C149E">
        <w:rPr>
          <w:b/>
          <w:bCs/>
        </w:rPr>
        <w:t>5.-11.10.</w:t>
      </w:r>
      <w:r>
        <w:t xml:space="preserve"> – </w:t>
      </w:r>
      <w:r w:rsidR="00156DFB">
        <w:t xml:space="preserve">Borna bio na Karinu </w:t>
      </w:r>
      <w:r>
        <w:t xml:space="preserve">u </w:t>
      </w:r>
      <w:r w:rsidR="00156DFB">
        <w:t>akciji čišćenja</w:t>
      </w:r>
      <w:r>
        <w:t xml:space="preserve"> u subotu kad je bilo</w:t>
      </w:r>
      <w:r w:rsidR="00156DFB">
        <w:t xml:space="preserve"> preko 100 ljudi i 30 kubika smeća</w:t>
      </w:r>
      <w:r>
        <w:t>. Jeboton je svirao koncert</w:t>
      </w:r>
      <w:r w:rsidR="00156DFB">
        <w:t xml:space="preserve">. </w:t>
      </w:r>
      <w:r>
        <w:t>U međuvremenu</w:t>
      </w:r>
      <w:r w:rsidR="00156DFB">
        <w:t xml:space="preserve"> </w:t>
      </w:r>
      <w:r>
        <w:t xml:space="preserve">postavili </w:t>
      </w:r>
      <w:r w:rsidR="00156DFB">
        <w:t>5 highlin</w:t>
      </w:r>
      <w:r>
        <w:t>e linije</w:t>
      </w:r>
      <w:r w:rsidR="00156DFB">
        <w:t>, najveć</w:t>
      </w:r>
      <w:r>
        <w:t>a</w:t>
      </w:r>
      <w:r w:rsidR="00156DFB">
        <w:t xml:space="preserve"> preko 400m.</w:t>
      </w:r>
    </w:p>
    <w:p w14:paraId="5EFB3DD2" w14:textId="1E558BBA" w:rsidR="00156DFB" w:rsidRDefault="00156DFB" w:rsidP="00664CAC">
      <w:r>
        <w:t>Traže se ideje za merch za skup.</w:t>
      </w:r>
    </w:p>
    <w:p w14:paraId="092C077A" w14:textId="6E727C58" w:rsidR="00156DFB" w:rsidRDefault="00156DFB" w:rsidP="00664CAC">
      <w:r w:rsidRPr="00D525F7">
        <w:rPr>
          <w:b/>
          <w:bCs/>
        </w:rPr>
        <w:t>17.10.</w:t>
      </w:r>
      <w:r>
        <w:t xml:space="preserve"> je sastanak skupštine u 20h. Pričat će se o ormarima, školama...</w:t>
      </w:r>
    </w:p>
    <w:p w14:paraId="41157947" w14:textId="1FF1C25E" w:rsidR="00D525F7" w:rsidRDefault="00156DFB" w:rsidP="00664CAC">
      <w:r>
        <w:t>GAJBE: 1) Čedo – za puno godina</w:t>
      </w:r>
    </w:p>
    <w:p w14:paraId="35950AED" w14:textId="142CE48E" w:rsidR="00D525F7" w:rsidRDefault="00D525F7" w:rsidP="00664CAC">
      <w:r>
        <w:t xml:space="preserve">             2) Mislav – isto za godine, ali malo manje njih</w:t>
      </w:r>
    </w:p>
    <w:p w14:paraId="18BA5C0E" w14:textId="2C63A33D" w:rsidR="00D525F7" w:rsidRDefault="00D525F7" w:rsidP="00664CAC">
      <w:r>
        <w:t xml:space="preserve">             3) Raki i Dora – nije ih bilo dugo</w:t>
      </w:r>
    </w:p>
    <w:p w14:paraId="057A166F" w14:textId="77777777" w:rsidR="009C149E" w:rsidRPr="00156DFB" w:rsidRDefault="009C149E" w:rsidP="00664CAC"/>
    <w:p w14:paraId="0AB07E6C" w14:textId="361FC3C7" w:rsidR="00664CAC" w:rsidRDefault="00664CAC" w:rsidP="00664CAC">
      <w:pPr>
        <w:rPr>
          <w:b/>
          <w:bCs/>
        </w:rPr>
      </w:pPr>
      <w:r>
        <w:rPr>
          <w:b/>
          <w:bCs/>
        </w:rPr>
        <w:t>Sastanak vodila:</w:t>
      </w:r>
      <w:r w:rsidR="0064033F">
        <w:rPr>
          <w:b/>
          <w:bCs/>
        </w:rPr>
        <w:t xml:space="preserve"> Barbara Domitrović</w:t>
      </w:r>
    </w:p>
    <w:p w14:paraId="2FEEA87D" w14:textId="4FA3A115" w:rsidR="00664CAC" w:rsidRPr="00664CAC" w:rsidRDefault="00664CAC" w:rsidP="00664CAC">
      <w:pPr>
        <w:rPr>
          <w:b/>
          <w:bCs/>
        </w:rPr>
      </w:pPr>
      <w:r>
        <w:rPr>
          <w:b/>
          <w:bCs/>
        </w:rPr>
        <w:t>Zapisnik vodi</w:t>
      </w:r>
      <w:r w:rsidR="009C149E">
        <w:rPr>
          <w:b/>
          <w:bCs/>
        </w:rPr>
        <w:t>la</w:t>
      </w:r>
      <w:r>
        <w:rPr>
          <w:b/>
          <w:bCs/>
        </w:rPr>
        <w:t>:</w:t>
      </w:r>
      <w:r w:rsidR="0064033F">
        <w:rPr>
          <w:b/>
          <w:bCs/>
        </w:rPr>
        <w:t xml:space="preserve"> Lukasa Grbac Lacković</w:t>
      </w:r>
    </w:p>
    <w:sectPr w:rsidR="00664CAC" w:rsidRPr="00664CA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3E2E9" w14:textId="77777777" w:rsidR="006F5FBF" w:rsidRDefault="006F5FBF" w:rsidP="00664CAC">
      <w:pPr>
        <w:spacing w:after="0" w:line="240" w:lineRule="auto"/>
      </w:pPr>
      <w:r>
        <w:separator/>
      </w:r>
    </w:p>
  </w:endnote>
  <w:endnote w:type="continuationSeparator" w:id="0">
    <w:p w14:paraId="00C5E10B" w14:textId="77777777" w:rsidR="006F5FBF" w:rsidRDefault="006F5FBF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5EDC7" w14:textId="77777777" w:rsidR="006F5FBF" w:rsidRDefault="006F5FBF" w:rsidP="00664CAC">
      <w:pPr>
        <w:spacing w:after="0" w:line="240" w:lineRule="auto"/>
      </w:pPr>
      <w:r>
        <w:separator/>
      </w:r>
    </w:p>
  </w:footnote>
  <w:footnote w:type="continuationSeparator" w:id="0">
    <w:p w14:paraId="4AF453B5" w14:textId="77777777" w:rsidR="006F5FBF" w:rsidRDefault="006F5FBF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AE06E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2459F3C" wp14:editId="03FAA2BB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141A2EB" wp14:editId="0E13FA0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6408E4F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5A06F4D" w14:textId="77777777" w:rsidR="00664CAC" w:rsidRDefault="00664CAC" w:rsidP="00664CAC">
    <w:pPr>
      <w:pStyle w:val="Header"/>
    </w:pPr>
  </w:p>
  <w:p w14:paraId="16DAA787" w14:textId="77777777" w:rsidR="00664CAC" w:rsidRDefault="00664CAC">
    <w:pPr>
      <w:pStyle w:val="Header"/>
    </w:pPr>
  </w:p>
  <w:p w14:paraId="5D59B59E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19"/>
    <w:rsid w:val="00156DFB"/>
    <w:rsid w:val="00281102"/>
    <w:rsid w:val="00381719"/>
    <w:rsid w:val="003A3A3F"/>
    <w:rsid w:val="00562912"/>
    <w:rsid w:val="005C6738"/>
    <w:rsid w:val="0064033F"/>
    <w:rsid w:val="00664CAC"/>
    <w:rsid w:val="006F5FBF"/>
    <w:rsid w:val="008044E0"/>
    <w:rsid w:val="009C149E"/>
    <w:rsid w:val="009E264B"/>
    <w:rsid w:val="00AE3F07"/>
    <w:rsid w:val="00BE6BA3"/>
    <w:rsid w:val="00C13F8A"/>
    <w:rsid w:val="00D525F7"/>
    <w:rsid w:val="00F9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EFE9F"/>
  <w15:chartTrackingRefBased/>
  <w15:docId w15:val="{352EDFCA-3EED-4B1D-8983-2BE0819BC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163</TotalTime>
  <Pages>2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2</cp:revision>
  <dcterms:created xsi:type="dcterms:W3CDTF">2022-10-12T17:59:00Z</dcterms:created>
  <dcterms:modified xsi:type="dcterms:W3CDTF">2022-10-12T20:42:00Z</dcterms:modified>
</cp:coreProperties>
</file>