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B01A36" w14:textId="14813254" w:rsidR="009E264B" w:rsidRDefault="00664CAC" w:rsidP="00664CAC">
      <w:pPr>
        <w:jc w:val="center"/>
        <w:rPr>
          <w:b/>
          <w:bCs/>
        </w:rPr>
      </w:pPr>
      <w:r>
        <w:rPr>
          <w:b/>
          <w:bCs/>
        </w:rPr>
        <w:t xml:space="preserve">Zapisnik sastanka </w:t>
      </w:r>
      <w:r w:rsidR="009079A8">
        <w:rPr>
          <w:b/>
          <w:bCs/>
        </w:rPr>
        <w:t>26.10.2022.</w:t>
      </w:r>
    </w:p>
    <w:p w14:paraId="17EA700C" w14:textId="3B746FCC" w:rsidR="00664CAC" w:rsidRDefault="00664CAC" w:rsidP="00664CAC">
      <w:pPr>
        <w:rPr>
          <w:b/>
          <w:bCs/>
        </w:rPr>
      </w:pPr>
      <w:r>
        <w:rPr>
          <w:b/>
          <w:bCs/>
        </w:rPr>
        <w:t>SPELEO IZLETI</w:t>
      </w:r>
    </w:p>
    <w:p w14:paraId="61B50289" w14:textId="77777777" w:rsidR="00DA0E58" w:rsidRDefault="00F77369" w:rsidP="00664CAC">
      <w:r>
        <w:rPr>
          <w:b/>
          <w:bCs/>
        </w:rPr>
        <w:t xml:space="preserve">20. – 21.10. Park šuma Golubinjak – </w:t>
      </w:r>
      <w:r>
        <w:t xml:space="preserve">Čedo i Fero išli radit za OB i obišli dvije dvije špilje, pa su spavali iza </w:t>
      </w:r>
      <w:r w:rsidR="004E3284">
        <w:t>Mrzle Vodice</w:t>
      </w:r>
      <w:r>
        <w:t>, po noći išli obić neko neimenovano jezero. Iza tog jezera se nalazi špilja zvana Bjelotehnjača, i Čedo je našao da se na popisu neočišćenih objekata</w:t>
      </w:r>
      <w:r w:rsidR="004E3284">
        <w:t xml:space="preserve"> od</w:t>
      </w:r>
      <w:r>
        <w:t xml:space="preserve"> Čistog podzemlja nalazi pod drugim imenom.</w:t>
      </w:r>
      <w:r w:rsidR="00DA0E58">
        <w:t xml:space="preserve"> Čedo preporuča da posjetite Golubinjak ako niste bili.</w:t>
      </w:r>
    </w:p>
    <w:p w14:paraId="4459A94A" w14:textId="77777777" w:rsidR="00DA0E58" w:rsidRDefault="00DA0E58" w:rsidP="00664CAC"/>
    <w:p w14:paraId="17D93B87" w14:textId="782F298B" w:rsidR="00664CAC" w:rsidRDefault="00664CAC" w:rsidP="00664CAC">
      <w:pPr>
        <w:rPr>
          <w:b/>
          <w:bCs/>
        </w:rPr>
      </w:pPr>
      <w:r>
        <w:rPr>
          <w:b/>
          <w:bCs/>
        </w:rPr>
        <w:t>INI IZLETI</w:t>
      </w:r>
    </w:p>
    <w:p w14:paraId="4758DBE5" w14:textId="052EEE44" w:rsidR="009079A8" w:rsidRDefault="009079A8" w:rsidP="00664CAC">
      <w:r>
        <w:rPr>
          <w:b/>
          <w:bCs/>
        </w:rPr>
        <w:t xml:space="preserve">22. – 23.10. Ratkovo </w:t>
      </w:r>
      <w:r w:rsidR="00470FA4">
        <w:rPr>
          <w:b/>
          <w:bCs/>
        </w:rPr>
        <w:t xml:space="preserve">sklonište </w:t>
      </w:r>
      <w:r>
        <w:t>– Ličko bio s kolegom Tihićem i Ema psom. S njima je prespavala nekolicina adolescentnih otočana koji su se raznesli ko mitraljezi, pričali da znaju Plemca sa Careve kuće, ponudili se da bi pomogli pa su prenijeli naramak drva i onda krenuli pit i peć palačinke (čin kojim su zamastili cijelu peć) i razne varijante kokica. Ličko je kapitulirao oko ponoći i ostatak noći umirao na mukama jer su dečki zahajcali. Popili su i pojeli sve kaj su donijeli.</w:t>
      </w:r>
      <w:r>
        <w:br/>
        <w:t>Ličko i Tihić su donijeli aparat za gašenje koji im je dala osoba iz PD Vihora. Ratkovo je lijepo, čisto i uredno, bilo je dosta posjeta tijekom listopada. Ličko smatra da se treba česće ići</w:t>
      </w:r>
      <w:r w:rsidR="00F77369">
        <w:t>.</w:t>
      </w:r>
    </w:p>
    <w:p w14:paraId="3E34A566" w14:textId="23245642" w:rsidR="00F77369" w:rsidRDefault="00F77369" w:rsidP="00664CAC">
      <w:r>
        <w:rPr>
          <w:b/>
          <w:bCs/>
        </w:rPr>
        <w:t xml:space="preserve">23.10. </w:t>
      </w:r>
      <w:r w:rsidR="002B49A3">
        <w:rPr>
          <w:b/>
          <w:bCs/>
        </w:rPr>
        <w:t xml:space="preserve">Kotečnik – </w:t>
      </w:r>
      <w:r w:rsidR="002B49A3">
        <w:t>Mrci i Sunka bili na penjanju, penjali su sportske smjerove, bilo im je lijepo.</w:t>
      </w:r>
    </w:p>
    <w:p w14:paraId="66C1BB43" w14:textId="77777777" w:rsidR="002B49A3" w:rsidRDefault="002B49A3" w:rsidP="002B49A3">
      <w:r>
        <w:rPr>
          <w:b/>
          <w:bCs/>
        </w:rPr>
        <w:t xml:space="preserve">1. – 9.10. NP Mljet – </w:t>
      </w:r>
      <w:r>
        <w:t>Tanja Vu i Goga restaurirale suhozide. Dobili su vrlo opuštenog i bezbrižnog meštra Peru da im pokaže kako se to radi, nije bilo mjesta sekiraciji. Pero im je donosio svoje grožđe i lignje. Drugi dan su shvatili da na njih 8 imaju ograničen alat, tako da je omjer poštenog rada i prodavanja zjaka bio zadovoljavajuć. Suhozid su na kraju zalili betonom. Zadnji dan su volontirali na utrci „Mljet Trail“, i Goga kaže da je bila loše organizirana. Goga je bila živi putokaz za trkače. Sjedila je tamo satima i kontemplirala.</w:t>
      </w:r>
    </w:p>
    <w:p w14:paraId="440DF6CC" w14:textId="5704765B" w:rsidR="002B49A3" w:rsidRDefault="002B49A3" w:rsidP="00664CAC">
      <w:r>
        <w:rPr>
          <w:b/>
          <w:bCs/>
        </w:rPr>
        <w:t xml:space="preserve">10. – 26.10. Šolta </w:t>
      </w:r>
      <w:r>
        <w:t>– Goga se srela s Dejom, obilazili su nove jame koje on i Nikola planiraju otkopavat. Dejo ima fascikl s plastičnim košuljicama sa svim skicama, opisima i lokalnim opisima za svaki objekt. Goga smatra da je rođen da bude arhivar i oduševljena je s njegovom organizacijom. Nikola i Dejo planiraju ekspediciju na Šoltu u 12. mjesecu, ovisno kad budu imali slobodno. Dejo je našao super mjesto za logor i toplu jamu u kojoj se može napravit ogroman bivak na dubini od 60ak metara.</w:t>
      </w:r>
    </w:p>
    <w:p w14:paraId="6F6EC2B4" w14:textId="77777777" w:rsidR="002B49A3" w:rsidRPr="002B49A3" w:rsidRDefault="002B49A3" w:rsidP="00664CAC"/>
    <w:p w14:paraId="03CD623E" w14:textId="4E123D65" w:rsidR="00664CAC" w:rsidRDefault="00664CAC" w:rsidP="00664CAC">
      <w:pPr>
        <w:rPr>
          <w:b/>
          <w:bCs/>
        </w:rPr>
      </w:pPr>
      <w:r>
        <w:rPr>
          <w:b/>
          <w:bCs/>
        </w:rPr>
        <w:t>NAJAVE</w:t>
      </w:r>
    </w:p>
    <w:p w14:paraId="2CCA37E4" w14:textId="1378711A" w:rsidR="009079A8" w:rsidRDefault="009079A8" w:rsidP="00664CAC">
      <w:r>
        <w:rPr>
          <w:b/>
          <w:bCs/>
        </w:rPr>
        <w:t xml:space="preserve">29. – 30.10 Ratkovo sklonište </w:t>
      </w:r>
      <w:r>
        <w:t>– ekipa ide probat dovršit zimsku sobu kak spada jer je sav materijal gore, samo treba donijet alata. Kretalo bi se u subotu u 9 ujutro ispred NSB-a, već ide dosta ljudi. Naručen je i dostavljen novi prednji dio peći koji treba donijet do gore pa će se i to ovaj vikend sredit. Ako netko ima pilu, pur pjenu i</w:t>
      </w:r>
      <w:r w:rsidR="00F77369">
        <w:t>/i</w:t>
      </w:r>
      <w:r>
        <w:t>li male čavliće za lamperiju, nek donese. Svi zainteresirani trebaju se javit Heleni.</w:t>
      </w:r>
    </w:p>
    <w:p w14:paraId="0E979D9B" w14:textId="7602F1E4" w:rsidR="002B49A3" w:rsidRDefault="002B49A3" w:rsidP="00664CAC">
      <w:r>
        <w:rPr>
          <w:b/>
          <w:bCs/>
        </w:rPr>
        <w:t>1.11. Špilje kod Kakme –</w:t>
      </w:r>
      <w:r>
        <w:t xml:space="preserve"> Bobi i Teo su našli objekt koji idu istražit i nacrtat</w:t>
      </w:r>
    </w:p>
    <w:p w14:paraId="488AD11F" w14:textId="5DE7DE88" w:rsidR="002B49A3" w:rsidRDefault="002B49A3" w:rsidP="00664CAC">
      <w:r>
        <w:rPr>
          <w:b/>
          <w:bCs/>
        </w:rPr>
        <w:t xml:space="preserve">29.10. KUC Dubrava – </w:t>
      </w:r>
      <w:r>
        <w:t>Zagrebačka zajednica tehničke kulture – mi sudjelujemo kao član Zagrebačkog speleološkog saveza, posjetitelji skupa su djeca i političari. Imamo štand i Dalibor treba nekoga prijepodne da malo pomogne. Zasad idu AnaČ i Grof.</w:t>
      </w:r>
    </w:p>
    <w:p w14:paraId="59F0D721" w14:textId="77777777" w:rsidR="002B49A3" w:rsidRDefault="002B49A3" w:rsidP="00664CAC">
      <w:r>
        <w:rPr>
          <w:b/>
          <w:bCs/>
        </w:rPr>
        <w:lastRenderedPageBreak/>
        <w:t xml:space="preserve">30.10. Čar izvora </w:t>
      </w:r>
      <w:r>
        <w:t>– Čedo možda organizira</w:t>
      </w:r>
    </w:p>
    <w:p w14:paraId="2350F9F9" w14:textId="31BDBCE5" w:rsidR="002B49A3" w:rsidRPr="002B49A3" w:rsidRDefault="002B49A3" w:rsidP="00664CAC">
      <w:r>
        <w:rPr>
          <w:b/>
          <w:bCs/>
        </w:rPr>
        <w:t xml:space="preserve">27.10. Ponikve </w:t>
      </w:r>
      <w:r>
        <w:t xml:space="preserve">– možda bi se išlo kopat, Roko ne ide pa je nestašica alata, ali idu Mislav, Mrci, Ličko, Grof i Borna iz Ž-a. Išli bi poslijepodne, potrebna je prljava odjeća. Ponesite lampe. Zainteresirani nek se jave Mrciju.  </w:t>
      </w:r>
    </w:p>
    <w:p w14:paraId="1550412B" w14:textId="1A078EB1" w:rsidR="00F77369" w:rsidRDefault="002B49A3" w:rsidP="00664CAC">
      <w:r>
        <w:rPr>
          <w:b/>
          <w:bCs/>
        </w:rPr>
        <w:t xml:space="preserve">Sredina 12. mjeseca – </w:t>
      </w:r>
      <w:r>
        <w:t>Klaićeva – Djedovi Mrazovi! Opet bi se spuštalo niz bolnicu u kostimiranom obliku. Zainteresirani nek se Heleni jave na mail, mob, pismom na adresu il golubom.</w:t>
      </w:r>
    </w:p>
    <w:p w14:paraId="2EF9E848" w14:textId="1E99B7AD" w:rsidR="002B49A3" w:rsidRDefault="002B49A3" w:rsidP="00664CAC">
      <w:r>
        <w:rPr>
          <w:b/>
          <w:bCs/>
        </w:rPr>
        <w:t>4. – 6.11. Skup speleologa u Samoboru</w:t>
      </w:r>
      <w:r w:rsidR="00DE05E2">
        <w:t xml:space="preserve"> – otvorenje skupa će bit u četvrtak u 18h u Galeriji Prica kojem će slijedit speleo izložba i gledanje speleofilma u Kinu Samobor te čašćenje u kafiću Scout. U dvorani se može prespavat sa petka na subotu i sa subote na nedjelju. Moramo se organizirat za dežuranje na štandu tijekom cijele subote. Ako netko ima još neke ideje za merch, neka samo javi. Goga predlaže čarape, Marin kaže s rupom. </w:t>
      </w:r>
      <w:r w:rsidR="00DE05E2">
        <w:br/>
        <w:t xml:space="preserve">Kotizacija je 100kn, </w:t>
      </w:r>
      <w:r w:rsidR="00DE05E2">
        <w:rPr>
          <w:b/>
          <w:bCs/>
        </w:rPr>
        <w:t xml:space="preserve">treba pročelnici do petka uplatit na račun. </w:t>
      </w:r>
      <w:r w:rsidR="00DE05E2">
        <w:t>Kotizacija na mjestu iznosi 120kn.</w:t>
      </w:r>
      <w:r w:rsidR="00DE05E2">
        <w:br/>
        <w:t>Maja i Goga će držat predavanja, a Ivor i Marina imaju postere. Printat će se nacrti Nedam pa ako netko želi imat Nedam na B1 formatu, nek javi pročelnici pa će javit cijenu.ž</w:t>
      </w:r>
    </w:p>
    <w:p w14:paraId="0A281B2D" w14:textId="77777777" w:rsidR="00DE05E2" w:rsidRPr="00DE05E2" w:rsidRDefault="00DE05E2" w:rsidP="00664CAC"/>
    <w:p w14:paraId="793EA0D6" w14:textId="77777777" w:rsidR="00664CAC" w:rsidRDefault="00664CAC" w:rsidP="00664CAC">
      <w:pPr>
        <w:rPr>
          <w:b/>
          <w:bCs/>
        </w:rPr>
      </w:pPr>
      <w:r>
        <w:rPr>
          <w:b/>
          <w:bCs/>
        </w:rPr>
        <w:t>RAZNO</w:t>
      </w:r>
    </w:p>
    <w:p w14:paraId="72AD3A69" w14:textId="64B14A50" w:rsidR="00664CAC" w:rsidRDefault="00DE05E2" w:rsidP="00664CAC">
      <w:r>
        <w:rPr>
          <w:b/>
          <w:bCs/>
        </w:rPr>
        <w:t xml:space="preserve">Reflektivni prišivci </w:t>
      </w:r>
      <w:r>
        <w:t xml:space="preserve">– Roko je u procesu prokuživanja izrade reflektivni prišivaka s logom PDS Velebita. Nije još skužio, al bude. Potražit će pomoć prijatelja. Raja je oduševljena. </w:t>
      </w:r>
    </w:p>
    <w:p w14:paraId="007CD155" w14:textId="026C92B8" w:rsidR="00DE05E2" w:rsidRDefault="00DE05E2" w:rsidP="00664CAC">
      <w:r>
        <w:rPr>
          <w:b/>
          <w:bCs/>
        </w:rPr>
        <w:t xml:space="preserve">Muzej grada Zagreba – </w:t>
      </w:r>
      <w:r>
        <w:t xml:space="preserve">sutra </w:t>
      </w:r>
      <w:r w:rsidR="004E3284">
        <w:t xml:space="preserve">navečer </w:t>
      </w:r>
      <w:r>
        <w:t>je otvorenje izložbe fotografija iz zagrebačkih potresa. Možda se nađete negdje na slikama.</w:t>
      </w:r>
      <w:r w:rsidR="004E3284">
        <w:t xml:space="preserve"> </w:t>
      </w:r>
    </w:p>
    <w:p w14:paraId="1A455C03" w14:textId="1C88CE0E" w:rsidR="004E3284" w:rsidRDefault="004E3284" w:rsidP="00664CAC">
      <w:r>
        <w:rPr>
          <w:b/>
          <w:bCs/>
        </w:rPr>
        <w:t xml:space="preserve">Projekt s NP Paklenicom </w:t>
      </w:r>
      <w:r>
        <w:t>– za mjesec dana bi se išlo u jamu Vodaricu (koja je zapravo špilja)</w:t>
      </w:r>
      <w:r w:rsidR="00DA0E58">
        <w:t xml:space="preserve">, </w:t>
      </w:r>
      <w:r>
        <w:t>najdulji objekt u parku. Treba napravit 3D nacrt i proučit što sve nudi. Dalibor će pazit da se ne preklopi s Kitom. Vjeruje da se objekt može odradit u jednom danu, pa za to nije potreban produženi vikend.</w:t>
      </w:r>
      <w:r w:rsidR="00DA0E58">
        <w:t xml:space="preserve"> Dalibor će još javljat informacije, sad samo najavljuje da se zna.</w:t>
      </w:r>
    </w:p>
    <w:p w14:paraId="417F9006" w14:textId="0A9DEF28" w:rsidR="004E3284" w:rsidRDefault="004E3284" w:rsidP="00664CAC">
      <w:r>
        <w:rPr>
          <w:b/>
          <w:bCs/>
        </w:rPr>
        <w:t xml:space="preserve">5.11. Vježba Civilne zaštite – </w:t>
      </w:r>
      <w:r>
        <w:t>zainteresirani nek se jave Čajku</w:t>
      </w:r>
    </w:p>
    <w:p w14:paraId="67EC926B" w14:textId="51B9BB4D" w:rsidR="004E3284" w:rsidRDefault="004E3284" w:rsidP="00664CAC">
      <w:r>
        <w:rPr>
          <w:b/>
          <w:bCs/>
        </w:rPr>
        <w:t xml:space="preserve">Gljive </w:t>
      </w:r>
      <w:r>
        <w:t>– Mrci nudi gljiva</w:t>
      </w:r>
    </w:p>
    <w:p w14:paraId="5721AD0B" w14:textId="5D536A6A" w:rsidR="004E3284" w:rsidRDefault="004E3284" w:rsidP="00664CAC">
      <w:r>
        <w:rPr>
          <w:b/>
          <w:bCs/>
        </w:rPr>
        <w:t xml:space="preserve">Vježbe za oči </w:t>
      </w:r>
      <w:r>
        <w:t xml:space="preserve">– Čedo želi da ljudi s problemima u vidu i pogledima na svijet vježbaju lijevu i desnu mozgovnu hemisferu. Radio bi vježbe prije sastanaka. </w:t>
      </w:r>
    </w:p>
    <w:p w14:paraId="64263E7F" w14:textId="32C3B27C" w:rsidR="004E3284" w:rsidRDefault="004E3284" w:rsidP="00664CAC">
      <w:r>
        <w:rPr>
          <w:b/>
          <w:bCs/>
        </w:rPr>
        <w:t xml:space="preserve">Kraj siječnja – ispit za speleologa </w:t>
      </w:r>
      <w:r>
        <w:t xml:space="preserve">– zasad na ispit idu Luka, Goga i Ličko, koji je dobio svoj speleokarton za poklon od arhive. Prodao je dušu vragu. </w:t>
      </w:r>
      <w:r>
        <w:br/>
        <w:t xml:space="preserve">Na Žici se ne može vježbat jer su radovi u punom jeku, ali se može vježbat na tunelu. Priča se o izradi malog poligona u Klaićevoj. </w:t>
      </w:r>
    </w:p>
    <w:p w14:paraId="18A30CFA" w14:textId="77777777" w:rsidR="004E3284" w:rsidRPr="004E3284" w:rsidRDefault="004E3284" w:rsidP="00664CAC"/>
    <w:p w14:paraId="7AA6B3F8" w14:textId="2106A8DE" w:rsidR="00664CAC" w:rsidRPr="004E3284" w:rsidRDefault="00664CAC" w:rsidP="00664CAC">
      <w:r>
        <w:rPr>
          <w:b/>
          <w:bCs/>
        </w:rPr>
        <w:t>Sastanak vodila:</w:t>
      </w:r>
      <w:r w:rsidR="004E3284">
        <w:rPr>
          <w:b/>
          <w:bCs/>
        </w:rPr>
        <w:t xml:space="preserve"> </w:t>
      </w:r>
      <w:r w:rsidR="004E3284">
        <w:t>Ana Lipovac</w:t>
      </w:r>
    </w:p>
    <w:p w14:paraId="68532B99" w14:textId="5C90238D" w:rsidR="00664CAC" w:rsidRPr="004E3284" w:rsidRDefault="00664CAC" w:rsidP="00664CAC">
      <w:r>
        <w:rPr>
          <w:b/>
          <w:bCs/>
        </w:rPr>
        <w:t>Zapisnik vodila:</w:t>
      </w:r>
      <w:r w:rsidR="004E3284">
        <w:rPr>
          <w:b/>
          <w:bCs/>
        </w:rPr>
        <w:t xml:space="preserve"> </w:t>
      </w:r>
      <w:r w:rsidR="004E3284">
        <w:t xml:space="preserve">Barbara Domitrović </w:t>
      </w:r>
    </w:p>
    <w:sectPr w:rsidR="00664CAC" w:rsidRPr="004E3284">
      <w:headerReference w:type="default" r:id="rId6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7EE61" w14:textId="77777777" w:rsidR="00ED1C3E" w:rsidRDefault="00ED1C3E" w:rsidP="00664CAC">
      <w:pPr>
        <w:spacing w:after="0" w:line="240" w:lineRule="auto"/>
      </w:pPr>
      <w:r>
        <w:separator/>
      </w:r>
    </w:p>
  </w:endnote>
  <w:endnote w:type="continuationSeparator" w:id="0">
    <w:p w14:paraId="06A526A6" w14:textId="77777777" w:rsidR="00ED1C3E" w:rsidRDefault="00ED1C3E" w:rsidP="00664C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2C00A9" w14:textId="77777777" w:rsidR="00ED1C3E" w:rsidRDefault="00ED1C3E" w:rsidP="00664CAC">
      <w:pPr>
        <w:spacing w:after="0" w:line="240" w:lineRule="auto"/>
      </w:pPr>
      <w:r>
        <w:separator/>
      </w:r>
    </w:p>
  </w:footnote>
  <w:footnote w:type="continuationSeparator" w:id="0">
    <w:p w14:paraId="0336C816" w14:textId="77777777" w:rsidR="00ED1C3E" w:rsidRDefault="00ED1C3E" w:rsidP="00664C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62B873" w14:textId="77777777" w:rsidR="00664CAC" w:rsidRDefault="00664CAC" w:rsidP="00664CAC">
    <w:pPr>
      <w:pStyle w:val="Header"/>
    </w:pPr>
    <w:r>
      <w:rPr>
        <w:noProof/>
      </w:rPr>
      <w:drawing>
        <wp:anchor distT="0" distB="0" distL="114300" distR="114300" simplePos="0" relativeHeight="251660288" behindDoc="1" locked="0" layoutInCell="1" allowOverlap="1" wp14:anchorId="749196D9" wp14:editId="1054EA9C">
          <wp:simplePos x="0" y="0"/>
          <wp:positionH relativeFrom="margin">
            <wp:align>right</wp:align>
          </wp:positionH>
          <wp:positionV relativeFrom="paragraph">
            <wp:posOffset>-300990</wp:posOffset>
          </wp:positionV>
          <wp:extent cx="908685" cy="931545"/>
          <wp:effectExtent l="0" t="0" r="5715" b="1905"/>
          <wp:wrapTight wrapText="bothSides">
            <wp:wrapPolygon edited="0">
              <wp:start x="8151" y="0"/>
              <wp:lineTo x="5434" y="883"/>
              <wp:lineTo x="0" y="5742"/>
              <wp:lineTo x="0" y="15460"/>
              <wp:lineTo x="6340" y="20761"/>
              <wp:lineTo x="7698" y="21202"/>
              <wp:lineTo x="13585" y="21202"/>
              <wp:lineTo x="14943" y="20761"/>
              <wp:lineTo x="21283" y="15460"/>
              <wp:lineTo x="21283" y="5742"/>
              <wp:lineTo x="15849" y="883"/>
              <wp:lineTo x="13132" y="0"/>
              <wp:lineTo x="8151" y="0"/>
            </wp:wrapPolygon>
          </wp:wrapTight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08685" cy="9315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24B92C2E" wp14:editId="6EE09B74">
          <wp:simplePos x="0" y="0"/>
          <wp:positionH relativeFrom="margin">
            <wp:align>left</wp:align>
          </wp:positionH>
          <wp:positionV relativeFrom="paragraph">
            <wp:posOffset>-319356</wp:posOffset>
          </wp:positionV>
          <wp:extent cx="744220" cy="947420"/>
          <wp:effectExtent l="0" t="0" r="0" b="5080"/>
          <wp:wrapTight wrapText="bothSides">
            <wp:wrapPolygon edited="0">
              <wp:start x="0" y="0"/>
              <wp:lineTo x="0" y="21282"/>
              <wp:lineTo x="21010" y="21282"/>
              <wp:lineTo x="21010" y="0"/>
              <wp:lineTo x="0" y="0"/>
            </wp:wrapPolygon>
          </wp:wrapTight>
          <wp:docPr id="2" name="Picture 2" descr="A picture containing text, outdoor, clipart,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text, outdoor, clipart, sign&#10;&#10;Description automatically generated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4220" cy="947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84B0705" w14:textId="77777777" w:rsidR="00664CAC" w:rsidRDefault="00664CAC" w:rsidP="00664CAC">
    <w:pPr>
      <w:pStyle w:val="Header"/>
      <w:tabs>
        <w:tab w:val="clear" w:pos="4536"/>
        <w:tab w:val="clear" w:pos="9072"/>
        <w:tab w:val="left" w:pos="2852"/>
      </w:tabs>
      <w:jc w:val="center"/>
      <w:rPr>
        <w:sz w:val="28"/>
        <w:szCs w:val="28"/>
      </w:rPr>
    </w:pPr>
    <w:r w:rsidRPr="00283915">
      <w:rPr>
        <w:sz w:val="28"/>
        <w:szCs w:val="28"/>
      </w:rPr>
      <w:t>Speleološki odsjek PDS Velebit</w:t>
    </w:r>
  </w:p>
  <w:p w14:paraId="31590C61" w14:textId="77777777" w:rsidR="00664CAC" w:rsidRDefault="00664CAC" w:rsidP="00664CAC">
    <w:pPr>
      <w:pStyle w:val="Header"/>
    </w:pPr>
  </w:p>
  <w:p w14:paraId="403CBC9B" w14:textId="77777777" w:rsidR="00664CAC" w:rsidRDefault="00664CAC">
    <w:pPr>
      <w:pStyle w:val="Header"/>
    </w:pPr>
  </w:p>
  <w:p w14:paraId="751C5834" w14:textId="77777777" w:rsidR="00664CAC" w:rsidRDefault="00664C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9A8"/>
    <w:rsid w:val="002B49A3"/>
    <w:rsid w:val="003A3A3F"/>
    <w:rsid w:val="00470FA4"/>
    <w:rsid w:val="004E3284"/>
    <w:rsid w:val="00562912"/>
    <w:rsid w:val="00664CAC"/>
    <w:rsid w:val="009079A8"/>
    <w:rsid w:val="009E264B"/>
    <w:rsid w:val="00AE3F07"/>
    <w:rsid w:val="00C13F8A"/>
    <w:rsid w:val="00DA0E58"/>
    <w:rsid w:val="00DE05E2"/>
    <w:rsid w:val="00ED1C3E"/>
    <w:rsid w:val="00F77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E7607"/>
  <w15:chartTrackingRefBased/>
  <w15:docId w15:val="{8E2717E4-73F8-48DA-8599-CA11B5B4F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r-H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4CAC"/>
  </w:style>
  <w:style w:type="paragraph" w:styleId="Footer">
    <w:name w:val="footer"/>
    <w:basedOn w:val="Normal"/>
    <w:link w:val="FooterChar"/>
    <w:uiPriority w:val="99"/>
    <w:unhideWhenUsed/>
    <w:rsid w:val="00664CA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4C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ZAPISNICI%20SA%20SASTANAKA\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template.dotx</Template>
  <TotalTime>58</TotalTime>
  <Pages>2</Pages>
  <Words>814</Words>
  <Characters>4641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 Velebit</dc:creator>
  <cp:keywords/>
  <dc:description/>
  <cp:lastModifiedBy>m6012</cp:lastModifiedBy>
  <cp:revision>3</cp:revision>
  <dcterms:created xsi:type="dcterms:W3CDTF">2022-10-26T18:32:00Z</dcterms:created>
  <dcterms:modified xsi:type="dcterms:W3CDTF">2022-10-26T19:30:00Z</dcterms:modified>
</cp:coreProperties>
</file>