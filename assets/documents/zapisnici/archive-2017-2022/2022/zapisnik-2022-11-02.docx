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2937" w14:textId="67355982" w:rsidR="009E264B" w:rsidRDefault="00664CAC" w:rsidP="00664CAC">
      <w:pPr>
        <w:jc w:val="center"/>
        <w:rPr>
          <w:b/>
          <w:bCs/>
        </w:rPr>
      </w:pPr>
      <w:r>
        <w:rPr>
          <w:b/>
          <w:bCs/>
        </w:rPr>
        <w:t xml:space="preserve">Zapisnik sastanka </w:t>
      </w:r>
      <w:r w:rsidR="00021DF1">
        <w:rPr>
          <w:b/>
          <w:bCs/>
        </w:rPr>
        <w:t>02.11.2022.</w:t>
      </w:r>
    </w:p>
    <w:p w14:paraId="04B7AC05" w14:textId="77777777" w:rsidR="009B19F9" w:rsidRDefault="009B19F9" w:rsidP="00664CAC">
      <w:pPr>
        <w:jc w:val="center"/>
        <w:rPr>
          <w:b/>
          <w:bCs/>
        </w:rPr>
      </w:pPr>
    </w:p>
    <w:p w14:paraId="0D6E2030" w14:textId="1BC9DFE4" w:rsidR="00664CAC" w:rsidRDefault="00664CAC" w:rsidP="00664CAC">
      <w:pPr>
        <w:rPr>
          <w:b/>
          <w:bCs/>
        </w:rPr>
      </w:pPr>
      <w:r>
        <w:rPr>
          <w:b/>
          <w:bCs/>
        </w:rPr>
        <w:t>SPELEO IZLETI</w:t>
      </w:r>
    </w:p>
    <w:p w14:paraId="6EA8DD2B" w14:textId="65F72817" w:rsidR="009B19F9" w:rsidRDefault="00322EAF" w:rsidP="00664CAC">
      <w:r>
        <w:rPr>
          <w:b/>
          <w:bCs/>
        </w:rPr>
        <w:t xml:space="preserve">31.10. – 01.11. </w:t>
      </w:r>
      <w:r w:rsidR="00915F74">
        <w:rPr>
          <w:b/>
          <w:bCs/>
        </w:rPr>
        <w:t>Kakma</w:t>
      </w:r>
      <w:r>
        <w:rPr>
          <w:b/>
          <w:bCs/>
        </w:rPr>
        <w:t xml:space="preserve"> – </w:t>
      </w:r>
      <w:r>
        <w:t>Maja, Valent, Teo, Borna, Grigor, Barbi – išli u jamu blizu Kakme koja je ucrtana na topografskoj karti, ali nema pločicu i nije u katastru. Na kraju je objekt zapravo špilja s dva jamska ulaza, može se ući bez opreme, Barbi je crtala, špilja je dugačka 50m. Unutra ima grafita i smeća, od limenke pive iz 2001. do kutije cigara od nekidan.</w:t>
      </w:r>
      <w:r w:rsidR="009B19F9">
        <w:t xml:space="preserve"> Spavali kod Plemca u viksi.</w:t>
      </w:r>
    </w:p>
    <w:p w14:paraId="2F8BD8FB" w14:textId="42E0F7EC" w:rsidR="00915F74" w:rsidRPr="00322EAF" w:rsidRDefault="009B19F9" w:rsidP="00664CAC">
      <w:r>
        <w:rPr>
          <w:b/>
          <w:bCs/>
        </w:rPr>
        <w:t xml:space="preserve">28.10. – 01.11. Čikola – </w:t>
      </w:r>
      <w:r>
        <w:t>Noa, postavili highline od 530m, novi hrvatski rekord, bit će sutra na Dnevniku. Spavali u nekoj špilji, Noa ne smije reć kojoj.</w:t>
      </w:r>
      <w:r w:rsidR="00322EAF">
        <w:t xml:space="preserve"> </w:t>
      </w:r>
    </w:p>
    <w:p w14:paraId="1A9492FE" w14:textId="77777777" w:rsidR="00DE66FA" w:rsidRPr="00915F74" w:rsidRDefault="00DE66FA" w:rsidP="00664CAC">
      <w:pPr>
        <w:rPr>
          <w:b/>
          <w:bCs/>
        </w:rPr>
      </w:pPr>
    </w:p>
    <w:p w14:paraId="54D598FE" w14:textId="7AF89892" w:rsidR="00664CAC" w:rsidRDefault="00664CAC" w:rsidP="00664CAC">
      <w:pPr>
        <w:rPr>
          <w:b/>
          <w:bCs/>
        </w:rPr>
      </w:pPr>
      <w:r>
        <w:rPr>
          <w:b/>
          <w:bCs/>
        </w:rPr>
        <w:t>INI IZLETI</w:t>
      </w:r>
    </w:p>
    <w:p w14:paraId="2E021A4B" w14:textId="57D87BA0" w:rsidR="00021DF1" w:rsidRDefault="00021DF1" w:rsidP="00664CAC">
      <w:r>
        <w:rPr>
          <w:b/>
          <w:bCs/>
        </w:rPr>
        <w:t xml:space="preserve">28.10. – 01.11. Paklenica – </w:t>
      </w:r>
      <w:r>
        <w:t>Čajko, AnaL, Havliček, Maja, Barbi, Sunka, Frf, Jenny, Mrci – bili na penjanju, bili su podijeljeni u ekipe, penjali razne duge i kratke smjerove, sportiće i tako to.</w:t>
      </w:r>
    </w:p>
    <w:p w14:paraId="270B812C" w14:textId="301628E5" w:rsidR="00021DF1" w:rsidRDefault="00021DF1" w:rsidP="00664CAC">
      <w:r>
        <w:rPr>
          <w:b/>
          <w:bCs/>
        </w:rPr>
        <w:t xml:space="preserve">29.10. – 02.11. Ratkovo </w:t>
      </w:r>
      <w:r w:rsidR="00915F74">
        <w:rPr>
          <w:b/>
          <w:bCs/>
        </w:rPr>
        <w:t xml:space="preserve">sklonište </w:t>
      </w:r>
      <w:r>
        <w:t>– Luka, Goga, Mislav, Ličko, Grof,</w:t>
      </w:r>
      <w:r w:rsidR="009B19F9">
        <w:t xml:space="preserve"> Helena, David,</w:t>
      </w:r>
      <w:r>
        <w:t xml:space="preserve"> Marin, Sutla i mali Martin, </w:t>
      </w:r>
      <w:r>
        <w:t>nečlanovi</w:t>
      </w:r>
      <w:r>
        <w:t xml:space="preserve"> Tihi i Jurica – zimska soba je završena, ekipa se namučila. Popisana je sva oprema, alati i materijali koji su ostali gore. Dio smeća su odnijeli, nešto smeća još ima gore koje treba spustit. Peć ipak nije popravljena jer nisu dobili sve kaj su trebali pa peć trenutno nije funkcionalna. Očisteno je sve u polušpilji, ostali su samo zdravi dijelovi, sve staro i trulo je nacijepano i namijenjeno za potpalu. </w:t>
      </w:r>
      <w:r w:rsidR="009B19F9">
        <w:t xml:space="preserve">Goga otkrila da je alergična na staklenu vunu. </w:t>
      </w:r>
      <w:r>
        <w:t>Ličko smatra da treba ić češće jer je lijep teren pa bi se trebalo rekognoscirat, osobito zato kaj je naše sklonište. Popis zadataka za dalje radit je kod Helene.</w:t>
      </w:r>
      <w:r w:rsidR="00915F74">
        <w:br/>
        <w:t>U ponedjeljak im banuli Glušević i Kata s malom bebom.</w:t>
      </w:r>
    </w:p>
    <w:p w14:paraId="13170F2D" w14:textId="08329BDB" w:rsidR="00915F74" w:rsidRDefault="00915F74" w:rsidP="00664CAC">
      <w:r>
        <w:rPr>
          <w:b/>
          <w:bCs/>
        </w:rPr>
        <w:t xml:space="preserve">29.10. </w:t>
      </w:r>
      <w:r w:rsidRPr="006D0BBE">
        <w:rPr>
          <w:b/>
          <w:bCs/>
        </w:rPr>
        <w:t xml:space="preserve">Smotra Zagrebačke zajednice tehničke kulture </w:t>
      </w:r>
      <w:r>
        <w:t xml:space="preserve">– u ime Zagrebačkog speleološkog saveza bili Dalibor, AnaČ i Grof. Izložili su opremu, knjižice i plakate vezane uz speleologiju. Obišli su malo i druge štandove i </w:t>
      </w:r>
      <w:r w:rsidR="009B19F9">
        <w:t xml:space="preserve">Grof kaže </w:t>
      </w:r>
      <w:r>
        <w:t>da mu je žao da se više ne promovira jer je bilo raznih fora stvari za vidjet, poput 3D printera.</w:t>
      </w:r>
    </w:p>
    <w:p w14:paraId="080F688B" w14:textId="77777777" w:rsidR="00915F74" w:rsidRPr="00915F74" w:rsidRDefault="00915F74" w:rsidP="00664CAC"/>
    <w:p w14:paraId="215B3406" w14:textId="522A584A" w:rsidR="00664CAC" w:rsidRDefault="00664CAC" w:rsidP="00664CAC">
      <w:pPr>
        <w:rPr>
          <w:b/>
          <w:bCs/>
        </w:rPr>
      </w:pPr>
      <w:r>
        <w:rPr>
          <w:b/>
          <w:bCs/>
        </w:rPr>
        <w:t>NAJAVE</w:t>
      </w:r>
    </w:p>
    <w:p w14:paraId="3D89E6C6" w14:textId="752A00F3" w:rsidR="00915F74" w:rsidRDefault="00915F74" w:rsidP="00664CAC">
      <w:r>
        <w:rPr>
          <w:b/>
          <w:bCs/>
        </w:rPr>
        <w:t xml:space="preserve">04. – 06.11. Skup speleologa u Samoboru – sutra (3.11.) u 18h u Galeriji Prica je svečano otvorenje skupa, </w:t>
      </w:r>
      <w:r>
        <w:t>Dališa bi volio kad bi došlo ljudi i sutra, a ne tek u petak</w:t>
      </w:r>
      <w:r w:rsidR="009B19F9">
        <w:t xml:space="preserve">, jer će se nakon otvorenja gledat film Il Buco, Goga kaže da je super, idu Marina i Lovel. </w:t>
      </w:r>
      <w:r w:rsidR="009B19F9">
        <w:br/>
      </w:r>
      <w:r>
        <w:t>Pročelnica je uplatila kotizacije, pa tko joj nije bio uplatio, a želi ić, može to sam uplatit do petka u iznosu od 100kn, na licu mjesta će kotizacija bit 120kn. Okupljanje je u petak, u subotu kreću predavanja, imat ćemo i štand pa ćemo se podijelit po smjenama, navečer je tulum. U nedjelju je sastanak HPS-a, na to ne treba doći puno ljudi. Moći će se posjetiti rudnik u Rudama.</w:t>
      </w:r>
    </w:p>
    <w:p w14:paraId="7FCF3CD6" w14:textId="50D7C7AE" w:rsidR="00915F74" w:rsidRDefault="00915F74" w:rsidP="00664CAC">
      <w:r>
        <w:rPr>
          <w:b/>
          <w:bCs/>
        </w:rPr>
        <w:t xml:space="preserve">17.11. – 20.11. Kita </w:t>
      </w:r>
      <w:r>
        <w:t xml:space="preserve">– Matteo je slao mail na grupu, tamo sve piše. U četvrtak popodne će kretat kombi u koji stane 9 ljudi, 15 ljudi može ići na izlet. </w:t>
      </w:r>
    </w:p>
    <w:p w14:paraId="01143AE7" w14:textId="5358CB95" w:rsidR="00DE66FA" w:rsidRPr="00322EAF" w:rsidRDefault="00DE66FA" w:rsidP="00664CAC">
      <w:r>
        <w:rPr>
          <w:b/>
          <w:bCs/>
        </w:rPr>
        <w:lastRenderedPageBreak/>
        <w:t>26. – 27.11. HPS-ov seminar o znanstvenim istraživanjima u speleološkim objektima</w:t>
      </w:r>
      <w:r w:rsidR="00322EAF">
        <w:rPr>
          <w:b/>
          <w:bCs/>
        </w:rPr>
        <w:t xml:space="preserve"> – </w:t>
      </w:r>
      <w:r w:rsidR="009B19F9">
        <w:t>doći će obavijest na mail, još će se najavljivat</w:t>
      </w:r>
    </w:p>
    <w:p w14:paraId="4FFA0ED8" w14:textId="5405CFAF" w:rsidR="00DE66FA" w:rsidRDefault="00DE66FA" w:rsidP="00664CAC">
      <w:r>
        <w:rPr>
          <w:b/>
          <w:bCs/>
        </w:rPr>
        <w:t xml:space="preserve">02. – 04.12. Paklenica, jama Vodarica </w:t>
      </w:r>
      <w:r>
        <w:t>– u petak popodne bi se kretalo, ostalo bi se do nedjelje. Objekt je u stvari špilja i ne treba osobna oprema, pristup je u redu. Jama će se dokumentirati za Nacionalni park. Zainteresirani nek se jave Daliboru.</w:t>
      </w:r>
    </w:p>
    <w:p w14:paraId="3B1E83E2" w14:textId="257E634C" w:rsidR="00DE66FA" w:rsidRDefault="00DE66FA" w:rsidP="00664CAC">
      <w:r>
        <w:rPr>
          <w:b/>
          <w:bCs/>
        </w:rPr>
        <w:t xml:space="preserve">05.11. Vježba Civilne zaštite </w:t>
      </w:r>
      <w:r>
        <w:t>– ako netko ne ide na skup i zainteresiran je, nek se javi Čajku</w:t>
      </w:r>
      <w:r w:rsidR="00322EAF">
        <w:t xml:space="preserve"> na mail. Zborno mjesto snaga bit će u subotu, u VP Jankomir u 8 sati.</w:t>
      </w:r>
      <w:r>
        <w:t xml:space="preserve"> Bit će ručak.</w:t>
      </w:r>
    </w:p>
    <w:p w14:paraId="65CF860E" w14:textId="77777777" w:rsidR="00DE66FA" w:rsidRPr="00915F74" w:rsidRDefault="00DE66FA" w:rsidP="00664CAC"/>
    <w:p w14:paraId="42E7854C" w14:textId="77777777" w:rsidR="00664CAC" w:rsidRDefault="00664CAC" w:rsidP="00664CAC">
      <w:pPr>
        <w:rPr>
          <w:b/>
          <w:bCs/>
        </w:rPr>
      </w:pPr>
      <w:r>
        <w:rPr>
          <w:b/>
          <w:bCs/>
        </w:rPr>
        <w:t>RAZNO</w:t>
      </w:r>
    </w:p>
    <w:p w14:paraId="46F19A83" w14:textId="53037038" w:rsidR="00664CAC" w:rsidRDefault="00DE66FA" w:rsidP="00664CAC">
      <w:r>
        <w:rPr>
          <w:b/>
          <w:bCs/>
        </w:rPr>
        <w:t xml:space="preserve">Žica - </w:t>
      </w:r>
      <w:r>
        <w:t>na Žici je zaliven novi pod, izgleda lijepo. Treba se sušit još neko vrijeme i radovi još traju tako da se na Žici još ne može vježbat. Navodno će se u loungeu radit nešto pa nećemo svu opremu koja je trenutno kod Tee u dvorištu moć vratit na Žicu, treba počet razmišljat o tome gdje ćemo tu opremu smjestit.</w:t>
      </w:r>
      <w:r w:rsidR="00322EAF">
        <w:t xml:space="preserve"> Goga (Marina) veli da će sva oprema stat u nove ormare u Klaićevoj.</w:t>
      </w:r>
    </w:p>
    <w:p w14:paraId="45F4FEBE" w14:textId="0A61DBAE" w:rsidR="00322EAF" w:rsidRDefault="00322EAF" w:rsidP="00664CAC">
      <w:r>
        <w:rPr>
          <w:b/>
          <w:bCs/>
        </w:rPr>
        <w:t xml:space="preserve">Donacija – </w:t>
      </w:r>
      <w:r>
        <w:t xml:space="preserve">dobili smo </w:t>
      </w:r>
      <w:r w:rsidRPr="00322EAF">
        <w:t>4200kn za ekspediciju od HPS-a</w:t>
      </w:r>
      <w:r>
        <w:rPr>
          <w:b/>
          <w:bCs/>
        </w:rPr>
        <w:t xml:space="preserve">, </w:t>
      </w:r>
      <w:r>
        <w:t>oružar je naručio nove opreme</w:t>
      </w:r>
      <w:r w:rsidR="009B19F9">
        <w:t>. Dobili smo i od ZSS-a 1500kn pa će se i od toga naručit nešto.</w:t>
      </w:r>
    </w:p>
    <w:p w14:paraId="04EF0AD9" w14:textId="59BAB4BD" w:rsidR="009B19F9" w:rsidRPr="009B19F9" w:rsidRDefault="009B19F9" w:rsidP="00664CAC">
      <w:r>
        <w:rPr>
          <w:b/>
          <w:bCs/>
        </w:rPr>
        <w:t xml:space="preserve">Steinberg – </w:t>
      </w:r>
      <w:r>
        <w:t xml:space="preserve">Mićko iz ASAK-a htio naručit steinberg koji mu treba za sljedeći vikend, ali nije na vrijeme naručio, pa je predložio da on kupi od nas, a mi kupimo novi. Pročelnica predlaže da mu umjesto toga posudimo ovaj vikend na skupu pa nam vrati kad stigne, pošto trenutno nismo u prijekoj potrebi. Dališa predlaže da ASAK-u poklonimo steinberg kao znak dobre suradnje. </w:t>
      </w:r>
    </w:p>
    <w:p w14:paraId="231A0D54" w14:textId="77777777" w:rsidR="00322EAF" w:rsidRPr="00DE66FA" w:rsidRDefault="00322EAF" w:rsidP="00664CAC"/>
    <w:p w14:paraId="3DC16EA1" w14:textId="2142B162" w:rsidR="00664CAC" w:rsidRPr="00322EAF" w:rsidRDefault="00664CAC" w:rsidP="00664CAC">
      <w:r>
        <w:rPr>
          <w:b/>
          <w:bCs/>
        </w:rPr>
        <w:t>Sastanak vodila:</w:t>
      </w:r>
      <w:r w:rsidR="00322EAF">
        <w:rPr>
          <w:b/>
          <w:bCs/>
        </w:rPr>
        <w:t xml:space="preserve"> </w:t>
      </w:r>
      <w:r w:rsidR="00322EAF">
        <w:t>Ana Lipovac</w:t>
      </w:r>
    </w:p>
    <w:p w14:paraId="40BDE490" w14:textId="1F09350B" w:rsidR="00664CAC" w:rsidRPr="00322EAF" w:rsidRDefault="00664CAC" w:rsidP="00664CAC">
      <w:r>
        <w:rPr>
          <w:b/>
          <w:bCs/>
        </w:rPr>
        <w:t>Zapisnik vodila:</w:t>
      </w:r>
      <w:r w:rsidR="00322EAF">
        <w:rPr>
          <w:b/>
          <w:bCs/>
        </w:rPr>
        <w:t xml:space="preserve"> </w:t>
      </w:r>
      <w:r w:rsidR="00322EAF">
        <w:t xml:space="preserve">Barbara Domitrović </w:t>
      </w:r>
    </w:p>
    <w:sectPr w:rsidR="00664CAC" w:rsidRPr="00322EAF">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AFC80" w14:textId="77777777" w:rsidR="004361B4" w:rsidRDefault="004361B4" w:rsidP="00664CAC">
      <w:pPr>
        <w:spacing w:after="0" w:line="240" w:lineRule="auto"/>
      </w:pPr>
      <w:r>
        <w:separator/>
      </w:r>
    </w:p>
  </w:endnote>
  <w:endnote w:type="continuationSeparator" w:id="0">
    <w:p w14:paraId="329205FD" w14:textId="77777777" w:rsidR="004361B4" w:rsidRDefault="004361B4" w:rsidP="0066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041E3" w14:textId="77777777" w:rsidR="004361B4" w:rsidRDefault="004361B4" w:rsidP="00664CAC">
      <w:pPr>
        <w:spacing w:after="0" w:line="240" w:lineRule="auto"/>
      </w:pPr>
      <w:r>
        <w:separator/>
      </w:r>
    </w:p>
  </w:footnote>
  <w:footnote w:type="continuationSeparator" w:id="0">
    <w:p w14:paraId="3F6EB4D1" w14:textId="77777777" w:rsidR="004361B4" w:rsidRDefault="004361B4" w:rsidP="00664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C25FE" w14:textId="77777777" w:rsidR="00664CAC" w:rsidRDefault="00664CAC" w:rsidP="00664CAC">
    <w:pPr>
      <w:pStyle w:val="Header"/>
    </w:pPr>
    <w:r>
      <w:rPr>
        <w:noProof/>
      </w:rPr>
      <w:drawing>
        <wp:anchor distT="0" distB="0" distL="114300" distR="114300" simplePos="0" relativeHeight="251660288" behindDoc="1" locked="0" layoutInCell="1" allowOverlap="1" wp14:anchorId="76030B54" wp14:editId="6DD68B3A">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AA817B2" wp14:editId="7DA1E998">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007A6083" w14:textId="77777777" w:rsidR="00664CAC" w:rsidRDefault="00664CAC" w:rsidP="00664CAC">
    <w:pPr>
      <w:pStyle w:val="Header"/>
      <w:tabs>
        <w:tab w:val="clear" w:pos="4536"/>
        <w:tab w:val="clear" w:pos="9072"/>
        <w:tab w:val="left" w:pos="2852"/>
      </w:tabs>
      <w:jc w:val="center"/>
      <w:rPr>
        <w:sz w:val="28"/>
        <w:szCs w:val="28"/>
      </w:rPr>
    </w:pPr>
    <w:r w:rsidRPr="00283915">
      <w:rPr>
        <w:sz w:val="28"/>
        <w:szCs w:val="28"/>
      </w:rPr>
      <w:t>Speleološki odsjek PDS Velebit</w:t>
    </w:r>
  </w:p>
  <w:p w14:paraId="71D52FF8" w14:textId="77777777" w:rsidR="00664CAC" w:rsidRDefault="00664CAC" w:rsidP="00664CAC">
    <w:pPr>
      <w:pStyle w:val="Header"/>
    </w:pPr>
  </w:p>
  <w:p w14:paraId="1A9E27A5" w14:textId="77777777" w:rsidR="00664CAC" w:rsidRDefault="00664CAC">
    <w:pPr>
      <w:pStyle w:val="Header"/>
    </w:pPr>
  </w:p>
  <w:p w14:paraId="4063AF32" w14:textId="77777777" w:rsidR="00664CAC" w:rsidRDefault="00664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F1"/>
    <w:rsid w:val="00021DF1"/>
    <w:rsid w:val="003105AB"/>
    <w:rsid w:val="00322EAF"/>
    <w:rsid w:val="003A3A3F"/>
    <w:rsid w:val="004361B4"/>
    <w:rsid w:val="00562912"/>
    <w:rsid w:val="00664CAC"/>
    <w:rsid w:val="006D0BBE"/>
    <w:rsid w:val="00915F74"/>
    <w:rsid w:val="009B19F9"/>
    <w:rsid w:val="009E264B"/>
    <w:rsid w:val="00AE3F07"/>
    <w:rsid w:val="00C13F8A"/>
    <w:rsid w:val="00DE66F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8480"/>
  <w15:chartTrackingRefBased/>
  <w15:docId w15:val="{A2DA1809-21EF-472B-B05D-D5F32F33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4C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4CAC"/>
  </w:style>
  <w:style w:type="paragraph" w:styleId="Footer">
    <w:name w:val="footer"/>
    <w:basedOn w:val="Normal"/>
    <w:link w:val="FooterChar"/>
    <w:uiPriority w:val="99"/>
    <w:unhideWhenUsed/>
    <w:rsid w:val="00664C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ZAPISNICI%20SA%20SASTANAK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51</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Velebit</dc:creator>
  <cp:keywords/>
  <dc:description/>
  <cp:lastModifiedBy>m6012</cp:lastModifiedBy>
  <cp:revision>2</cp:revision>
  <dcterms:created xsi:type="dcterms:W3CDTF">2022-11-02T19:20:00Z</dcterms:created>
  <dcterms:modified xsi:type="dcterms:W3CDTF">2022-11-02T20:11:00Z</dcterms:modified>
</cp:coreProperties>
</file>