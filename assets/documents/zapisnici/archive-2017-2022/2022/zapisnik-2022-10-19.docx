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62813" w14:textId="20D952D9" w:rsidR="009E264B" w:rsidRDefault="00664CAC" w:rsidP="00664CAC">
      <w:pPr>
        <w:jc w:val="center"/>
        <w:rPr>
          <w:b/>
          <w:bCs/>
        </w:rPr>
      </w:pPr>
      <w:r>
        <w:rPr>
          <w:b/>
          <w:bCs/>
        </w:rPr>
        <w:t xml:space="preserve">Zapisnik sastanka </w:t>
      </w:r>
      <w:r w:rsidR="00360CAE">
        <w:rPr>
          <w:b/>
          <w:bCs/>
        </w:rPr>
        <w:t>19.10.2022.</w:t>
      </w:r>
    </w:p>
    <w:p w14:paraId="4C4C02E8" w14:textId="77777777" w:rsidR="00E625E1" w:rsidRDefault="00E625E1" w:rsidP="00664CAC">
      <w:pPr>
        <w:jc w:val="center"/>
        <w:rPr>
          <w:b/>
          <w:bCs/>
        </w:rPr>
      </w:pPr>
    </w:p>
    <w:p w14:paraId="0BCC2863" w14:textId="697087AF" w:rsidR="00664CAC" w:rsidRDefault="00664CAC" w:rsidP="00664CAC">
      <w:pPr>
        <w:rPr>
          <w:b/>
          <w:bCs/>
        </w:rPr>
      </w:pPr>
      <w:r>
        <w:rPr>
          <w:b/>
          <w:bCs/>
        </w:rPr>
        <w:t>SPELEO IZLETI</w:t>
      </w:r>
    </w:p>
    <w:p w14:paraId="57D48903" w14:textId="0B66EA80" w:rsidR="00360CAE" w:rsidRDefault="00360CAE" w:rsidP="00664CAC">
      <w:r w:rsidRPr="00693E9B">
        <w:rPr>
          <w:b/>
          <w:bCs/>
        </w:rPr>
        <w:t xml:space="preserve">14. – 16.10. Plitvice </w:t>
      </w:r>
      <w:r>
        <w:t xml:space="preserve">– Barbi, AnaČ, Fero, Helena i Maja, Nala pas – krenuli u petak popodne, ostavili aute kod Čujića </w:t>
      </w:r>
      <w:r w:rsidR="00302477">
        <w:t>K</w:t>
      </w:r>
      <w:r>
        <w:t xml:space="preserve">rčevine i prvu večer spavali na kraju makadama kod auta. U subotu se podijelili u dvije ekipe, AnaČ i Barbi su krenule odradit Lidarke kaj je ostalo od prošli put, a Maja, Helena i Fero su rekognoscirali i nisu ništa našli. Barbi i AnaČ su uspjele odradit samo jedan objekt, Immigrant song, pa su se u nedjelju svi zajedno zaletili do druga dva objekta koja je trebalo poslikat </w:t>
      </w:r>
      <w:r w:rsidR="00693E9B">
        <w:t xml:space="preserve">(Roko sokolovo) </w:t>
      </w:r>
      <w:r>
        <w:t>i ponovit nacrt Jelenjeg groba, što su uspješno odradili. U subotu su im se oko ponoći</w:t>
      </w:r>
      <w:r w:rsidR="00302477">
        <w:t xml:space="preserve"> u kampu u kojem se spavalo i prošli put</w:t>
      </w:r>
      <w:r>
        <w:t xml:space="preserve"> pridružili Estaveličari koji su bili na svom terenu blizu našeg. Teren je jako lijep, dosta drugačiji od prošlog.</w:t>
      </w:r>
      <w:r w:rsidR="007120ED">
        <w:t xml:space="preserve"> Vrijeme je bilo super, prava jesenska idila.</w:t>
      </w:r>
      <w:r>
        <w:br/>
        <w:t>Maja je u nedjelju ujutro imala susret sa specijalcima</w:t>
      </w:r>
      <w:r w:rsidR="00693E9B">
        <w:t xml:space="preserve"> koji je bio ugodan. Sve u svemu, teren je prošao uspješno, u našem sektoru ima još puno za rekognoscirat pa bi svakako trebalo ići.</w:t>
      </w:r>
    </w:p>
    <w:p w14:paraId="7398086F" w14:textId="02104750" w:rsidR="00302477" w:rsidRDefault="00693E9B" w:rsidP="00664CAC">
      <w:r>
        <w:rPr>
          <w:b/>
          <w:bCs/>
        </w:rPr>
        <w:t xml:space="preserve">18.10. Ponikve </w:t>
      </w:r>
      <w:r>
        <w:t xml:space="preserve">– Marina, Fero, Ličko, Karmen u SKOL-SOV kombinaciji, Mislav, Roko, Mrci, te 4 ljudi iz Ž-a – podijelili su se u dvije grupe; Marina, Mrci, Fero i Tina </w:t>
      </w:r>
      <w:r w:rsidR="007120ED">
        <w:t xml:space="preserve">iz Ž-a </w:t>
      </w:r>
      <w:r>
        <w:t xml:space="preserve">su išli na Mađarsku varijantu, ponor blizu Ponikvi, Marina i Mrci su se prvi spustili i Mrci je uočio kanal koji prije nije uočio te su ga krenuli otkopavat, uslijed čega se Marini na noge odvalio kameni blok koji je odvalio </w:t>
      </w:r>
      <w:r w:rsidR="007120ED">
        <w:t xml:space="preserve">još </w:t>
      </w:r>
      <w:r>
        <w:t>dva kamena. Nakon vijećanja su ipak odlučili proširivat te su odvalili suženje nakon kojeg se vidi kanal u živoj stijeni kroz koje su letjela dva šišmiša i blago puše, odlučili su se vratit sljedeći utorak. Smatraju da se isplati proširivat ali je problem urušavanje. Ako bi se spojilo s Veternicom, spojilo bi se na Željezničarski kanal.</w:t>
      </w:r>
      <w:r>
        <w:br/>
        <w:t xml:space="preserve">Druga ekipa je bila na Ponikvama, prokopali su pola metra u širinu i metar u dubinu. Nakon nekog vremena je krenula curkat voda kroz zemlju ispod potoka pa su </w:t>
      </w:r>
      <w:r w:rsidR="00302477">
        <w:t>odlučili pustit malo vode i vidjet kaj će se desit. Sporo se puni vodom, ali ako se zapuni, možda će voda isprat i pokazat smjer kretanja. U ovom stadiju bi trebalo napravit sistem za izvlačenje kanti sa zemljom jer se kante više ne mogu dizat.</w:t>
      </w:r>
      <w:r w:rsidR="00302477">
        <w:br/>
        <w:t xml:space="preserve">Plan je ponovno ić u </w:t>
      </w:r>
      <w:r w:rsidR="00302477" w:rsidRPr="00302477">
        <w:rPr>
          <w:b/>
          <w:bCs/>
        </w:rPr>
        <w:t>utorak 25.10.</w:t>
      </w:r>
      <w:r w:rsidR="00302477">
        <w:rPr>
          <w:b/>
          <w:bCs/>
        </w:rPr>
        <w:t xml:space="preserve">, </w:t>
      </w:r>
      <w:r w:rsidR="00302477">
        <w:t>nekad tijekom dana.</w:t>
      </w:r>
    </w:p>
    <w:p w14:paraId="0DC2CBE5" w14:textId="77777777" w:rsidR="00302477" w:rsidRPr="00302477" w:rsidRDefault="00302477" w:rsidP="00664CAC"/>
    <w:p w14:paraId="32361C62" w14:textId="0514CED6" w:rsidR="00664CAC" w:rsidRDefault="00664CAC" w:rsidP="00664CAC">
      <w:pPr>
        <w:rPr>
          <w:b/>
          <w:bCs/>
        </w:rPr>
      </w:pPr>
      <w:r>
        <w:rPr>
          <w:b/>
          <w:bCs/>
        </w:rPr>
        <w:t>INI IZLETI</w:t>
      </w:r>
    </w:p>
    <w:p w14:paraId="0A4F9587" w14:textId="53295EFE" w:rsidR="00302477" w:rsidRDefault="00302477" w:rsidP="00664CAC">
      <w:r w:rsidRPr="00302477">
        <w:rPr>
          <w:b/>
          <w:bCs/>
        </w:rPr>
        <w:t>16.10. Čar izvora</w:t>
      </w:r>
      <w:r>
        <w:t xml:space="preserve"> – Čedo, Petko, Arijana, Željac i Jaca – Prekodravlje, mjesta Repaš, Ždrala – brali su gljive i išli su na jezero Čambina, </w:t>
      </w:r>
      <w:r w:rsidR="003650C5">
        <w:t xml:space="preserve">koje </w:t>
      </w:r>
      <w:r>
        <w:t>je na kraju ispal</w:t>
      </w:r>
      <w:r w:rsidR="003650C5">
        <w:t>o</w:t>
      </w:r>
      <w:r>
        <w:t xml:space="preserve"> močvara pa se ipak nisu kupali. Tada su se zaputili na Dravu na kojoj su našli plažicu gdje su se kupali, voda</w:t>
      </w:r>
      <w:r w:rsidR="003650C5">
        <w:t xml:space="preserve"> je bila temperature 16°C</w:t>
      </w:r>
      <w:r>
        <w:t xml:space="preserve">. Čedo u životu nigdje nije vidio toliko školjki ko tamo. Kome se to sviđa, nek se javi Čedi pa će vas uputit. Naposlijetku su pošli do pravoslavnog manastira Lepavina, gdje su nabrali </w:t>
      </w:r>
      <w:r w:rsidR="007120ED">
        <w:t xml:space="preserve">još </w:t>
      </w:r>
      <w:r>
        <w:t>gljiva i družili se s popom. Dan su završili u Sedmici na pivi.</w:t>
      </w:r>
    </w:p>
    <w:p w14:paraId="1DC6E4B4" w14:textId="554066BB" w:rsidR="00302477" w:rsidRDefault="00302477" w:rsidP="00664CAC">
      <w:r>
        <w:rPr>
          <w:b/>
          <w:bCs/>
        </w:rPr>
        <w:t xml:space="preserve">13.10. Žrvena peć </w:t>
      </w:r>
      <w:r>
        <w:t>– Mrci i Mišur iz Ž-a – stijena blizu Veternice, tam su i neke dvije špiljice, ali su oni išli čistit smjerove od raslinja. Očistili su dva smjera, sutra idu opet. Mrci veli da je super za školicu.</w:t>
      </w:r>
    </w:p>
    <w:p w14:paraId="3A4F71AD" w14:textId="05CF7DFA" w:rsidR="00302477" w:rsidRDefault="00302477" w:rsidP="00664CAC">
      <w:r>
        <w:rPr>
          <w:b/>
          <w:bCs/>
        </w:rPr>
        <w:t xml:space="preserve">1. – 14.10. Kurdistan – </w:t>
      </w:r>
      <w:r>
        <w:t xml:space="preserve">Darkić bio na proputovanju, u gradu </w:t>
      </w:r>
      <w:r w:rsidR="003650C5">
        <w:t>Diyarbakiru</w:t>
      </w:r>
      <w:r>
        <w:t>, bio je na obali Tigrisa i obišao obližnje gradove. Ljudi su ga oduševili, hrana još više, i jako je zadovoljan. Benzin je 10kn</w:t>
      </w:r>
      <w:r w:rsidR="00303F29">
        <w:t>! Složit će Darko neke dijače za sljedeću srijedu. Toplo preporuča.</w:t>
      </w:r>
    </w:p>
    <w:p w14:paraId="541B4CCF" w14:textId="02728A28" w:rsidR="00303F29" w:rsidRDefault="00303F29" w:rsidP="00664CAC">
      <w:r>
        <w:rPr>
          <w:b/>
          <w:bCs/>
        </w:rPr>
        <w:lastRenderedPageBreak/>
        <w:t>15. – 16.10. Paklenica</w:t>
      </w:r>
      <w:r>
        <w:t xml:space="preserve"> – Lucija bila sa sestrom i momkom, spavali na Strugama, vrijeme im je bilo super.</w:t>
      </w:r>
    </w:p>
    <w:p w14:paraId="7F2ACFE2" w14:textId="77777777" w:rsidR="00303F29" w:rsidRPr="00303F29" w:rsidRDefault="00303F29" w:rsidP="00664CAC"/>
    <w:p w14:paraId="60EB9AD7" w14:textId="28760984" w:rsidR="00664CAC" w:rsidRDefault="00664CAC" w:rsidP="00664CAC">
      <w:pPr>
        <w:rPr>
          <w:b/>
          <w:bCs/>
        </w:rPr>
      </w:pPr>
      <w:r>
        <w:rPr>
          <w:b/>
          <w:bCs/>
        </w:rPr>
        <w:t>NAJAVE</w:t>
      </w:r>
    </w:p>
    <w:p w14:paraId="5357D376" w14:textId="596B01D5" w:rsidR="00303F29" w:rsidRDefault="00303F29" w:rsidP="00664CAC">
      <w:r>
        <w:rPr>
          <w:b/>
          <w:bCs/>
        </w:rPr>
        <w:t>20.10. Žrvena peć</w:t>
      </w:r>
      <w:r>
        <w:t xml:space="preserve"> – Mrci ide dalje čistit smjerove, išao bi popodne, ko hoće nek mu se javi.</w:t>
      </w:r>
    </w:p>
    <w:p w14:paraId="79321B06" w14:textId="12268D03" w:rsidR="00303F29" w:rsidRDefault="00303F29" w:rsidP="00664CAC">
      <w:r>
        <w:rPr>
          <w:b/>
          <w:bCs/>
        </w:rPr>
        <w:t xml:space="preserve">26. – 27.10. NP Paklenica – </w:t>
      </w:r>
      <w:r>
        <w:t>nastavljamo projekt s parkom, išlo bi se u Vodaricu, jedan od najljepših objekata do kojeg je put prekrasan. Dališa najavljuje već sad, trebao bi se napravit digitalni nacrt, obić faunu i druge značajke objekta.</w:t>
      </w:r>
    </w:p>
    <w:p w14:paraId="6BFC5E4A" w14:textId="776EB28D" w:rsidR="00303F29" w:rsidRDefault="00303F29" w:rsidP="00664CAC">
      <w:r>
        <w:rPr>
          <w:b/>
          <w:bCs/>
        </w:rPr>
        <w:t xml:space="preserve">29.10. Kulturni dom Dubrava </w:t>
      </w:r>
      <w:r>
        <w:t>– Z</w:t>
      </w:r>
      <w:r w:rsidR="007120ED">
        <w:t xml:space="preserve">agrebačka zajednica tehničke kulutre </w:t>
      </w:r>
      <w:r>
        <w:t xml:space="preserve">ima godišnju smotru na kojoj ćemo imat štand </w:t>
      </w:r>
      <w:r w:rsidR="007120ED">
        <w:t xml:space="preserve">kao članovi Zagrebačkog speleološkog saveza </w:t>
      </w:r>
      <w:r>
        <w:t xml:space="preserve">pa bi Dališa trebao par ljudi koji bi mu mogli pomoći, trebalo bi malo drugim savezima prezentirati o našim aktivnostima i rezultatima, kaže </w:t>
      </w:r>
      <w:r w:rsidR="007120ED">
        <w:t>D</w:t>
      </w:r>
      <w:r>
        <w:t>ališa ništa pametno.</w:t>
      </w:r>
    </w:p>
    <w:p w14:paraId="6B7A8A5B" w14:textId="210FF6A8" w:rsidR="00303F29" w:rsidRDefault="00303F29" w:rsidP="00664CAC">
      <w:r>
        <w:rPr>
          <w:b/>
          <w:bCs/>
        </w:rPr>
        <w:t xml:space="preserve">4. – 6.11. Skup speleologa u Samoboru </w:t>
      </w:r>
      <w:r>
        <w:t xml:space="preserve">– </w:t>
      </w:r>
      <w:r w:rsidRPr="00303F29">
        <w:rPr>
          <w:b/>
          <w:bCs/>
        </w:rPr>
        <w:t>obavezno se treba registrirati preko online obrasca!</w:t>
      </w:r>
      <w:r>
        <w:t xml:space="preserve"> Također će u četvrtak biti službeno otvoren skup u Kinu Samobor nakon kojeg će bit druženje u špiljarskom kafiću Scout, pa mogu doć svi slobodni, a od petka se može spavati u sportskoj dvorani. </w:t>
      </w:r>
      <w:r>
        <w:br/>
        <w:t xml:space="preserve">Pročelnica bi također naglasila da do </w:t>
      </w:r>
      <w:r>
        <w:rPr>
          <w:b/>
          <w:bCs/>
        </w:rPr>
        <w:t xml:space="preserve">idućeg utorka (25.10.) </w:t>
      </w:r>
      <w:r>
        <w:t xml:space="preserve">svi trebaju uplatit 100kn kotizacije </w:t>
      </w:r>
      <w:r w:rsidR="007120ED">
        <w:t xml:space="preserve">njoj </w:t>
      </w:r>
      <w:r>
        <w:t>na račun kako bi se sve uplatilo zajedno. Na licu mjesta će kotizacija iznositi 120kn.</w:t>
      </w:r>
    </w:p>
    <w:p w14:paraId="32BA023D" w14:textId="1DDB9716" w:rsidR="0045386D" w:rsidRDefault="0045386D" w:rsidP="00664CAC">
      <w:r>
        <w:rPr>
          <w:b/>
          <w:bCs/>
        </w:rPr>
        <w:t xml:space="preserve">29.10. – 1.11. Kita </w:t>
      </w:r>
      <w:r>
        <w:t xml:space="preserve">– ponovio bi se plan iz 9. mjeseca da se postavi novi steinberg na Truli. Mislavu bi bilo drago da ide netko iskusan tko zna kud treba ić. Išlo bi se i </w:t>
      </w:r>
      <w:r>
        <w:rPr>
          <w:b/>
          <w:bCs/>
        </w:rPr>
        <w:t>17. – 20.11.</w:t>
      </w:r>
      <w:r>
        <w:t>, bit će super da se ide na oba datuma ak se nađe ljudi. Nek se svi zainteresirani jave Mislavu na mail.</w:t>
      </w:r>
    </w:p>
    <w:p w14:paraId="0C3FE57C" w14:textId="77777777" w:rsidR="0045386D" w:rsidRPr="0045386D" w:rsidRDefault="0045386D" w:rsidP="00664CAC"/>
    <w:p w14:paraId="49A00FA2" w14:textId="0A538C42" w:rsidR="00664CAC" w:rsidRDefault="00664CAC" w:rsidP="00664CAC">
      <w:pPr>
        <w:rPr>
          <w:b/>
          <w:bCs/>
        </w:rPr>
      </w:pPr>
      <w:r>
        <w:rPr>
          <w:b/>
          <w:bCs/>
        </w:rPr>
        <w:t>RAZNO</w:t>
      </w:r>
    </w:p>
    <w:p w14:paraId="42387B05" w14:textId="04B78910" w:rsidR="0045386D" w:rsidRDefault="0045386D" w:rsidP="00664CAC">
      <w:r>
        <w:rPr>
          <w:b/>
          <w:bCs/>
        </w:rPr>
        <w:t xml:space="preserve">25. – 27.11. Stučni seminar o znanstvenim istraživanjima u speleološkim objektima – </w:t>
      </w:r>
      <w:r>
        <w:t>poziv će bit poslan na mail, seminar je organiziran od strane HPS-a</w:t>
      </w:r>
    </w:p>
    <w:p w14:paraId="41004012" w14:textId="4EC06AA8" w:rsidR="0045386D" w:rsidRDefault="0045386D" w:rsidP="00664CAC">
      <w:r>
        <w:rPr>
          <w:b/>
          <w:bCs/>
        </w:rPr>
        <w:t>25.11.</w:t>
      </w:r>
      <w:r>
        <w:t xml:space="preserve"> Godišnja skupština Komisije za speleologiju HPS-a</w:t>
      </w:r>
    </w:p>
    <w:p w14:paraId="250E4055" w14:textId="183CE50C" w:rsidR="0045386D" w:rsidRPr="0045386D" w:rsidRDefault="0045386D" w:rsidP="00664CAC">
      <w:pPr>
        <w:rPr>
          <w:b/>
          <w:bCs/>
        </w:rPr>
      </w:pPr>
      <w:r w:rsidRPr="0045386D">
        <w:rPr>
          <w:b/>
          <w:bCs/>
        </w:rPr>
        <w:t xml:space="preserve">Ispit za speleologa – </w:t>
      </w:r>
      <w:r w:rsidRPr="00E625E1">
        <w:t>zasad idu Luka i Goga, ako je netko još zainteresiran neka se javi pročelnici da ga prijavi</w:t>
      </w:r>
    </w:p>
    <w:p w14:paraId="56DE5840" w14:textId="1011D826" w:rsidR="0045386D" w:rsidRDefault="0045386D" w:rsidP="00664CAC">
      <w:r>
        <w:rPr>
          <w:b/>
          <w:bCs/>
        </w:rPr>
        <w:t xml:space="preserve">Speleološka škola – </w:t>
      </w:r>
      <w:r>
        <w:t xml:space="preserve">kandidat za vođu škole je Marina </w:t>
      </w:r>
    </w:p>
    <w:p w14:paraId="179DD92A" w14:textId="61C7F2F4" w:rsidR="0045386D" w:rsidRDefault="0045386D" w:rsidP="00664CAC">
      <w:r>
        <w:t>Čedo predlaže da se negdje u prostoru</w:t>
      </w:r>
      <w:r w:rsidR="00E625E1">
        <w:t xml:space="preserve"> postavi pano s razglednicama</w:t>
      </w:r>
    </w:p>
    <w:p w14:paraId="648B76A9" w14:textId="6B49B868" w:rsidR="0045386D" w:rsidRDefault="0045386D" w:rsidP="00664CAC">
      <w:r>
        <w:rPr>
          <w:b/>
          <w:bCs/>
        </w:rPr>
        <w:t xml:space="preserve">17.10. </w:t>
      </w:r>
      <w:r w:rsidR="00E625E1">
        <w:rPr>
          <w:b/>
          <w:bCs/>
        </w:rPr>
        <w:t xml:space="preserve">održan </w:t>
      </w:r>
      <w:r>
        <w:rPr>
          <w:b/>
          <w:bCs/>
        </w:rPr>
        <w:t xml:space="preserve">Izvršni odbor PDS Velebita – </w:t>
      </w:r>
      <w:r>
        <w:t>stavit će se ploče</w:t>
      </w:r>
      <w:r w:rsidR="00E625E1">
        <w:t xml:space="preserve"> s imenom i logom društva na zgradu i na ulicu</w:t>
      </w:r>
      <w:r>
        <w:t xml:space="preserve">, na Čistom podzemlju smo skupili 20 000kn za ormare za oružarstvo za cijeli Velebit, većina ormara će vjerojatno ić nama jer imamo najviše opreme. Također je pričano o cijenama članarina koje mijenjamo u eure te je dogovoreno da će članarina za studente iznositi 6.5€ (što je oko </w:t>
      </w:r>
      <w:r w:rsidR="00E625E1">
        <w:t>49kn), a članarina za zaposlene će iznositi 13.5€ (što je oko 102kn).</w:t>
      </w:r>
      <w:r w:rsidR="00E625E1">
        <w:br/>
        <w:t xml:space="preserve">Nadalje, ove godine se više nećemo grijat na plin, već će se vjerojatno uložit u neku grijalicu. Dodo predlaže ilegalno spajanje na struju. Dališa se ne slaže. Čedo prredlaže logorsku vatru u vatrostalnoj posudi za špiljarsku atmosferu. Dališa spominje nuklearnu fuziju. U krajnjem slučaju bi se nabavila još </w:t>
      </w:r>
      <w:r w:rsidR="00E625E1">
        <w:lastRenderedPageBreak/>
        <w:t>jedna klima.</w:t>
      </w:r>
      <w:r w:rsidR="00E625E1">
        <w:br/>
        <w:t xml:space="preserve">Piva će poskupiti na 1.5€. Spominjano je i da bi se frižideri mogli ugasit jer ga neće bit potrebe hladit uslijed isključivanja plina. Bilo bi loše da se pive smrznu. </w:t>
      </w:r>
    </w:p>
    <w:p w14:paraId="06345795" w14:textId="32DDC0DE" w:rsidR="00E625E1" w:rsidRDefault="00E625E1" w:rsidP="00664CAC">
      <w:r>
        <w:rPr>
          <w:b/>
          <w:bCs/>
        </w:rPr>
        <w:t xml:space="preserve">Merch za skup speleologa </w:t>
      </w:r>
      <w:r>
        <w:t>– Marina p</w:t>
      </w:r>
      <w:r w:rsidR="003650C5">
        <w:t>redložila</w:t>
      </w:r>
      <w:r>
        <w:t xml:space="preserve"> ideju o gaćama s fluorescent</w:t>
      </w:r>
      <w:r w:rsidR="003650C5">
        <w:t>n</w:t>
      </w:r>
      <w:r>
        <w:t>im slovima</w:t>
      </w:r>
      <w:r w:rsidR="003650C5">
        <w:t>. Također kaže da bi bilo fora krenut radit veće lončiće, ne samo za rakiju srknut. Možda bi mogli tiskat hudice na Da Vincija i s lubanjama, iako su hudice sad dosta skupe. Marina će se raspitat pa vidit jel bi sitglo do skupa. Novi Velebit neće izać dotad, pa ćemo prodavat stari. Nadalje, tiskanje majica nas je došlo 70kn pa bi trebalo raspraviti o podizanju cijene.</w:t>
      </w:r>
    </w:p>
    <w:p w14:paraId="4A70BBBE" w14:textId="08032631" w:rsidR="003650C5" w:rsidRDefault="003650C5" w:rsidP="00664CAC">
      <w:r>
        <w:rPr>
          <w:b/>
          <w:bCs/>
        </w:rPr>
        <w:t xml:space="preserve">Gajba </w:t>
      </w:r>
      <w:r>
        <w:t xml:space="preserve">– Maja, jer je primljena u GSS! </w:t>
      </w:r>
      <w:r>
        <w:br/>
        <w:t>Ličko se vratio iz Belgije pa nam donio belgijske pive.</w:t>
      </w:r>
    </w:p>
    <w:p w14:paraId="7BDCE0D7" w14:textId="05690B68" w:rsidR="003650C5" w:rsidRPr="003650C5" w:rsidRDefault="003650C5" w:rsidP="00664CAC">
      <w:r>
        <w:t>Ana B za arhivu donijela stare nacrte i izvješća s različitih domaćih i internacionalnih ekspedicija.</w:t>
      </w:r>
    </w:p>
    <w:p w14:paraId="1C84986A" w14:textId="77777777" w:rsidR="00664CAC" w:rsidRDefault="00664CAC" w:rsidP="00664CAC">
      <w:pPr>
        <w:rPr>
          <w:b/>
          <w:bCs/>
        </w:rPr>
      </w:pPr>
    </w:p>
    <w:p w14:paraId="25D7D6D4" w14:textId="4E3BE27A" w:rsidR="00664CAC" w:rsidRPr="003650C5" w:rsidRDefault="00664CAC" w:rsidP="00664CAC">
      <w:r>
        <w:rPr>
          <w:b/>
          <w:bCs/>
        </w:rPr>
        <w:t>Sastanak vodila:</w:t>
      </w:r>
      <w:r w:rsidR="003650C5">
        <w:rPr>
          <w:b/>
          <w:bCs/>
        </w:rPr>
        <w:t xml:space="preserve"> </w:t>
      </w:r>
      <w:r w:rsidR="003650C5">
        <w:t>Ana Lipovac</w:t>
      </w:r>
    </w:p>
    <w:p w14:paraId="64593EF5" w14:textId="4C0561CE" w:rsidR="00664CAC" w:rsidRPr="003650C5" w:rsidRDefault="00664CAC" w:rsidP="00664CAC">
      <w:r>
        <w:rPr>
          <w:b/>
          <w:bCs/>
        </w:rPr>
        <w:t>Zapisnik vodila:</w:t>
      </w:r>
      <w:r w:rsidR="003650C5">
        <w:rPr>
          <w:b/>
          <w:bCs/>
        </w:rPr>
        <w:t xml:space="preserve"> </w:t>
      </w:r>
      <w:r w:rsidR="003650C5">
        <w:t>Barbara Domitrović</w:t>
      </w:r>
    </w:p>
    <w:sectPr w:rsidR="00664CAC" w:rsidRPr="003650C5">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407257" w14:textId="77777777" w:rsidR="00BF3014" w:rsidRDefault="00BF3014" w:rsidP="00664CAC">
      <w:pPr>
        <w:spacing w:after="0" w:line="240" w:lineRule="auto"/>
      </w:pPr>
      <w:r>
        <w:separator/>
      </w:r>
    </w:p>
  </w:endnote>
  <w:endnote w:type="continuationSeparator" w:id="0">
    <w:p w14:paraId="4A562DFB" w14:textId="77777777" w:rsidR="00BF3014" w:rsidRDefault="00BF3014" w:rsidP="00664C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76B19" w14:textId="77777777" w:rsidR="00BF3014" w:rsidRDefault="00BF3014" w:rsidP="00664CAC">
      <w:pPr>
        <w:spacing w:after="0" w:line="240" w:lineRule="auto"/>
      </w:pPr>
      <w:r>
        <w:separator/>
      </w:r>
    </w:p>
  </w:footnote>
  <w:footnote w:type="continuationSeparator" w:id="0">
    <w:p w14:paraId="3C64A993" w14:textId="77777777" w:rsidR="00BF3014" w:rsidRDefault="00BF3014" w:rsidP="00664C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80D6C" w14:textId="77777777" w:rsidR="00664CAC" w:rsidRDefault="00664CAC" w:rsidP="00664CAC">
    <w:pPr>
      <w:pStyle w:val="Header"/>
    </w:pPr>
    <w:r>
      <w:rPr>
        <w:noProof/>
      </w:rPr>
      <w:drawing>
        <wp:anchor distT="0" distB="0" distL="114300" distR="114300" simplePos="0" relativeHeight="251660288" behindDoc="1" locked="0" layoutInCell="1" allowOverlap="1" wp14:anchorId="53678868" wp14:editId="45E8E93A">
          <wp:simplePos x="0" y="0"/>
          <wp:positionH relativeFrom="margin">
            <wp:align>right</wp:align>
          </wp:positionH>
          <wp:positionV relativeFrom="paragraph">
            <wp:posOffset>-300990</wp:posOffset>
          </wp:positionV>
          <wp:extent cx="908685" cy="931545"/>
          <wp:effectExtent l="0" t="0" r="5715" b="1905"/>
          <wp:wrapTight wrapText="bothSides">
            <wp:wrapPolygon edited="0">
              <wp:start x="8151" y="0"/>
              <wp:lineTo x="5434" y="883"/>
              <wp:lineTo x="0" y="5742"/>
              <wp:lineTo x="0" y="15460"/>
              <wp:lineTo x="6340" y="20761"/>
              <wp:lineTo x="7698" y="21202"/>
              <wp:lineTo x="13585" y="21202"/>
              <wp:lineTo x="14943" y="20761"/>
              <wp:lineTo x="21283" y="15460"/>
              <wp:lineTo x="21283" y="5742"/>
              <wp:lineTo x="15849" y="883"/>
              <wp:lineTo x="13132" y="0"/>
              <wp:lineTo x="8151" y="0"/>
            </wp:wrapPolygon>
          </wp:wrapTight>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08685" cy="9315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1348420C" wp14:editId="561A7005">
          <wp:simplePos x="0" y="0"/>
          <wp:positionH relativeFrom="margin">
            <wp:align>left</wp:align>
          </wp:positionH>
          <wp:positionV relativeFrom="paragraph">
            <wp:posOffset>-319356</wp:posOffset>
          </wp:positionV>
          <wp:extent cx="744220" cy="947420"/>
          <wp:effectExtent l="0" t="0" r="0" b="5080"/>
          <wp:wrapTight wrapText="bothSides">
            <wp:wrapPolygon edited="0">
              <wp:start x="0" y="0"/>
              <wp:lineTo x="0" y="21282"/>
              <wp:lineTo x="21010" y="21282"/>
              <wp:lineTo x="21010" y="0"/>
              <wp:lineTo x="0" y="0"/>
            </wp:wrapPolygon>
          </wp:wrapTight>
          <wp:docPr id="2" name="Picture 2" descr="A picture containing text, outdoor, clipar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outdoor, clipart, sign&#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44220" cy="947420"/>
                  </a:xfrm>
                  <a:prstGeom prst="rect">
                    <a:avLst/>
                  </a:prstGeom>
                </pic:spPr>
              </pic:pic>
            </a:graphicData>
          </a:graphic>
          <wp14:sizeRelH relativeFrom="margin">
            <wp14:pctWidth>0</wp14:pctWidth>
          </wp14:sizeRelH>
          <wp14:sizeRelV relativeFrom="margin">
            <wp14:pctHeight>0</wp14:pctHeight>
          </wp14:sizeRelV>
        </wp:anchor>
      </w:drawing>
    </w:r>
  </w:p>
  <w:p w14:paraId="7027C465" w14:textId="77777777" w:rsidR="00664CAC" w:rsidRDefault="00664CAC" w:rsidP="00664CAC">
    <w:pPr>
      <w:pStyle w:val="Header"/>
      <w:tabs>
        <w:tab w:val="clear" w:pos="4536"/>
        <w:tab w:val="clear" w:pos="9072"/>
        <w:tab w:val="left" w:pos="2852"/>
      </w:tabs>
      <w:jc w:val="center"/>
      <w:rPr>
        <w:sz w:val="28"/>
        <w:szCs w:val="28"/>
      </w:rPr>
    </w:pPr>
    <w:r w:rsidRPr="00283915">
      <w:rPr>
        <w:sz w:val="28"/>
        <w:szCs w:val="28"/>
      </w:rPr>
      <w:t>Speleološki odsjek PDS Velebit</w:t>
    </w:r>
  </w:p>
  <w:p w14:paraId="40A64091" w14:textId="77777777" w:rsidR="00664CAC" w:rsidRDefault="00664CAC" w:rsidP="00664CAC">
    <w:pPr>
      <w:pStyle w:val="Header"/>
    </w:pPr>
  </w:p>
  <w:p w14:paraId="4507C77A" w14:textId="77777777" w:rsidR="00664CAC" w:rsidRDefault="00664CAC">
    <w:pPr>
      <w:pStyle w:val="Header"/>
    </w:pPr>
  </w:p>
  <w:p w14:paraId="567C7420" w14:textId="77777777" w:rsidR="00664CAC" w:rsidRDefault="00664CA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CAE"/>
    <w:rsid w:val="00302477"/>
    <w:rsid w:val="00303F29"/>
    <w:rsid w:val="00360CAE"/>
    <w:rsid w:val="003650C5"/>
    <w:rsid w:val="003A3A3F"/>
    <w:rsid w:val="0045386D"/>
    <w:rsid w:val="00562912"/>
    <w:rsid w:val="00664CAC"/>
    <w:rsid w:val="00693E9B"/>
    <w:rsid w:val="007120ED"/>
    <w:rsid w:val="009E264B"/>
    <w:rsid w:val="00AE3F07"/>
    <w:rsid w:val="00BF3014"/>
    <w:rsid w:val="00C13F8A"/>
    <w:rsid w:val="00E625E1"/>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30439"/>
  <w15:chartTrackingRefBased/>
  <w15:docId w15:val="{A2C19994-DF7A-474B-B79C-521AD5D77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4CAC"/>
    <w:pPr>
      <w:tabs>
        <w:tab w:val="center" w:pos="4536"/>
        <w:tab w:val="right" w:pos="9072"/>
      </w:tabs>
      <w:spacing w:after="0" w:line="240" w:lineRule="auto"/>
    </w:pPr>
  </w:style>
  <w:style w:type="character" w:customStyle="1" w:styleId="HeaderChar">
    <w:name w:val="Header Char"/>
    <w:basedOn w:val="DefaultParagraphFont"/>
    <w:link w:val="Header"/>
    <w:uiPriority w:val="99"/>
    <w:rsid w:val="00664CAC"/>
  </w:style>
  <w:style w:type="paragraph" w:styleId="Footer">
    <w:name w:val="footer"/>
    <w:basedOn w:val="Normal"/>
    <w:link w:val="FooterChar"/>
    <w:uiPriority w:val="99"/>
    <w:unhideWhenUsed/>
    <w:rsid w:val="00664CAC"/>
    <w:pPr>
      <w:tabs>
        <w:tab w:val="center" w:pos="4536"/>
        <w:tab w:val="right" w:pos="9072"/>
      </w:tabs>
      <w:spacing w:after="0" w:line="240" w:lineRule="auto"/>
    </w:pPr>
  </w:style>
  <w:style w:type="character" w:customStyle="1" w:styleId="FooterChar">
    <w:name w:val="Footer Char"/>
    <w:basedOn w:val="DefaultParagraphFont"/>
    <w:link w:val="Footer"/>
    <w:uiPriority w:val="99"/>
    <w:rsid w:val="00664C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ZAPISNICI%20SA%20SASTANAKA\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template.dotx</Template>
  <TotalTime>77</TotalTime>
  <Pages>3</Pages>
  <Words>1034</Words>
  <Characters>5897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 Velebit</dc:creator>
  <cp:keywords/>
  <dc:description/>
  <cp:lastModifiedBy>m6012</cp:lastModifiedBy>
  <cp:revision>1</cp:revision>
  <dcterms:created xsi:type="dcterms:W3CDTF">2022-10-19T18:34:00Z</dcterms:created>
  <dcterms:modified xsi:type="dcterms:W3CDTF">2022-10-19T19:52:00Z</dcterms:modified>
</cp:coreProperties>
</file>