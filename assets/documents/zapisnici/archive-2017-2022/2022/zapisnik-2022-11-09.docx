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4423C" w14:textId="181DDC21" w:rsidR="000B3BE9" w:rsidRDefault="00664CAC" w:rsidP="000B3BE9">
      <w:pPr>
        <w:jc w:val="center"/>
        <w:rPr>
          <w:b/>
          <w:bCs/>
        </w:rPr>
      </w:pPr>
      <w:r>
        <w:rPr>
          <w:b/>
          <w:bCs/>
        </w:rPr>
        <w:t xml:space="preserve">Zapisnik sastanka </w:t>
      </w:r>
      <w:r w:rsidR="000B3BE9">
        <w:rPr>
          <w:b/>
          <w:bCs/>
        </w:rPr>
        <w:t>09.11.2022.</w:t>
      </w:r>
    </w:p>
    <w:p w14:paraId="2D7C1EBF" w14:textId="4C9299C8" w:rsidR="00664CAC" w:rsidRDefault="00664CAC" w:rsidP="00664CAC">
      <w:pPr>
        <w:rPr>
          <w:b/>
          <w:bCs/>
        </w:rPr>
      </w:pPr>
      <w:r>
        <w:rPr>
          <w:b/>
          <w:bCs/>
        </w:rPr>
        <w:t>SPELEO IZLETI</w:t>
      </w:r>
    </w:p>
    <w:p w14:paraId="2F22658C" w14:textId="70B519F4" w:rsidR="000B3BE9" w:rsidRDefault="000B3BE9" w:rsidP="00664CAC">
      <w:r>
        <w:rPr>
          <w:b/>
          <w:bCs/>
        </w:rPr>
        <w:t xml:space="preserve">04. – 05.11. Divača, SLO </w:t>
      </w:r>
      <w:r>
        <w:t xml:space="preserve">– buši se tunel i naišlo se </w:t>
      </w:r>
      <w:r w:rsidR="001B3125">
        <w:t>na</w:t>
      </w:r>
      <w:r>
        <w:t xml:space="preserve"> špilj</w:t>
      </w:r>
      <w:r w:rsidR="001B3125">
        <w:t xml:space="preserve">u </w:t>
      </w:r>
      <w:r>
        <w:t>pa je Blatnik išao u intervenciju pregledat špilju, na</w:t>
      </w:r>
      <w:r w:rsidR="001B3125">
        <w:t xml:space="preserve"> </w:t>
      </w:r>
      <w:r>
        <w:t>kraju je više vertikalna, oko 50m</w:t>
      </w:r>
      <w:r w:rsidR="00E05708">
        <w:t>.</w:t>
      </w:r>
    </w:p>
    <w:p w14:paraId="2CC29F82" w14:textId="77777777" w:rsidR="000B3BE9" w:rsidRPr="000B3BE9" w:rsidRDefault="000B3BE9" w:rsidP="00664CAC"/>
    <w:p w14:paraId="0DB4483A" w14:textId="416E0482" w:rsidR="00664CAC" w:rsidRDefault="00664CAC" w:rsidP="00664CAC">
      <w:pPr>
        <w:rPr>
          <w:b/>
          <w:bCs/>
        </w:rPr>
      </w:pPr>
      <w:r>
        <w:rPr>
          <w:b/>
          <w:bCs/>
        </w:rPr>
        <w:t>INI IZLETI</w:t>
      </w:r>
    </w:p>
    <w:p w14:paraId="2D674DF3" w14:textId="6043320F" w:rsidR="000B3BE9" w:rsidRDefault="00054687" w:rsidP="00664CAC">
      <w:r w:rsidRPr="00054687">
        <w:rPr>
          <w:b/>
          <w:bCs/>
        </w:rPr>
        <w:t>30.10. Velika Belica, Kuželj na Kupi</w:t>
      </w:r>
      <w:r>
        <w:t xml:space="preserve"> – Petko, Arijana, Željac, Jaca i Čedo – išli su na Veliku Belicu, koja je totalno fora jer je cijelo vrijeme mutnjikava, još od izvora. Kad je visok vodostaj, izvire iz špilje koja je navodno dugačka i do 300m</w:t>
      </w:r>
      <w:r>
        <w:t xml:space="preserve">, a za nižeg vodostaja izvire niže. </w:t>
      </w:r>
      <w:r>
        <w:t>Čedo bi volio saznat jel itko nedavno radio tu špilju jer misli da bi bilo fora ući.</w:t>
      </w:r>
    </w:p>
    <w:p w14:paraId="0CE45965" w14:textId="40A2ECCE" w:rsidR="00054687" w:rsidRPr="00054687" w:rsidRDefault="00054687" w:rsidP="00054687">
      <w:pPr>
        <w:spacing w:before="240"/>
      </w:pPr>
      <w:r>
        <w:rPr>
          <w:b/>
          <w:bCs/>
        </w:rPr>
        <w:t xml:space="preserve">02. – 3.11. Baraćeve špilje </w:t>
      </w:r>
      <w:r>
        <w:t>– Loris, Antek i Čedo – išao s dečkima snimat Gornju i Donju Baraćevu špilju, jako su lijepe, Čedo nije nigdje vidio takvih stalagnata. Nacrtali su donju dvoranu u Gornjoj špilji netom iza turističkog dijela, u špilji su i spavali, ne baš dobro (Dališa naknadno naglasio da im to baš nije bilo pametno jer su unutra visoka koncentracija CO</w:t>
      </w:r>
      <w:r>
        <w:rPr>
          <w:vertAlign w:val="subscript"/>
        </w:rPr>
        <w:t xml:space="preserve">2 </w:t>
      </w:r>
      <w:r>
        <w:t>i radioaktivnog plina radona). U četvrtak su išli u Donju Baraćevu u kojoj se Čedo dvaput zaglavio, ali su našli dimnjak za koji nisu sigurni jel istražen, treba pitat karlovčane. Snimanje je bilo mukotrpno, jedva su snimili suženja zbog preciznosti mjerenja. Loris će nam valjda u jednom trenutku održat prezentaciju i pokazat te snimke.</w:t>
      </w:r>
    </w:p>
    <w:p w14:paraId="71033C3B" w14:textId="77777777" w:rsidR="00054687" w:rsidRPr="000B3BE9" w:rsidRDefault="00054687" w:rsidP="00664CAC"/>
    <w:p w14:paraId="58438D72" w14:textId="6F262CC8" w:rsidR="00664CAC" w:rsidRDefault="00664CAC" w:rsidP="00664CAC">
      <w:pPr>
        <w:rPr>
          <w:b/>
          <w:bCs/>
        </w:rPr>
      </w:pPr>
      <w:r>
        <w:rPr>
          <w:b/>
          <w:bCs/>
        </w:rPr>
        <w:t>NAJAVE</w:t>
      </w:r>
    </w:p>
    <w:p w14:paraId="2690D5C4" w14:textId="3B04DAD0" w:rsidR="000B3BE9" w:rsidRDefault="000B3BE9" w:rsidP="00664CAC">
      <w:r>
        <w:t xml:space="preserve">Goga </w:t>
      </w:r>
      <w:r w:rsidR="00EA6B04">
        <w:t xml:space="preserve">najavljuje da </w:t>
      </w:r>
      <w:r>
        <w:t>piše izvještaj za NP Sjeverni Velebit, zasad su joj još dužnici Maja i Dalibor.</w:t>
      </w:r>
    </w:p>
    <w:p w14:paraId="3FA0AFFC" w14:textId="298E93A7" w:rsidR="001B3125" w:rsidRDefault="000B3BE9" w:rsidP="00664CAC">
      <w:r>
        <w:rPr>
          <w:b/>
          <w:bCs/>
        </w:rPr>
        <w:t xml:space="preserve">17. – 20.11. Kita </w:t>
      </w:r>
      <w:r>
        <w:t xml:space="preserve">– kreće se 17. u 18h iz Zagreba, plan je ući isti dan, treba preopremit ulaznu vertikalu i prečnicu na Grliću, postavit steinberg na Truli te obić okolne kanale. </w:t>
      </w:r>
      <w:r w:rsidR="001B3125">
        <w:t>Matteo je u organizaciji.</w:t>
      </w:r>
    </w:p>
    <w:p w14:paraId="5DC3239D" w14:textId="77777777" w:rsidR="001B3125" w:rsidRPr="001B3125" w:rsidRDefault="001B3125" w:rsidP="00664CAC"/>
    <w:p w14:paraId="329626FB" w14:textId="223A35D9" w:rsidR="00664CAC" w:rsidRDefault="00664CAC" w:rsidP="00664CAC">
      <w:pPr>
        <w:rPr>
          <w:b/>
          <w:bCs/>
        </w:rPr>
      </w:pPr>
      <w:r>
        <w:rPr>
          <w:b/>
          <w:bCs/>
        </w:rPr>
        <w:t>RAZNO</w:t>
      </w:r>
    </w:p>
    <w:p w14:paraId="17372004" w14:textId="60150D7E" w:rsidR="001B3125" w:rsidRDefault="001B3125" w:rsidP="001B3125">
      <w:r>
        <w:rPr>
          <w:b/>
          <w:bCs/>
        </w:rPr>
        <w:t xml:space="preserve">04. – 06.11. Skup speleologa u Samoboru – </w:t>
      </w:r>
      <w:r>
        <w:t xml:space="preserve">u četvrtak je održan kratki program za svečano otvorenje skupa te je bila projekcija filma „Il Buco“ (tal. </w:t>
      </w:r>
      <w:r>
        <w:rPr>
          <w:i/>
          <w:iCs/>
        </w:rPr>
        <w:t>Rupa</w:t>
      </w:r>
      <w:r>
        <w:t>) o istraživanju jame od 700m u Italiji. Većina ekipe se okupila već u petak i krenula s dernekom te bančila do kasne/rane sate. Večer je završila nošenjem goloprsog Mićka na spavanje.</w:t>
      </w:r>
      <w:r>
        <w:br/>
        <w:t>U subotu su bila predavanja, od naših su prezentirali Maja, Goga i Dalibor, tijekom dana se također pilo, družilo i obilazilo štandove. U subotu navečer održao se speleopoligon, natjecali su se skoro svi prisutni velebitaši, Luka I i Nini su odnijeli drugu nagradu. Ostatak subote pa na nedjelju se nastavilo standardnim programom</w:t>
      </w:r>
      <w:r w:rsidR="004530A0">
        <w:t>, bio je bend VIS Breskvice</w:t>
      </w:r>
      <w:r>
        <w:t>.</w:t>
      </w:r>
      <w:r>
        <w:br/>
        <w:t xml:space="preserve">U nedjelju se ujutro održao Okrugli stol, sljedeći skup će vjerojatno bit u Čakovcu u organizaciji međimuraca, te se pričalo o seminaru o znanstvenim istraživanjima u speleološkim objektima koji će se održat zadnji vikend u 11. mjejsecu. </w:t>
      </w:r>
      <w:r>
        <w:br/>
        <w:t>ASAK-u smo poklonili steinberg da Mićko ima gdje spavati (jer idu u pećinu od 17km), bili su mnogo zahvalni.</w:t>
      </w:r>
      <w:r>
        <w:br/>
      </w:r>
      <w:r>
        <w:lastRenderedPageBreak/>
        <w:t>Prodali smo sve termosice. Ostalo je i još par nacrta Nedam koje poklanjamo. Tea je slučajno ukrala majicu pa ju skrušeno vraća, čak ju je i oprala (s omekšivačem).</w:t>
      </w:r>
    </w:p>
    <w:p w14:paraId="38D40415" w14:textId="77777777" w:rsidR="001B3125" w:rsidRDefault="001B3125" w:rsidP="001B3125">
      <w:r>
        <w:rPr>
          <w:b/>
          <w:bCs/>
        </w:rPr>
        <w:t xml:space="preserve">05.11. Vježba Civilne zaštite </w:t>
      </w:r>
      <w:r>
        <w:t>– Noa, Lorenzo, Ličko, Rebeka, Čajko, Marin, Mislav – okupili su se na Jankomiru pa se zaputili do bolnice u Blatu, složili su tirolku s drugog kata, osim toga nisu nešto puno radili. Nakon toga se jeo grah s puno mesa.</w:t>
      </w:r>
    </w:p>
    <w:p w14:paraId="38AD702C" w14:textId="456369F6" w:rsidR="001B3125" w:rsidRDefault="001B3125" w:rsidP="001B3125">
      <w:r>
        <w:rPr>
          <w:b/>
          <w:bCs/>
        </w:rPr>
        <w:t xml:space="preserve">29.10. Babina jama, Šolta </w:t>
      </w:r>
      <w:r>
        <w:t>– Dejo i Nikola išli obić Babinu jamu u kamenolomu, zasad je još u ok stanju, dečki su malo počistili kupine. Gledaju šta bi se i kako moglo radit na novogodišnjoj ekspediciji, ideja se kotrlja.</w:t>
      </w:r>
    </w:p>
    <w:p w14:paraId="4562397C" w14:textId="5730583F" w:rsidR="00664CAC" w:rsidRDefault="00054687" w:rsidP="00664CAC">
      <w:r>
        <w:rPr>
          <w:b/>
          <w:bCs/>
        </w:rPr>
        <w:t xml:space="preserve">Nedjeljom </w:t>
      </w:r>
      <w:r>
        <w:t xml:space="preserve">– Grof preporuča </w:t>
      </w:r>
      <w:r>
        <w:t xml:space="preserve">jezični tečaj u Cukeraju </w:t>
      </w:r>
      <w:r>
        <w:t xml:space="preserve">svima koji se žele bacit u učenje stranih jezika kroz </w:t>
      </w:r>
      <w:r>
        <w:t xml:space="preserve">govor </w:t>
      </w:r>
      <w:r>
        <w:t>(ima zgodnih cura)</w:t>
      </w:r>
    </w:p>
    <w:p w14:paraId="4D7E634C" w14:textId="77777777" w:rsidR="00054687" w:rsidRPr="00054687" w:rsidRDefault="00054687" w:rsidP="00664CAC"/>
    <w:p w14:paraId="64441CC4" w14:textId="3C689273" w:rsidR="00664CAC" w:rsidRPr="00054687" w:rsidRDefault="00664CAC" w:rsidP="00664CAC">
      <w:r>
        <w:rPr>
          <w:b/>
          <w:bCs/>
        </w:rPr>
        <w:t>Sastanak vodila:</w:t>
      </w:r>
      <w:r w:rsidR="00054687">
        <w:rPr>
          <w:b/>
          <w:bCs/>
        </w:rPr>
        <w:t xml:space="preserve"> </w:t>
      </w:r>
      <w:r w:rsidR="00054687">
        <w:t>Ana Lipovac</w:t>
      </w:r>
    </w:p>
    <w:p w14:paraId="2410796D" w14:textId="46B3F2E0" w:rsidR="00664CAC" w:rsidRPr="00054687" w:rsidRDefault="00664CAC" w:rsidP="00664CAC">
      <w:r>
        <w:rPr>
          <w:b/>
          <w:bCs/>
        </w:rPr>
        <w:t>Zapisnik vodila:</w:t>
      </w:r>
      <w:r w:rsidR="00054687">
        <w:rPr>
          <w:b/>
          <w:bCs/>
        </w:rPr>
        <w:t xml:space="preserve"> </w:t>
      </w:r>
      <w:r w:rsidR="00054687">
        <w:t xml:space="preserve">Barbara Domitrović </w:t>
      </w:r>
    </w:p>
    <w:sectPr w:rsidR="00664CAC" w:rsidRPr="00054687">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E5BBA3" w14:textId="77777777" w:rsidR="001F6469" w:rsidRDefault="001F6469" w:rsidP="00664CAC">
      <w:pPr>
        <w:spacing w:after="0" w:line="240" w:lineRule="auto"/>
      </w:pPr>
      <w:r>
        <w:separator/>
      </w:r>
    </w:p>
  </w:endnote>
  <w:endnote w:type="continuationSeparator" w:id="0">
    <w:p w14:paraId="6E628481" w14:textId="77777777" w:rsidR="001F6469" w:rsidRDefault="001F6469" w:rsidP="00664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0FCDA" w14:textId="77777777" w:rsidR="001F6469" w:rsidRDefault="001F6469" w:rsidP="00664CAC">
      <w:pPr>
        <w:spacing w:after="0" w:line="240" w:lineRule="auto"/>
      </w:pPr>
      <w:r>
        <w:separator/>
      </w:r>
    </w:p>
  </w:footnote>
  <w:footnote w:type="continuationSeparator" w:id="0">
    <w:p w14:paraId="1E42ABEB" w14:textId="77777777" w:rsidR="001F6469" w:rsidRDefault="001F6469" w:rsidP="00664C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0745C" w14:textId="77777777" w:rsidR="00664CAC" w:rsidRDefault="00664CAC" w:rsidP="00664CAC">
    <w:pPr>
      <w:pStyle w:val="Header"/>
    </w:pPr>
    <w:r>
      <w:rPr>
        <w:noProof/>
      </w:rPr>
      <w:drawing>
        <wp:anchor distT="0" distB="0" distL="114300" distR="114300" simplePos="0" relativeHeight="251660288" behindDoc="1" locked="0" layoutInCell="1" allowOverlap="1" wp14:anchorId="0B3A3095" wp14:editId="526685D7">
          <wp:simplePos x="0" y="0"/>
          <wp:positionH relativeFrom="margin">
            <wp:align>right</wp:align>
          </wp:positionH>
          <wp:positionV relativeFrom="paragraph">
            <wp:posOffset>-300990</wp:posOffset>
          </wp:positionV>
          <wp:extent cx="908685" cy="931545"/>
          <wp:effectExtent l="0" t="0" r="5715" b="1905"/>
          <wp:wrapTight wrapText="bothSides">
            <wp:wrapPolygon edited="0">
              <wp:start x="8151" y="0"/>
              <wp:lineTo x="5434" y="883"/>
              <wp:lineTo x="0" y="5742"/>
              <wp:lineTo x="0" y="15460"/>
              <wp:lineTo x="6340" y="20761"/>
              <wp:lineTo x="7698" y="21202"/>
              <wp:lineTo x="13585" y="21202"/>
              <wp:lineTo x="14943" y="20761"/>
              <wp:lineTo x="21283" y="15460"/>
              <wp:lineTo x="21283" y="5742"/>
              <wp:lineTo x="15849" y="883"/>
              <wp:lineTo x="13132" y="0"/>
              <wp:lineTo x="8151" y="0"/>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08685" cy="931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2296E69" wp14:editId="4A7D7BCC">
          <wp:simplePos x="0" y="0"/>
          <wp:positionH relativeFrom="margin">
            <wp:align>left</wp:align>
          </wp:positionH>
          <wp:positionV relativeFrom="paragraph">
            <wp:posOffset>-319356</wp:posOffset>
          </wp:positionV>
          <wp:extent cx="744220" cy="947420"/>
          <wp:effectExtent l="0" t="0" r="0" b="5080"/>
          <wp:wrapTight wrapText="bothSides">
            <wp:wrapPolygon edited="0">
              <wp:start x="0" y="0"/>
              <wp:lineTo x="0" y="21282"/>
              <wp:lineTo x="21010" y="21282"/>
              <wp:lineTo x="21010" y="0"/>
              <wp:lineTo x="0" y="0"/>
            </wp:wrapPolygon>
          </wp:wrapTight>
          <wp:docPr id="2" name="Picture 2" descr="A picture containing text, outdoor, clipar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outdoor, clipart, sig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44220" cy="947420"/>
                  </a:xfrm>
                  <a:prstGeom prst="rect">
                    <a:avLst/>
                  </a:prstGeom>
                </pic:spPr>
              </pic:pic>
            </a:graphicData>
          </a:graphic>
          <wp14:sizeRelH relativeFrom="margin">
            <wp14:pctWidth>0</wp14:pctWidth>
          </wp14:sizeRelH>
          <wp14:sizeRelV relativeFrom="margin">
            <wp14:pctHeight>0</wp14:pctHeight>
          </wp14:sizeRelV>
        </wp:anchor>
      </w:drawing>
    </w:r>
  </w:p>
  <w:p w14:paraId="395CBF05" w14:textId="77777777" w:rsidR="00664CAC" w:rsidRDefault="00664CAC" w:rsidP="00664CAC">
    <w:pPr>
      <w:pStyle w:val="Header"/>
      <w:tabs>
        <w:tab w:val="clear" w:pos="4536"/>
        <w:tab w:val="clear" w:pos="9072"/>
        <w:tab w:val="left" w:pos="2852"/>
      </w:tabs>
      <w:jc w:val="center"/>
      <w:rPr>
        <w:sz w:val="28"/>
        <w:szCs w:val="28"/>
      </w:rPr>
    </w:pPr>
    <w:r w:rsidRPr="00283915">
      <w:rPr>
        <w:sz w:val="28"/>
        <w:szCs w:val="28"/>
      </w:rPr>
      <w:t>Speleološki odsjek PDS Velebit</w:t>
    </w:r>
  </w:p>
  <w:p w14:paraId="3618F53D" w14:textId="77777777" w:rsidR="00664CAC" w:rsidRDefault="00664CAC" w:rsidP="00664CAC">
    <w:pPr>
      <w:pStyle w:val="Header"/>
    </w:pPr>
  </w:p>
  <w:p w14:paraId="7684F781" w14:textId="77777777" w:rsidR="00664CAC" w:rsidRDefault="00664CAC">
    <w:pPr>
      <w:pStyle w:val="Header"/>
    </w:pPr>
  </w:p>
  <w:p w14:paraId="6618019A" w14:textId="77777777" w:rsidR="00664CAC" w:rsidRDefault="00664C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BE9"/>
    <w:rsid w:val="00054687"/>
    <w:rsid w:val="000B3BE9"/>
    <w:rsid w:val="001B3125"/>
    <w:rsid w:val="001F6469"/>
    <w:rsid w:val="003A3A3F"/>
    <w:rsid w:val="004530A0"/>
    <w:rsid w:val="00562912"/>
    <w:rsid w:val="00664CAC"/>
    <w:rsid w:val="009E264B"/>
    <w:rsid w:val="00AE3F07"/>
    <w:rsid w:val="00C13F8A"/>
    <w:rsid w:val="00E05708"/>
    <w:rsid w:val="00EA6B04"/>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B2959"/>
  <w15:chartTrackingRefBased/>
  <w15:docId w15:val="{E8641ADC-3693-4EB9-80D8-013E7757E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4CA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64CAC"/>
  </w:style>
  <w:style w:type="paragraph" w:styleId="Footer">
    <w:name w:val="footer"/>
    <w:basedOn w:val="Normal"/>
    <w:link w:val="FooterChar"/>
    <w:uiPriority w:val="99"/>
    <w:unhideWhenUsed/>
    <w:rsid w:val="00664CA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64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ZAPISNICI%20SA%20SASTANAKA\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template.dotx</Template>
  <TotalTime>45</TotalTime>
  <Pages>2</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 Velebit</dc:creator>
  <cp:keywords/>
  <dc:description/>
  <cp:lastModifiedBy>m6012</cp:lastModifiedBy>
  <cp:revision>2</cp:revision>
  <dcterms:created xsi:type="dcterms:W3CDTF">2022-11-09T19:22:00Z</dcterms:created>
  <dcterms:modified xsi:type="dcterms:W3CDTF">2022-11-09T20:07:00Z</dcterms:modified>
</cp:coreProperties>
</file>