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B5DD5" w14:textId="77777777" w:rsidR="00987DA4" w:rsidRDefault="0045166D">
      <w:pPr>
        <w:rPr>
          <w:b/>
          <w:bCs/>
          <w:lang w:val="hr-HR"/>
        </w:rPr>
      </w:pPr>
      <w:r>
        <w:rPr>
          <w:b/>
          <w:bCs/>
          <w:lang w:val="hr-HR"/>
        </w:rPr>
        <w:t>SOV sastanak 15.06.2022.</w:t>
      </w:r>
    </w:p>
    <w:p w14:paraId="6D8B97A8" w14:textId="77777777" w:rsidR="00987DA4" w:rsidRDefault="00987DA4">
      <w:pPr>
        <w:rPr>
          <w:lang w:val="hr-HR"/>
        </w:rPr>
      </w:pPr>
    </w:p>
    <w:p w14:paraId="1F45FBB9" w14:textId="77777777" w:rsidR="00987DA4" w:rsidRDefault="0045166D">
      <w:r>
        <w:rPr>
          <w:b/>
          <w:bCs/>
          <w:lang w:val="hr-HR"/>
        </w:rPr>
        <w:t>SPELEO IZLET</w:t>
      </w:r>
      <w:r>
        <w:rPr>
          <w:lang w:val="hr-HR"/>
        </w:rPr>
        <w:t>-nema</w:t>
      </w:r>
    </w:p>
    <w:p w14:paraId="5AD6AD11" w14:textId="77777777" w:rsidR="00987DA4" w:rsidRDefault="00987DA4">
      <w:pPr>
        <w:rPr>
          <w:lang w:val="hr-HR"/>
        </w:rPr>
      </w:pPr>
    </w:p>
    <w:p w14:paraId="78BA3C3D" w14:textId="77777777" w:rsidR="00987DA4" w:rsidRDefault="00987DA4">
      <w:pPr>
        <w:rPr>
          <w:lang w:val="hr-HR"/>
        </w:rPr>
      </w:pPr>
    </w:p>
    <w:p w14:paraId="1BA5F2EA" w14:textId="77777777" w:rsidR="00987DA4" w:rsidRDefault="0045166D">
      <w:pPr>
        <w:rPr>
          <w:b/>
          <w:bCs/>
          <w:lang w:val="hr-HR"/>
        </w:rPr>
      </w:pPr>
      <w:r>
        <w:rPr>
          <w:b/>
          <w:bCs/>
          <w:lang w:val="hr-HR"/>
        </w:rPr>
        <w:t>INI IZLETI</w:t>
      </w:r>
    </w:p>
    <w:p w14:paraId="4864AD22" w14:textId="77777777" w:rsidR="00987DA4" w:rsidRDefault="0045166D">
      <w:r>
        <w:rPr>
          <w:b/>
          <w:bCs/>
          <w:lang w:val="hr-HR"/>
        </w:rPr>
        <w:t xml:space="preserve">11.6- </w:t>
      </w:r>
      <w:r>
        <w:rPr>
          <w:lang w:val="hr-HR"/>
        </w:rPr>
        <w:t xml:space="preserve">vježba civilne zaštite bolnica Blato. Bili su Lukas , Čajko i Lorenzo.Vježbali su tirolsku priječnicu. Speleolozi su glumili žrtve dok ih je HGSS spašavao.Bili  su </w:t>
      </w:r>
      <w:r>
        <w:rPr>
          <w:lang w:val="hr-HR"/>
        </w:rPr>
        <w:t>Vatrogasci, HGSS i speleolozi. Našli su kontaminirano područje.</w:t>
      </w:r>
    </w:p>
    <w:p w14:paraId="5952DF0C" w14:textId="77777777" w:rsidR="00987DA4" w:rsidRDefault="00987DA4">
      <w:pPr>
        <w:rPr>
          <w:b/>
          <w:bCs/>
          <w:lang w:val="hr-HR"/>
        </w:rPr>
      </w:pPr>
    </w:p>
    <w:p w14:paraId="5B43A633" w14:textId="77777777" w:rsidR="00987DA4" w:rsidRDefault="0045166D">
      <w:pPr>
        <w:rPr>
          <w:b/>
          <w:bCs/>
          <w:lang w:val="hr-HR"/>
        </w:rPr>
      </w:pPr>
      <w:r>
        <w:rPr>
          <w:b/>
          <w:bCs/>
          <w:lang w:val="hr-HR"/>
        </w:rPr>
        <w:tab/>
      </w:r>
    </w:p>
    <w:p w14:paraId="4D4BE05F" w14:textId="77777777" w:rsidR="00987DA4" w:rsidRDefault="0045166D">
      <w:r>
        <w:rPr>
          <w:b/>
          <w:bCs/>
          <w:lang w:val="hr-HR"/>
        </w:rPr>
        <w:t>NAJAVE-</w:t>
      </w:r>
      <w:r>
        <w:rPr>
          <w:lang w:val="hr-HR"/>
        </w:rPr>
        <w:t>nema</w:t>
      </w:r>
    </w:p>
    <w:p w14:paraId="72EB814A" w14:textId="77777777" w:rsidR="00987DA4" w:rsidRDefault="00987DA4">
      <w:pPr>
        <w:rPr>
          <w:b/>
          <w:bCs/>
          <w:lang w:val="hr-HR"/>
        </w:rPr>
      </w:pPr>
    </w:p>
    <w:p w14:paraId="4FCBD97C" w14:textId="77777777" w:rsidR="00987DA4" w:rsidRDefault="0045166D">
      <w:pPr>
        <w:rPr>
          <w:b/>
          <w:bCs/>
          <w:lang w:val="hr-HR"/>
        </w:rPr>
      </w:pPr>
      <w:r>
        <w:rPr>
          <w:b/>
          <w:bCs/>
          <w:lang w:val="hr-HR"/>
        </w:rPr>
        <w:t xml:space="preserve">RAZNO </w:t>
      </w:r>
    </w:p>
    <w:p w14:paraId="5A634F93" w14:textId="77777777" w:rsidR="00987DA4" w:rsidRDefault="0045166D">
      <w:pPr>
        <w:rPr>
          <w:lang w:val="hr-HR"/>
        </w:rPr>
      </w:pPr>
      <w:r>
        <w:rPr>
          <w:lang w:val="hr-HR"/>
        </w:rPr>
        <w:t>David ima ključ</w:t>
      </w:r>
    </w:p>
    <w:p w14:paraId="2EF098F7" w14:textId="77777777" w:rsidR="00987DA4" w:rsidRDefault="00987DA4">
      <w:pPr>
        <w:rPr>
          <w:b/>
          <w:bCs/>
          <w:lang w:val="hr-HR"/>
        </w:rPr>
      </w:pPr>
    </w:p>
    <w:p w14:paraId="5F28F80C" w14:textId="77777777" w:rsidR="00987DA4" w:rsidRDefault="00987DA4">
      <w:pPr>
        <w:rPr>
          <w:b/>
          <w:bCs/>
          <w:lang w:val="hr-HR"/>
        </w:rPr>
      </w:pPr>
    </w:p>
    <w:p w14:paraId="41C0C6AA" w14:textId="77777777" w:rsidR="00987DA4" w:rsidRDefault="0045166D">
      <w:pPr>
        <w:rPr>
          <w:b/>
          <w:bCs/>
          <w:lang w:val="hr-HR"/>
        </w:rPr>
      </w:pPr>
      <w:r>
        <w:rPr>
          <w:b/>
          <w:bCs/>
          <w:lang w:val="hr-HR"/>
        </w:rPr>
        <w:t>Dost dobar i brz sastanak</w:t>
      </w:r>
    </w:p>
    <w:p w14:paraId="1B924D97" w14:textId="77777777" w:rsidR="00987DA4" w:rsidRDefault="00987DA4">
      <w:pPr>
        <w:rPr>
          <w:b/>
          <w:bCs/>
          <w:lang w:val="hr-HR"/>
        </w:rPr>
      </w:pPr>
    </w:p>
    <w:p w14:paraId="56B74790" w14:textId="77777777" w:rsidR="00987DA4" w:rsidRDefault="0045166D">
      <w:r>
        <w:rPr>
          <w:b/>
          <w:bCs/>
          <w:lang w:val="hr-HR"/>
        </w:rPr>
        <w:t xml:space="preserve">Sastanak vodio: </w:t>
      </w:r>
      <w:r>
        <w:rPr>
          <w:lang w:val="hr-HR"/>
        </w:rPr>
        <w:t>Lorenzo Hanzir-Ferek</w:t>
      </w:r>
    </w:p>
    <w:p w14:paraId="50413182" w14:textId="77777777" w:rsidR="00987DA4" w:rsidRDefault="0045166D">
      <w:r>
        <w:rPr>
          <w:b/>
          <w:bCs/>
          <w:lang w:val="hr-HR"/>
        </w:rPr>
        <w:t>Zapisnik vodila</w:t>
      </w:r>
      <w:r>
        <w:rPr>
          <w:lang w:val="hr-HR"/>
        </w:rPr>
        <w:t>: Clea Tunjic</w:t>
      </w:r>
    </w:p>
    <w:p w14:paraId="70152C07" w14:textId="77777777" w:rsidR="00987DA4" w:rsidRDefault="00987DA4">
      <w:pPr>
        <w:rPr>
          <w:lang w:val="hr-HR"/>
        </w:rPr>
      </w:pPr>
    </w:p>
    <w:sectPr w:rsidR="00987DA4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619E6" w14:textId="77777777" w:rsidR="0045166D" w:rsidRDefault="0045166D">
      <w:pPr>
        <w:spacing w:after="0" w:line="240" w:lineRule="auto"/>
      </w:pPr>
      <w:r>
        <w:separator/>
      </w:r>
    </w:p>
  </w:endnote>
  <w:endnote w:type="continuationSeparator" w:id="0">
    <w:p w14:paraId="7E678933" w14:textId="77777777" w:rsidR="0045166D" w:rsidRDefault="00451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997B1" w14:textId="77777777" w:rsidR="0045166D" w:rsidRDefault="0045166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2121490" w14:textId="77777777" w:rsidR="0045166D" w:rsidRDefault="004516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87DA4"/>
    <w:rsid w:val="0045166D"/>
    <w:rsid w:val="00751E82"/>
    <w:rsid w:val="0098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5D147"/>
  <w15:docId w15:val="{5B87F7AB-39CB-4020-810E-9AFF20C99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Domagoj Čajko</dc:creator>
  <dc:description/>
  <cp:lastModifiedBy>Domagoj Čajko</cp:lastModifiedBy>
  <cp:revision>2</cp:revision>
  <dcterms:created xsi:type="dcterms:W3CDTF">2022-06-15T18:36:00Z</dcterms:created>
  <dcterms:modified xsi:type="dcterms:W3CDTF">2022-06-15T18:36:00Z</dcterms:modified>
</cp:coreProperties>
</file>