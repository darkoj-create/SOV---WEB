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A6905" w14:textId="23CACD2D" w:rsidR="009E264B" w:rsidRDefault="00664CAC" w:rsidP="00664CAC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017D46">
        <w:rPr>
          <w:b/>
          <w:bCs/>
        </w:rPr>
        <w:t>23.11.2022.</w:t>
      </w:r>
    </w:p>
    <w:p w14:paraId="2BABD270" w14:textId="362E09EB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7DD9071D" w14:textId="396F4335" w:rsidR="0086520E" w:rsidRDefault="00017D46" w:rsidP="00664CAC">
      <w:r>
        <w:rPr>
          <w:b/>
          <w:bCs/>
        </w:rPr>
        <w:t xml:space="preserve">17. – 20.11. Kita </w:t>
      </w:r>
      <w:r>
        <w:t>– Olga, Lukas, Mislav, AnaB, Roko, Luka H, Noa, Nini, Barbi, AnaL, Goga, Lovel, Matteo, Dora T, Dora Kermek, poljak Kuba, Matija Vrkić, Dejo, Joviša – u četvrtak u večernjim satima</w:t>
      </w:r>
      <w:r w:rsidR="0086520E">
        <w:t xml:space="preserve"> maturalna je ekipa krenula</w:t>
      </w:r>
      <w:r>
        <w:t xml:space="preserve"> ulazit te je dio ekip</w:t>
      </w:r>
      <w:r w:rsidR="0086520E">
        <w:t xml:space="preserve">e </w:t>
      </w:r>
      <w:r>
        <w:t xml:space="preserve">ostao spavat pod Grlićem, a ostatak je produžio do Trulog, zadnja ekipa je na Truli stigla oko 6 ujutro. U petak su se svi sretno sreli na Trulom te je dio išao u obilazak </w:t>
      </w:r>
      <w:r w:rsidR="00D32381">
        <w:t>kanala</w:t>
      </w:r>
      <w:r w:rsidR="00D32381">
        <w:t xml:space="preserve"> Kite u Velebita </w:t>
      </w:r>
      <w:r>
        <w:t xml:space="preserve">i nekih upitnika, dio </w:t>
      </w:r>
      <w:r w:rsidR="00D32381">
        <w:t xml:space="preserve">podijeljen u tri ekipe </w:t>
      </w:r>
      <w:r>
        <w:t>je išao crtat u Minđanus, a ostatak je ostao postavljat mega steinberg za 12 ljudi izrađen po mjeri. Zatvoreni su svi upitnici u Minđanusu te je raspremljen</w:t>
      </w:r>
      <w:r w:rsidR="00D32381">
        <w:t>, nacrtano je 60ak novih m kanala</w:t>
      </w:r>
      <w:r>
        <w:t xml:space="preserve">. </w:t>
      </w:r>
      <w:r w:rsidR="00D32381">
        <w:br/>
      </w:r>
      <w:r>
        <w:t xml:space="preserve">U subotu je 12 ljudi krenulo prema van, a ostalih 7 je išlo u istraživanje. Lovel, Nini i Goga su išli u Karlovy Vary koje se nastavljaju na Neudate žene, Lovel je ispenjao meandar te su nacrtali nekih 100m kanala i treba dalje penjat. U Glinene radnike su išle dvije ekipe, Barbi i Havliček su nacrtali kanal od 50ak metara koji završava blatnim neperspektivnim suženjem, a AnaL i Lukas su zatvorili upitnik s nekih 10ak m kanala, te </w:t>
      </w:r>
      <w:r w:rsidR="0086520E">
        <w:t>je</w:t>
      </w:r>
      <w:r>
        <w:t xml:space="preserve"> rasprem</w:t>
      </w:r>
      <w:r w:rsidR="0086520E">
        <w:t xml:space="preserve">ljen </w:t>
      </w:r>
      <w:r>
        <w:t xml:space="preserve">penj do gore. Lukas je također prečkao u vertikali niz koju teče slap kroz koji je prošao, pošteno se smočio i došao do novog penja, koji svakako treba ić penjat po ljepšem vremenu kad ima manje </w:t>
      </w:r>
      <w:r w:rsidR="0086520E">
        <w:t xml:space="preserve">vode. Ekipa je izašla u nedjelju i pošetno se smočila jer je tijekom noći palo puno kiše </w:t>
      </w:r>
      <w:r w:rsidR="00D32381">
        <w:t xml:space="preserve">i nešto snijega </w:t>
      </w:r>
      <w:r w:rsidR="0086520E">
        <w:t>pa je pod Grlićem i na ulaznoj vertikali poprilično curilo.</w:t>
      </w:r>
      <w:r w:rsidR="0086520E">
        <w:br/>
        <w:t xml:space="preserve">Sve u svemu, postavljen je </w:t>
      </w:r>
      <w:r w:rsidR="00D32381">
        <w:t xml:space="preserve">veličanstveni </w:t>
      </w:r>
      <w:r w:rsidR="0086520E">
        <w:t xml:space="preserve">bivak (s dvije pregrade!) za koji je počupano par glondži, te je ostavljeno dosta opreme i nešto hrane za što lagodnija daljnja istraživanja. Zatvoreno je dosta upitnika, </w:t>
      </w:r>
      <w:r w:rsidR="00D32381">
        <w:t>a</w:t>
      </w:r>
      <w:r w:rsidR="0086520E">
        <w:t xml:space="preserve"> mnogi </w:t>
      </w:r>
      <w:r w:rsidR="00D32381">
        <w:t xml:space="preserve">su </w:t>
      </w:r>
      <w:r w:rsidR="0086520E">
        <w:t xml:space="preserve">prvi puta prenoćili u jami te doživjeli Kitine blatne radosti. Nitko se nije značajnije pothladio. </w:t>
      </w:r>
    </w:p>
    <w:p w14:paraId="6B55C47F" w14:textId="1A508DD3" w:rsidR="002F7BFD" w:rsidRDefault="002F7BFD" w:rsidP="00664CAC">
      <w:r>
        <w:rPr>
          <w:b/>
          <w:bCs/>
        </w:rPr>
        <w:t xml:space="preserve">18. – 20.11. Visočica, Gospić </w:t>
      </w:r>
      <w:r>
        <w:t xml:space="preserve">– Lorenzo i Jenny – išli istraživat </w:t>
      </w:r>
      <w:r w:rsidR="00D32381">
        <w:t>objekt u vrtači</w:t>
      </w:r>
      <w:r>
        <w:t xml:space="preserve"> koju su Jenny i Boki našli prilikom gljivarenja, nakon ulaza su prošli suženje nakon kojeg se objekt dijeli na dvije vertikale koje planiraju ić istraživat sljedeći vikend.</w:t>
      </w:r>
    </w:p>
    <w:p w14:paraId="38B6248D" w14:textId="77777777" w:rsidR="002F7BFD" w:rsidRPr="002F7BFD" w:rsidRDefault="002F7BFD" w:rsidP="00664CAC"/>
    <w:p w14:paraId="79B4E2A2" w14:textId="3EA4FAFB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79A36E4B" w14:textId="1F5D9DA3" w:rsidR="002F7BFD" w:rsidRDefault="002F7BFD" w:rsidP="00664CAC">
      <w:r>
        <w:rPr>
          <w:b/>
          <w:bCs/>
        </w:rPr>
        <w:t xml:space="preserve">17. – 25.09. Prokletije – </w:t>
      </w:r>
      <w:r>
        <w:t>Edo, Kate i Filip Crljenić iz PO-a – stigli 17.</w:t>
      </w:r>
      <w:r w:rsidR="00FF0773">
        <w:t xml:space="preserve"> u dolinu Grebaje</w:t>
      </w:r>
      <w:r>
        <w:t xml:space="preserve">, prespavali te sutradan išli na jednodnevni izlet po vrhovima </w:t>
      </w:r>
      <w:r w:rsidR="00FF0773">
        <w:t>Popadija, Talijanka i Volušnica</w:t>
      </w:r>
      <w:r>
        <w:t>, naišli na Mag</w:t>
      </w:r>
      <w:r w:rsidR="00FF0773">
        <w:t>n</w:t>
      </w:r>
      <w:r>
        <w:t>a Mater, kamen iz brončanog doba</w:t>
      </w:r>
      <w:r w:rsidR="00FF0773">
        <w:t xml:space="preserve"> s nekim reljefom</w:t>
      </w:r>
      <w:r>
        <w:t xml:space="preserve">. </w:t>
      </w:r>
      <w:r w:rsidR="00D32381">
        <w:br/>
      </w:r>
      <w:r>
        <w:t xml:space="preserve">19. su iz Vusanja krenuli </w:t>
      </w:r>
      <w:r w:rsidR="00FF0773">
        <w:t xml:space="preserve">preko Katun Zastana </w:t>
      </w:r>
      <w:r>
        <w:t xml:space="preserve">na Buni </w:t>
      </w:r>
      <w:r w:rsidR="00442683">
        <w:t>i J</w:t>
      </w:r>
      <w:r>
        <w:t xml:space="preserve">ezerce gdje se nalaze jezerca između vrhova kod kojih su kampirali i spavali. Sutradan se zaputili na Maja </w:t>
      </w:r>
      <w:r w:rsidR="00442683">
        <w:t>J</w:t>
      </w:r>
      <w:r>
        <w:t xml:space="preserve">ezerce koje se nalazi na </w:t>
      </w:r>
      <w:r w:rsidR="00442683">
        <w:t>2694</w:t>
      </w:r>
      <w:r>
        <w:t>m i to je najviši vrh Albanije</w:t>
      </w:r>
      <w:r w:rsidR="00442683">
        <w:t xml:space="preserve"> te produžili do Simoni Caffe-a i tamo kampirali</w:t>
      </w:r>
      <w:r>
        <w:t xml:space="preserve">. </w:t>
      </w:r>
      <w:r w:rsidR="00442683">
        <w:t>U srijedu se zaputili do Valbone, a u</w:t>
      </w:r>
      <w:r>
        <w:t xml:space="preserve"> četvrtak su se digli iz Valbone na najviši vrh Crne Gore </w:t>
      </w:r>
      <w:r w:rsidR="00442683">
        <w:t xml:space="preserve">Zla Kolata (2534m) </w:t>
      </w:r>
      <w:r>
        <w:t>te se spustili</w:t>
      </w:r>
      <w:r w:rsidR="00442683">
        <w:t xml:space="preserve"> nazad u Vusanje.</w:t>
      </w:r>
      <w:r>
        <w:t xml:space="preserve"> </w:t>
      </w:r>
      <w:r w:rsidR="00442683">
        <w:t>U petak čilali i išli</w:t>
      </w:r>
      <w:r>
        <w:t xml:space="preserve"> na Alipašine izvore. U subotu su još otišli do Krš </w:t>
      </w:r>
      <w:r w:rsidR="00442683">
        <w:t>B</w:t>
      </w:r>
      <w:r>
        <w:t>ogičevića, probali su se dić do vrha al nije bilo markirano. U subotu su se krenuli vraćat prema Hrvatskoj te u nedjelju sigurno stigli nazad u Zagreb. Bilo im je sunčano (bez kiše).</w:t>
      </w:r>
    </w:p>
    <w:p w14:paraId="51CCE4AF" w14:textId="5E8D51C7" w:rsidR="002F7BFD" w:rsidRDefault="002F7BFD" w:rsidP="00664CAC">
      <w:r>
        <w:rPr>
          <w:b/>
          <w:bCs/>
        </w:rPr>
        <w:t xml:space="preserve">19.11. </w:t>
      </w:r>
      <w:r w:rsidR="001B3569">
        <w:rPr>
          <w:b/>
          <w:bCs/>
        </w:rPr>
        <w:t>Okić -</w:t>
      </w:r>
      <w:r w:rsidR="001B3569">
        <w:t xml:space="preserve"> </w:t>
      </w:r>
      <w:r>
        <w:t xml:space="preserve">Kate, seka Marina i Bura pas – </w:t>
      </w:r>
      <w:r w:rsidR="001B3569">
        <w:t>krenule</w:t>
      </w:r>
      <w:r>
        <w:t xml:space="preserve"> iz Manje </w:t>
      </w:r>
      <w:r w:rsidR="00D32381">
        <w:t>V</w:t>
      </w:r>
      <w:r>
        <w:t xml:space="preserve">asi, pa prema Žoharovom putu i na kraju slučajno nabasale na sajle što je dobro ispalo jer </w:t>
      </w:r>
      <w:r w:rsidR="001B3569">
        <w:t>seka navodno na to nikad ne bi voljno pristala. Bura se povodljivo skoro spustila krivim putem za nekim crnim pesom. Na povratku su svratile do rudnika sv. Barbare u Rudama.</w:t>
      </w:r>
    </w:p>
    <w:p w14:paraId="6E2C0362" w14:textId="77777777" w:rsidR="001B3569" w:rsidRPr="002F7BFD" w:rsidRDefault="001B3569" w:rsidP="00664CAC"/>
    <w:p w14:paraId="2B6759CA" w14:textId="298AAE4E" w:rsidR="00664CAC" w:rsidRDefault="00664CAC" w:rsidP="00664CAC">
      <w:pPr>
        <w:rPr>
          <w:b/>
          <w:bCs/>
        </w:rPr>
      </w:pPr>
      <w:r>
        <w:rPr>
          <w:b/>
          <w:bCs/>
        </w:rPr>
        <w:lastRenderedPageBreak/>
        <w:t>NAJAVE</w:t>
      </w:r>
    </w:p>
    <w:p w14:paraId="484DA8CC" w14:textId="17D8C6B1" w:rsidR="001B3569" w:rsidRDefault="001B3569" w:rsidP="00664CAC">
      <w:r>
        <w:rPr>
          <w:b/>
          <w:bCs/>
        </w:rPr>
        <w:t xml:space="preserve">26. – 27.11. Visočica </w:t>
      </w:r>
      <w:r>
        <w:t xml:space="preserve">– Jenny i Enzo bi se vratili do te jame da nastave istraživat i crtat, bilo bi dobro da ide netko tko zna i voli crtat. Možda bi se išlo </w:t>
      </w:r>
      <w:r w:rsidR="00442683">
        <w:t>u još neku jamu, Enzo ne zna detalje.</w:t>
      </w:r>
      <w:r w:rsidR="00D32381">
        <w:t xml:space="preserve"> Za istraživanje je potrebna osobna oprema. Zainteresirani nek se jave Enzu.</w:t>
      </w:r>
    </w:p>
    <w:p w14:paraId="5785B843" w14:textId="21DA52F1" w:rsidR="001B3569" w:rsidRDefault="001B3569" w:rsidP="00664CAC">
      <w:r>
        <w:rPr>
          <w:b/>
          <w:bCs/>
        </w:rPr>
        <w:t xml:space="preserve">02. – 04.12. NP Paklenica – </w:t>
      </w:r>
      <w:r>
        <w:t xml:space="preserve">u petak navečer bi se otišlo do tam te prošetalo do doma gdje se može napravit fini bivak, pa bi se u okupilo prnje i diglo na plato do špilje Vodarice te se navečer negdje gore spavalo. Cilj je snimanje i izračunavanje volumena Vodarice za Nacionalni park, a Loris nemre ić, pa bi bilo dobro da idu barem dvije crtačke ekipe. Špilja je sama po sebi jako lijepa te za nju nije potrebna osobna oprema, a isplati ju se ić vidit. </w:t>
      </w:r>
      <w:r w:rsidR="00442683">
        <w:t>Dalibor dijeli d</w:t>
      </w:r>
      <w:r>
        <w:t>aljnj</w:t>
      </w:r>
      <w:r w:rsidR="00442683">
        <w:t>e</w:t>
      </w:r>
      <w:r>
        <w:t xml:space="preserve"> detalj</w:t>
      </w:r>
      <w:r w:rsidR="00442683">
        <w:t xml:space="preserve">e </w:t>
      </w:r>
      <w:r>
        <w:t>sljedeću srijedu.</w:t>
      </w:r>
    </w:p>
    <w:p w14:paraId="2041E304" w14:textId="36026D7A" w:rsidR="001B3569" w:rsidRPr="001B3569" w:rsidRDefault="001B3569" w:rsidP="00664CAC">
      <w:r>
        <w:rPr>
          <w:b/>
          <w:bCs/>
        </w:rPr>
        <w:t xml:space="preserve">25.11. Istraživači Velebita </w:t>
      </w:r>
      <w:r>
        <w:t>– radionice za osnovnoškolce iz Krasna i Senja u Kući Velebita, zasad idu Mrci, Dalibor i Sutla, kreću u petak rano ujutro.</w:t>
      </w:r>
    </w:p>
    <w:p w14:paraId="3E417BB0" w14:textId="77777777" w:rsidR="001B3569" w:rsidRPr="001B3569" w:rsidRDefault="001B3569" w:rsidP="00664CAC"/>
    <w:p w14:paraId="36EC5474" w14:textId="162EC461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1B3075A9" w14:textId="2A5D28E1" w:rsidR="001B3569" w:rsidRDefault="001B3569" w:rsidP="00664CAC">
      <w:r>
        <w:rPr>
          <w:b/>
          <w:bCs/>
        </w:rPr>
        <w:t xml:space="preserve">25.11. Redovna godišnja skupština KS HPS-a </w:t>
      </w:r>
      <w:r>
        <w:t>– u 19:30h navečer na Žici, bit će i zoom opcija</w:t>
      </w:r>
      <w:r w:rsidR="00260D5C">
        <w:t>.</w:t>
      </w:r>
    </w:p>
    <w:p w14:paraId="04A2F5FF" w14:textId="71085E0D" w:rsidR="001B3569" w:rsidRDefault="001B3569" w:rsidP="00664CAC">
      <w:r>
        <w:rPr>
          <w:b/>
          <w:bCs/>
        </w:rPr>
        <w:t xml:space="preserve">26.11. Seminar o znanstvenim istraživanjima u speleološkim objektima </w:t>
      </w:r>
      <w:r>
        <w:t>– zasad idu Barbi, Mia, AnaČ, Lea i AnaL, prijave traju do 24.11. u ponoć</w:t>
      </w:r>
      <w:r w:rsidR="00FF0773">
        <w:t>. U nedjelju 27.11. će se održat Okrugli stol na temu georaznolikosti i geobaštine.</w:t>
      </w:r>
    </w:p>
    <w:p w14:paraId="06F1DE14" w14:textId="7C7D5A29" w:rsidR="001B3569" w:rsidRDefault="00FF0773" w:rsidP="00664CAC">
      <w:r>
        <w:rPr>
          <w:b/>
          <w:bCs/>
        </w:rPr>
        <w:t xml:space="preserve">09.12. </w:t>
      </w:r>
      <w:r w:rsidR="001B3569">
        <w:rPr>
          <w:b/>
          <w:bCs/>
        </w:rPr>
        <w:t xml:space="preserve">Dan planina </w:t>
      </w:r>
      <w:r w:rsidR="001B3569">
        <w:t xml:space="preserve">– </w:t>
      </w:r>
      <w:r w:rsidR="00442683">
        <w:t xml:space="preserve">Daliboru se javila Katarina iz NP Sjeverni Velebit </w:t>
      </w:r>
      <w:r w:rsidR="00D32381">
        <w:t xml:space="preserve">za </w:t>
      </w:r>
      <w:r w:rsidR="001B3569">
        <w:t xml:space="preserve">obilježavanje </w:t>
      </w:r>
      <w:r w:rsidR="00D32381">
        <w:t xml:space="preserve">Dana planina </w:t>
      </w:r>
      <w:r w:rsidR="001B3569">
        <w:t xml:space="preserve">u Krasnu predavanjima, druženjem i dernekom, ove godine je značajna tema o ženama istraživačicama te bi </w:t>
      </w:r>
      <w:r>
        <w:t>par organizatorica dosadašnjih ekspedicija (Marina, Maja, Goga) mogla ići održati predavanje o speleološkim istraživanjima. NP Sjeverni Velebit pokriva troškove putovanja. Maja, Goga i AnaL zasad generalno mogu.</w:t>
      </w:r>
      <w:r>
        <w:br/>
        <w:t>Dalibor smatra da bi se ekipa iz parka silno obradovala kad bi pripremili i neku izložbu s fotkama s istraživanja, samo treba prijaviti na vrijeme. Ideja se kotrlja.</w:t>
      </w:r>
    </w:p>
    <w:p w14:paraId="299ACD76" w14:textId="50725307" w:rsidR="00FF0773" w:rsidRDefault="00FF0773" w:rsidP="00664CAC">
      <w:r>
        <w:rPr>
          <w:b/>
          <w:bCs/>
        </w:rPr>
        <w:t xml:space="preserve">Fotke </w:t>
      </w:r>
      <w:r>
        <w:t>– Blatnik donirao fotke koje je slao na speleoskup, samo treba smislit di bi ih objesili.</w:t>
      </w:r>
    </w:p>
    <w:p w14:paraId="4CE81C4B" w14:textId="65EA75EF" w:rsidR="00FF0773" w:rsidRDefault="00FF0773" w:rsidP="00664CAC">
      <w:r>
        <w:rPr>
          <w:b/>
          <w:bCs/>
        </w:rPr>
        <w:t xml:space="preserve">Geološka vitrina </w:t>
      </w:r>
      <w:r>
        <w:t xml:space="preserve">– Maja, AnaČ i Ličko već ćakulali o vitrini za znalce i laike sa nekim značajnijim stijenama karakterističnima za RH. Mrci odvojio par </w:t>
      </w:r>
      <w:r w:rsidR="00D32381">
        <w:t>uzoraka</w:t>
      </w:r>
      <w:r>
        <w:t xml:space="preserve"> koji bi bili zgodni za vitrinu, pregovara se bi li bilo interaktivno il iza stakla. Tea predložila da se </w:t>
      </w:r>
      <w:r w:rsidR="00D32381">
        <w:t>time ured</w:t>
      </w:r>
      <w:r>
        <w:t>i šank. Opcije su razne i kreativne.</w:t>
      </w:r>
    </w:p>
    <w:p w14:paraId="1FCBE9A9" w14:textId="20743164" w:rsidR="00FF0773" w:rsidRPr="00FF0773" w:rsidRDefault="00FF0773" w:rsidP="00664CAC">
      <w:r>
        <w:rPr>
          <w:b/>
          <w:bCs/>
        </w:rPr>
        <w:t xml:space="preserve">Zvučnik </w:t>
      </w:r>
      <w:r>
        <w:t>– Dodo Velebitu donirao moćni zvučnik, treba ga se mazit i pazit.</w:t>
      </w:r>
    </w:p>
    <w:p w14:paraId="2370B737" w14:textId="52F60D83" w:rsidR="00664CAC" w:rsidRDefault="00FF0773" w:rsidP="00664CAC">
      <w:r>
        <w:rPr>
          <w:b/>
          <w:bCs/>
        </w:rPr>
        <w:t>Dijači</w:t>
      </w:r>
      <w:r>
        <w:t xml:space="preserve"> </w:t>
      </w:r>
      <w:r w:rsidR="00442683">
        <w:t>–</w:t>
      </w:r>
      <w:r>
        <w:t xml:space="preserve"> </w:t>
      </w:r>
      <w:r w:rsidR="00442683">
        <w:t>Blatnik preko Zooma nakon sastanka prikazao dijače iz Norveške</w:t>
      </w:r>
      <w:r w:rsidR="00260D5C">
        <w:t>.</w:t>
      </w:r>
    </w:p>
    <w:p w14:paraId="0A355468" w14:textId="77777777" w:rsidR="00442683" w:rsidRPr="00FF0773" w:rsidRDefault="00442683" w:rsidP="00664CAC"/>
    <w:p w14:paraId="363180FD" w14:textId="6FC40CAD" w:rsidR="00664CAC" w:rsidRPr="00442683" w:rsidRDefault="00664CAC" w:rsidP="00664CAC">
      <w:r>
        <w:rPr>
          <w:b/>
          <w:bCs/>
        </w:rPr>
        <w:t>Sastanak vodila:</w:t>
      </w:r>
      <w:r w:rsidR="00442683">
        <w:rPr>
          <w:b/>
          <w:bCs/>
        </w:rPr>
        <w:t xml:space="preserve"> </w:t>
      </w:r>
      <w:r w:rsidR="00442683">
        <w:t>Gorana Perić, Ana Lipovac</w:t>
      </w:r>
    </w:p>
    <w:p w14:paraId="242E32BE" w14:textId="2AEBAC9B" w:rsidR="00664CAC" w:rsidRPr="00442683" w:rsidRDefault="00664CAC" w:rsidP="00664CAC">
      <w:r>
        <w:rPr>
          <w:b/>
          <w:bCs/>
        </w:rPr>
        <w:t>Zapisnik vodila:</w:t>
      </w:r>
      <w:r w:rsidR="00442683">
        <w:rPr>
          <w:b/>
          <w:bCs/>
        </w:rPr>
        <w:t xml:space="preserve"> </w:t>
      </w:r>
      <w:r w:rsidR="00442683">
        <w:t>Barbara Domitrović</w:t>
      </w:r>
    </w:p>
    <w:sectPr w:rsidR="00664CAC" w:rsidRPr="00442683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8DDA9" w14:textId="77777777" w:rsidR="00410C7A" w:rsidRDefault="00410C7A" w:rsidP="00664CAC">
      <w:pPr>
        <w:spacing w:after="0" w:line="240" w:lineRule="auto"/>
      </w:pPr>
      <w:r>
        <w:separator/>
      </w:r>
    </w:p>
  </w:endnote>
  <w:endnote w:type="continuationSeparator" w:id="0">
    <w:p w14:paraId="21023D90" w14:textId="77777777" w:rsidR="00410C7A" w:rsidRDefault="00410C7A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931ED" w14:textId="77777777" w:rsidR="00410C7A" w:rsidRDefault="00410C7A" w:rsidP="00664CAC">
      <w:pPr>
        <w:spacing w:after="0" w:line="240" w:lineRule="auto"/>
      </w:pPr>
      <w:r>
        <w:separator/>
      </w:r>
    </w:p>
  </w:footnote>
  <w:footnote w:type="continuationSeparator" w:id="0">
    <w:p w14:paraId="7E991966" w14:textId="77777777" w:rsidR="00410C7A" w:rsidRDefault="00410C7A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5ED4A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D69C925" wp14:editId="5E569BBB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BA1488C" wp14:editId="356907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FD08AC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154291B1" w14:textId="77777777" w:rsidR="00664CAC" w:rsidRDefault="00664CAC" w:rsidP="00664CAC">
    <w:pPr>
      <w:pStyle w:val="Header"/>
    </w:pPr>
  </w:p>
  <w:p w14:paraId="35DBF9A9" w14:textId="77777777" w:rsidR="00664CAC" w:rsidRDefault="00664CAC">
    <w:pPr>
      <w:pStyle w:val="Header"/>
    </w:pPr>
  </w:p>
  <w:p w14:paraId="53059160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46"/>
    <w:rsid w:val="00017D46"/>
    <w:rsid w:val="001B3569"/>
    <w:rsid w:val="00260D5C"/>
    <w:rsid w:val="002F7BFD"/>
    <w:rsid w:val="003A3A3F"/>
    <w:rsid w:val="00410C7A"/>
    <w:rsid w:val="00442683"/>
    <w:rsid w:val="00562912"/>
    <w:rsid w:val="00664CAC"/>
    <w:rsid w:val="0086520E"/>
    <w:rsid w:val="009E264B"/>
    <w:rsid w:val="00AE3F07"/>
    <w:rsid w:val="00B20523"/>
    <w:rsid w:val="00C13F8A"/>
    <w:rsid w:val="00D32381"/>
    <w:rsid w:val="00FF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B9B38"/>
  <w15:chartTrackingRefBased/>
  <w15:docId w15:val="{D4210519-6D65-40D5-AFB7-6E269340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68</TotalTime>
  <Pages>2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</cp:revision>
  <dcterms:created xsi:type="dcterms:W3CDTF">2022-11-23T19:44:00Z</dcterms:created>
  <dcterms:modified xsi:type="dcterms:W3CDTF">2022-11-23T21:53:00Z</dcterms:modified>
</cp:coreProperties>
</file>