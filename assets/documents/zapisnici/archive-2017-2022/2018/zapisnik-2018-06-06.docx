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296" w:rsidRDefault="009242D3">
      <w:pPr>
        <w:pStyle w:val="Standard"/>
        <w:rPr>
          <w:b/>
          <w:sz w:val="28"/>
          <w:szCs w:val="28"/>
        </w:rPr>
      </w:pPr>
      <w:r>
        <w:rPr>
          <w:b/>
          <w:sz w:val="28"/>
          <w:szCs w:val="28"/>
        </w:rPr>
        <w:t>Zapisnik sastanka 6.6.2018</w:t>
      </w:r>
    </w:p>
    <w:p w:rsidR="00E42296" w:rsidRDefault="00E42296">
      <w:pPr>
        <w:pStyle w:val="Standard"/>
      </w:pPr>
    </w:p>
    <w:p w:rsidR="00E42296" w:rsidRDefault="009242D3">
      <w:pPr>
        <w:pStyle w:val="Standard"/>
        <w:rPr>
          <w:b/>
          <w:bCs/>
        </w:rPr>
      </w:pPr>
      <w:r>
        <w:rPr>
          <w:b/>
          <w:bCs/>
        </w:rPr>
        <w:t>Speleo izleti :</w:t>
      </w:r>
    </w:p>
    <w:p w:rsidR="00E42296" w:rsidRDefault="00E42296">
      <w:pPr>
        <w:pStyle w:val="Standard"/>
      </w:pPr>
    </w:p>
    <w:p w:rsidR="00E42296" w:rsidRDefault="00E42296">
      <w:pPr>
        <w:pStyle w:val="Standard"/>
      </w:pPr>
    </w:p>
    <w:p w:rsidR="00E42296" w:rsidRDefault="009242D3">
      <w:pPr>
        <w:pStyle w:val="Standard"/>
      </w:pPr>
      <w:r>
        <w:t xml:space="preserve">31.5-3.6.2018 – </w:t>
      </w:r>
      <w:r>
        <w:rPr>
          <w:b/>
        </w:rPr>
        <w:t>Kita Gaćešina</w:t>
      </w:r>
      <w:r>
        <w:t xml:space="preserve"> – Mak Martinović, Marijan Sutlović, Gorana Perić, Luka Ivančić ušli oko 13 h i došli na Makitu. Drugi dan u </w:t>
      </w:r>
      <w:r>
        <w:t>Živom Blatu probijali suženje i otvorila se vertikala 18 m i meandar i iza još jedna vertikala (25 m), treba dalje proširivati. U meandru treba isto raditi i razbijati. Krenuli u 10 h navečer s Makite. Taj dan ušli su Mia Šepćević i Vedrana Ferenščaka te s</w:t>
      </w:r>
      <w:r>
        <w:t>vi skupa otišli na Grlić. Sutla i Fero sutradan radili u Hrustavom, treba dalje postavljati, spavali na Trulom i van. Mak i školarci išli do Ludih Sedamdesetih i vratili se na bivak i drugi dan oko 12 h izašli van. Na Grliću su bili i Mihovilci iza Kapavic</w:t>
      </w:r>
      <w:r>
        <w:t>e, na kraju Šibenskog. Treba preopremiti uže nakon Kapavice jer je poprilično oštećeno.</w:t>
      </w:r>
    </w:p>
    <w:p w:rsidR="00E42296" w:rsidRDefault="00E42296">
      <w:pPr>
        <w:pStyle w:val="Standard"/>
      </w:pPr>
    </w:p>
    <w:p w:rsidR="00E42296" w:rsidRDefault="009242D3">
      <w:pPr>
        <w:pStyle w:val="Standard"/>
      </w:pPr>
      <w:r>
        <w:t xml:space="preserve">31.5-3.6.2018 – </w:t>
      </w:r>
      <w:r>
        <w:rPr>
          <w:b/>
        </w:rPr>
        <w:t>Munižaba</w:t>
      </w:r>
      <w:r>
        <w:t xml:space="preserve"> – Ana Bakšić, Luka Havliček, Ana Lipovac, Mia Felić, Marin Mašina, Tea Selaković, Darko Španja, Lucija Mihaljević, Andrija Češkić. Krenuli u č</w:t>
      </w:r>
      <w:r>
        <w:t xml:space="preserve">etvrtak iz ZG, oko 13h na Crnopac i otišli do bivka u Velikom Kanjonu. Petak se podjeli u dvije grupe, jedna išla s Anom druga s Lukom. Španja u Internacionali digao drona koji se razbio o stijene. Nakon nekog vremena bio je drugi pokušaj polijetanja koji </w:t>
      </w:r>
      <w:r>
        <w:t>je opet završio neslavno. Nakon toga dron više nije mogao poletjeti. Ustanovljeno je da dimnjak nije rupa već polica koju su osvijetlili te se vidi saljev. Idući put će se pokušati snimiti da li ima prolaz jer postoji mogućnost spajanja na drugoj etaži u K</w:t>
      </w:r>
      <w:r>
        <w:t>iti. Snimka je loša, ali trebalo bi raditi s dronom koji ima stabilizatore. Druga ekipa išla vertikale ispod Čumez kosini i nacrtali novih 30-ak metara. Subota jedna ekipa izašla, a druga išla u Bančekovu perspektivu prošetali, izašli van roštilj i uživanc</w:t>
      </w:r>
      <w:r>
        <w:t xml:space="preserve">ija. Otišli u Paklenicu, okupali se, išli na ponor Bunovac, pridružili se Tomislav Tomašković, Mateja Olujić i Darko Jeras. </w:t>
      </w:r>
    </w:p>
    <w:p w:rsidR="00E42296" w:rsidRDefault="009242D3">
      <w:pPr>
        <w:pStyle w:val="Standard"/>
      </w:pPr>
      <w:r>
        <w:t xml:space="preserve"> </w:t>
      </w:r>
    </w:p>
    <w:p w:rsidR="00E42296" w:rsidRDefault="00E42296">
      <w:pPr>
        <w:pStyle w:val="Standard"/>
      </w:pPr>
    </w:p>
    <w:p w:rsidR="00E42296" w:rsidRDefault="009242D3">
      <w:pPr>
        <w:pStyle w:val="Standard"/>
      </w:pPr>
      <w:r>
        <w:t xml:space="preserve">25.5 – 30.5 – </w:t>
      </w:r>
      <w:r>
        <w:rPr>
          <w:b/>
        </w:rPr>
        <w:t>Nevesinje (Srbija</w:t>
      </w:r>
      <w:r>
        <w:t>), Kifino selo - Ana Bakšić, Gordan Bezjak, Ana Lipovac, Pava Vidić – špilja Provalija – međunaro</w:t>
      </w:r>
      <w:r>
        <w:t>dna ekspedicija „Bravo ti ga Bravo“. Crtali i mjerili – 2674 m ukupno i ide dalje, četvrta po duljini špilja u BIH. Poslije sastanka dijači.</w:t>
      </w:r>
    </w:p>
    <w:p w:rsidR="00E42296" w:rsidRDefault="00E42296">
      <w:pPr>
        <w:pStyle w:val="Standard"/>
      </w:pPr>
    </w:p>
    <w:p w:rsidR="00E42296" w:rsidRDefault="00E42296">
      <w:pPr>
        <w:pStyle w:val="Standard"/>
      </w:pPr>
    </w:p>
    <w:p w:rsidR="00E42296" w:rsidRDefault="009242D3">
      <w:pPr>
        <w:pStyle w:val="Standard"/>
        <w:rPr>
          <w:b/>
          <w:bCs/>
        </w:rPr>
      </w:pPr>
      <w:r>
        <w:rPr>
          <w:b/>
          <w:bCs/>
        </w:rPr>
        <w:t>Ini izleti:</w:t>
      </w:r>
    </w:p>
    <w:p w:rsidR="00E42296" w:rsidRDefault="00E42296">
      <w:pPr>
        <w:pStyle w:val="Standard"/>
        <w:rPr>
          <w:b/>
          <w:bCs/>
        </w:rPr>
      </w:pPr>
    </w:p>
    <w:p w:rsidR="00E42296" w:rsidRDefault="009242D3">
      <w:pPr>
        <w:pStyle w:val="Standard"/>
      </w:pPr>
      <w:r>
        <w:t xml:space="preserve">31.5-3.6.2018 – </w:t>
      </w:r>
      <w:r>
        <w:rPr>
          <w:b/>
        </w:rPr>
        <w:t>Biokovo</w:t>
      </w:r>
      <w:r>
        <w:t xml:space="preserve"> – Edo Vričić, Marina Grandić, Ela Kovač i dvoje iz PO – uspeli se na 5 vrhov</w:t>
      </w:r>
      <w:r>
        <w:t xml:space="preserve">a (Šćirovac, Voštac, Sv. Jure, Sv. Ilija, Šibenik) Prvi dan 2070 m uspona u jednom danu s teškim ruksacima, spavali na Lokvama. </w:t>
      </w:r>
    </w:p>
    <w:p w:rsidR="00E42296" w:rsidRDefault="009242D3">
      <w:pPr>
        <w:pStyle w:val="Standard"/>
      </w:pPr>
      <w:r>
        <w:t xml:space="preserve"> </w:t>
      </w:r>
    </w:p>
    <w:p w:rsidR="00E42296" w:rsidRDefault="009242D3">
      <w:pPr>
        <w:pStyle w:val="Standard"/>
      </w:pPr>
      <w:r>
        <w:t>2.-3.6 - Kratka tura po Crnopcu – Mateja, Darko, Tomislav – Prezid- sklonište Crnopac i spustili se do Vodica</w:t>
      </w:r>
    </w:p>
    <w:p w:rsidR="00E42296" w:rsidRDefault="00E42296">
      <w:pPr>
        <w:pStyle w:val="Standard"/>
      </w:pPr>
    </w:p>
    <w:p w:rsidR="00E42296" w:rsidRDefault="009242D3">
      <w:pPr>
        <w:pStyle w:val="Standard"/>
      </w:pPr>
      <w:r>
        <w:t>2.-3.6. – Mrci</w:t>
      </w:r>
      <w:r>
        <w:t xml:space="preserve"> penjao sportske smjerove u Paklenici</w:t>
      </w:r>
    </w:p>
    <w:p w:rsidR="00E42296" w:rsidRDefault="00E42296">
      <w:pPr>
        <w:pStyle w:val="Standard"/>
      </w:pPr>
    </w:p>
    <w:p w:rsidR="00E42296" w:rsidRDefault="00E42296">
      <w:pPr>
        <w:pStyle w:val="Standard"/>
      </w:pPr>
    </w:p>
    <w:p w:rsidR="00E42296" w:rsidRDefault="009242D3">
      <w:pPr>
        <w:pStyle w:val="Standard"/>
        <w:rPr>
          <w:b/>
          <w:bCs/>
        </w:rPr>
      </w:pPr>
      <w:r>
        <w:rPr>
          <w:b/>
          <w:bCs/>
        </w:rPr>
        <w:t>Razno:</w:t>
      </w:r>
    </w:p>
    <w:p w:rsidR="00E42296" w:rsidRDefault="00E42296">
      <w:pPr>
        <w:pStyle w:val="Standard"/>
        <w:rPr>
          <w:b/>
          <w:bCs/>
        </w:rPr>
      </w:pPr>
    </w:p>
    <w:p w:rsidR="00E42296" w:rsidRDefault="009242D3">
      <w:pPr>
        <w:pStyle w:val="Standard"/>
      </w:pPr>
      <w:r>
        <w:t>Čajko poslao dopis za donacije i svi se pozivaju ako mogu prikupiti sredstva/novce</w:t>
      </w:r>
    </w:p>
    <w:p w:rsidR="00E42296" w:rsidRDefault="00E42296">
      <w:pPr>
        <w:pStyle w:val="Standard"/>
        <w:rPr>
          <w:b/>
          <w:bCs/>
        </w:rPr>
      </w:pPr>
    </w:p>
    <w:p w:rsidR="00E42296" w:rsidRDefault="009242D3">
      <w:pPr>
        <w:pStyle w:val="Standard"/>
        <w:rPr>
          <w:bCs/>
        </w:rPr>
      </w:pPr>
      <w:r>
        <w:rPr>
          <w:bCs/>
        </w:rPr>
        <w:t>Danas bila izložba soundART inkubator, Dalibor držao predavanje o kvantnoj fizici za vrtiće</w:t>
      </w:r>
    </w:p>
    <w:p w:rsidR="00E42296" w:rsidRDefault="00E42296">
      <w:pPr>
        <w:pStyle w:val="Standard"/>
        <w:rPr>
          <w:bCs/>
        </w:rPr>
      </w:pPr>
    </w:p>
    <w:p w:rsidR="00E42296" w:rsidRDefault="009242D3">
      <w:pPr>
        <w:pStyle w:val="Standard"/>
        <w:rPr>
          <w:bCs/>
        </w:rPr>
      </w:pPr>
      <w:r>
        <w:rPr>
          <w:bCs/>
        </w:rPr>
        <w:t xml:space="preserve">Potrebno je nabaviti više </w:t>
      </w:r>
      <w:r>
        <w:rPr>
          <w:bCs/>
        </w:rPr>
        <w:t xml:space="preserve">parova neoprenskih šlapica za projekt kupanja u jami koji je pokrenuo Dalibor inspiriran projektom Čar Izvora </w:t>
      </w:r>
    </w:p>
    <w:p w:rsidR="00E42296" w:rsidRDefault="00E42296">
      <w:pPr>
        <w:pStyle w:val="Standard"/>
        <w:rPr>
          <w:bCs/>
        </w:rPr>
      </w:pPr>
    </w:p>
    <w:p w:rsidR="00E42296" w:rsidRDefault="009242D3">
      <w:pPr>
        <w:pStyle w:val="Standard"/>
        <w:rPr>
          <w:bCs/>
        </w:rPr>
      </w:pPr>
      <w:r>
        <w:rPr>
          <w:bCs/>
        </w:rPr>
        <w:t>Dobili poziv od Ž-a na ekspediciju „Oaza“ za produženi vikend u 6 mjesecu. U isto vrijeme je Šverda u organizaciji SUE</w:t>
      </w:r>
    </w:p>
    <w:p w:rsidR="00E42296" w:rsidRDefault="009242D3">
      <w:pPr>
        <w:pStyle w:val="Standard"/>
        <w:rPr>
          <w:bCs/>
        </w:rPr>
      </w:pPr>
      <w:r>
        <w:rPr>
          <w:bCs/>
        </w:rPr>
        <w:t xml:space="preserve">Manja odabrana ekipa ide </w:t>
      </w:r>
      <w:r>
        <w:rPr>
          <w:bCs/>
        </w:rPr>
        <w:t>u Slovačku jamu za taj produženi vikend na dno u Limbo kanal da se vidi da li će se na ekspediciji raspremati.</w:t>
      </w:r>
    </w:p>
    <w:p w:rsidR="00E42296" w:rsidRDefault="00E42296">
      <w:pPr>
        <w:pStyle w:val="Standard"/>
        <w:rPr>
          <w:bCs/>
        </w:rPr>
      </w:pPr>
    </w:p>
    <w:p w:rsidR="00E42296" w:rsidRDefault="009242D3">
      <w:pPr>
        <w:pStyle w:val="Standard"/>
        <w:rPr>
          <w:bCs/>
        </w:rPr>
      </w:pPr>
      <w:r>
        <w:rPr>
          <w:bCs/>
        </w:rPr>
        <w:t>16.6.- čišćenje i radovi u Velebitu – prijavljeni već neki</w:t>
      </w:r>
    </w:p>
    <w:p w:rsidR="00E42296" w:rsidRDefault="00E42296">
      <w:pPr>
        <w:pStyle w:val="Standard"/>
        <w:rPr>
          <w:b/>
          <w:bCs/>
        </w:rPr>
      </w:pPr>
    </w:p>
    <w:p w:rsidR="00E42296" w:rsidRDefault="009242D3">
      <w:pPr>
        <w:pStyle w:val="Standard"/>
      </w:pPr>
      <w:r>
        <w:t xml:space="preserve">Gajba – Marinu Mašini je sutra rođendan </w:t>
      </w:r>
    </w:p>
    <w:p w:rsidR="00E42296" w:rsidRDefault="00E42296">
      <w:pPr>
        <w:pStyle w:val="Standard"/>
      </w:pPr>
    </w:p>
    <w:p w:rsidR="00E42296" w:rsidRDefault="009242D3">
      <w:pPr>
        <w:pStyle w:val="Standard"/>
      </w:pPr>
      <w:r>
        <w:t>Svi koji su voljni pomoći oko sređivanja a</w:t>
      </w:r>
      <w:r>
        <w:t>rhive pozivaju se da dođu u srijedu u 18 h. Javiti se Marini. Sastanci će se održavati idućih nekoliko srijeda u 18 h.</w:t>
      </w:r>
    </w:p>
    <w:p w:rsidR="00E42296" w:rsidRDefault="00E42296">
      <w:pPr>
        <w:pStyle w:val="Standard"/>
      </w:pPr>
    </w:p>
    <w:p w:rsidR="00E42296" w:rsidRDefault="009242D3">
      <w:pPr>
        <w:pStyle w:val="Standard"/>
      </w:pPr>
      <w:r>
        <w:t>Započinje ciklus radionica pod nazivom „Od milimetarskog papira do katastra“ koji će održavati srijedom nakon sastanka. Iduću srijedu te</w:t>
      </w:r>
      <w:r>
        <w:t>ma je katastar</w:t>
      </w:r>
    </w:p>
    <w:p w:rsidR="00E42296" w:rsidRDefault="00E42296">
      <w:pPr>
        <w:pStyle w:val="Standard"/>
      </w:pPr>
    </w:p>
    <w:p w:rsidR="00E42296" w:rsidRDefault="009242D3">
      <w:pPr>
        <w:pStyle w:val="Standard"/>
      </w:pPr>
      <w:r>
        <w:t>Veternica – nemamo ključ</w:t>
      </w:r>
    </w:p>
    <w:p w:rsidR="00E42296" w:rsidRDefault="00E42296">
      <w:pPr>
        <w:pStyle w:val="Standard"/>
      </w:pPr>
    </w:p>
    <w:p w:rsidR="00E42296" w:rsidRDefault="009242D3">
      <w:pPr>
        <w:pStyle w:val="Standard"/>
      </w:pPr>
      <w:r>
        <w:t>Plitvice – poslati će pismo Dalibor parku</w:t>
      </w:r>
    </w:p>
    <w:p w:rsidR="00E42296" w:rsidRDefault="00E42296">
      <w:pPr>
        <w:pStyle w:val="Standard"/>
      </w:pPr>
    </w:p>
    <w:p w:rsidR="00E42296" w:rsidRDefault="009242D3">
      <w:pPr>
        <w:pStyle w:val="Standard"/>
      </w:pPr>
      <w:r>
        <w:t>Izložba u Bunkerima u Paklenici</w:t>
      </w:r>
    </w:p>
    <w:p w:rsidR="00E42296" w:rsidRDefault="00E42296">
      <w:pPr>
        <w:pStyle w:val="Standard"/>
      </w:pPr>
    </w:p>
    <w:p w:rsidR="00E42296" w:rsidRDefault="009242D3">
      <w:pPr>
        <w:pStyle w:val="Standard"/>
        <w:rPr>
          <w:b/>
          <w:bCs/>
        </w:rPr>
      </w:pPr>
      <w:r>
        <w:rPr>
          <w:b/>
          <w:bCs/>
        </w:rPr>
        <w:t>Izleti u najavi:</w:t>
      </w:r>
    </w:p>
    <w:p w:rsidR="00E42296" w:rsidRDefault="00E42296">
      <w:pPr>
        <w:pStyle w:val="Standard"/>
      </w:pPr>
    </w:p>
    <w:p w:rsidR="00E42296" w:rsidRDefault="009242D3">
      <w:pPr>
        <w:pStyle w:val="Standard"/>
      </w:pPr>
      <w:r>
        <w:t>Izlet na Sj. Velebit – Ledena Jama i Varnjača – ovaj vikend – Dalibor, Ana i Ela – javiti se Daliboru</w:t>
      </w:r>
    </w:p>
    <w:p w:rsidR="00E42296" w:rsidRDefault="00E42296">
      <w:pPr>
        <w:pStyle w:val="Standard"/>
      </w:pPr>
    </w:p>
    <w:p w:rsidR="00E42296" w:rsidRDefault="009242D3">
      <w:pPr>
        <w:pStyle w:val="Standard"/>
      </w:pPr>
      <w:bookmarkStart w:id="0" w:name="_Hlk516685071"/>
      <w:bookmarkStart w:id="1" w:name="_GoBack"/>
      <w:r>
        <w:t xml:space="preserve">Ela ide na </w:t>
      </w:r>
      <w:r>
        <w:t>Šverdu, možda Marina</w:t>
      </w:r>
    </w:p>
    <w:p w:rsidR="00E42296" w:rsidRDefault="00E42296">
      <w:pPr>
        <w:pStyle w:val="Standard"/>
      </w:pPr>
    </w:p>
    <w:p w:rsidR="00E42296" w:rsidRDefault="009242D3">
      <w:pPr>
        <w:pStyle w:val="Standard"/>
      </w:pPr>
      <w:r>
        <w:t>16.- 17 – Izlet u Norvežanku</w:t>
      </w:r>
    </w:p>
    <w:p w:rsidR="00E42296" w:rsidRDefault="00E42296">
      <w:pPr>
        <w:pStyle w:val="Standard"/>
      </w:pPr>
    </w:p>
    <w:p w:rsidR="00E42296" w:rsidRDefault="009242D3">
      <w:pPr>
        <w:pStyle w:val="Standard"/>
      </w:pPr>
      <w:r>
        <w:t xml:space="preserve">Prvi vikend u 7 mjesecu – Sutlović zove u Hrustavi kanal iskusne članove, nudi patnju, blato i suženja </w:t>
      </w:r>
      <w:r>
        <w:rPr>
          <w:rFonts w:ascii="Segoe UI Emoji" w:eastAsia="Segoe UI Emoji" w:hAnsi="Segoe UI Emoji" w:cs="Segoe UI Emoji"/>
        </w:rPr>
        <w:t>😊</w:t>
      </w:r>
    </w:p>
    <w:bookmarkEnd w:id="0"/>
    <w:bookmarkEnd w:id="1"/>
    <w:p w:rsidR="00E42296" w:rsidRDefault="00E42296">
      <w:pPr>
        <w:pStyle w:val="Standard"/>
      </w:pPr>
    </w:p>
    <w:p w:rsidR="00786C5A" w:rsidRDefault="00786C5A">
      <w:pPr>
        <w:pStyle w:val="Standard"/>
      </w:pPr>
    </w:p>
    <w:p w:rsidR="00786C5A" w:rsidRDefault="00786C5A">
      <w:pPr>
        <w:pStyle w:val="Standard"/>
      </w:pPr>
      <w:r>
        <w:t>Zapisničar: Marina Grandić</w:t>
      </w:r>
    </w:p>
    <w:sectPr w:rsidR="00786C5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42D3" w:rsidRDefault="009242D3">
      <w:r>
        <w:separator/>
      </w:r>
    </w:p>
  </w:endnote>
  <w:endnote w:type="continuationSeparator" w:id="0">
    <w:p w:rsidR="009242D3" w:rsidRDefault="00924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EE"/>
    <w:family w:val="swiss"/>
    <w:pitch w:val="variable"/>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0002AFF" w:usb1="C000247B" w:usb2="00000009" w:usb3="00000000" w:csb0="000001FF" w:csb1="00000000"/>
  </w:font>
  <w:font w:name="Calibri">
    <w:panose1 w:val="020F05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42D3" w:rsidRDefault="009242D3">
      <w:r>
        <w:rPr>
          <w:color w:val="000000"/>
        </w:rPr>
        <w:separator/>
      </w:r>
    </w:p>
  </w:footnote>
  <w:footnote w:type="continuationSeparator" w:id="0">
    <w:p w:rsidR="009242D3" w:rsidRDefault="009242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E42296"/>
    <w:rsid w:val="0074490A"/>
    <w:rsid w:val="00786C5A"/>
    <w:rsid w:val="009242D3"/>
    <w:rsid w:val="00E4229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8D3A"/>
  <w15:docId w15:val="{C2660F46-B51E-49EA-A3E1-AE882F316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Arial"/>
        <w:kern w:val="3"/>
        <w:sz w:val="24"/>
        <w:szCs w:val="24"/>
        <w:lang w:val="hr-HR" w:eastAsia="zh-CN" w:bidi="hi-IN"/>
      </w:rPr>
    </w:rPrDefault>
    <w:pPrDefault>
      <w:pPr>
        <w:widowControl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hgk hjhj</dc:creator>
  <cp:lastModifiedBy>SO Velebit</cp:lastModifiedBy>
  <cp:revision>2</cp:revision>
  <dcterms:created xsi:type="dcterms:W3CDTF">2018-06-13T18:55:00Z</dcterms:created>
  <dcterms:modified xsi:type="dcterms:W3CDTF">2018-06-13T18:55:00Z</dcterms:modified>
</cp:coreProperties>
</file>