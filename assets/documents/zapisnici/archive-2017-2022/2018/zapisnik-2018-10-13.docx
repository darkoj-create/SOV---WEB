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D47FDD" w14:textId="77777777" w:rsidR="0001557E" w:rsidRDefault="001A77DD">
      <w:pPr>
        <w:pStyle w:val="Standard"/>
      </w:pPr>
      <w:r>
        <w:t>Zapisnik sastanka 3.10.2018</w:t>
      </w:r>
    </w:p>
    <w:p w14:paraId="6439F5F5" w14:textId="77777777" w:rsidR="0001557E" w:rsidRDefault="0001557E">
      <w:pPr>
        <w:pStyle w:val="Standard"/>
      </w:pPr>
    </w:p>
    <w:p w14:paraId="1E9DAC72" w14:textId="77777777" w:rsidR="0001557E" w:rsidRDefault="001A77DD">
      <w:pPr>
        <w:pStyle w:val="Standard"/>
        <w:rPr>
          <w:b/>
          <w:bCs/>
        </w:rPr>
      </w:pPr>
      <w:r>
        <w:rPr>
          <w:b/>
          <w:bCs/>
        </w:rPr>
        <w:t>Speleo izleti :</w:t>
      </w:r>
    </w:p>
    <w:p w14:paraId="21ED4F3B" w14:textId="77777777" w:rsidR="0001557E" w:rsidRDefault="001A77DD">
      <w:pPr>
        <w:pStyle w:val="Standard"/>
      </w:pPr>
      <w:r>
        <w:t>28.-30.9.2018 – Bunjevac- Luka Ivančić, Marijan Sutlović, Gorana Perić, Marta Malenica, Vedran Ferenščak, Matija Čepelak – u subotu ujutro krenuli jamu – Čepelak i Fero postavljali, Goga i Marta skupljale bube, a ostali crtali. Postavili do 390 m, crtana do 210 m , oko 2 ujutro izašla zadnja ekipa i drugi dan išli kući.</w:t>
      </w:r>
    </w:p>
    <w:p w14:paraId="28055EA8" w14:textId="77777777" w:rsidR="0001557E" w:rsidRDefault="0001557E">
      <w:pPr>
        <w:pStyle w:val="Standard"/>
      </w:pPr>
    </w:p>
    <w:p w14:paraId="710D0CCC" w14:textId="77777777" w:rsidR="0001557E" w:rsidRDefault="001A77DD">
      <w:pPr>
        <w:pStyle w:val="Standard"/>
      </w:pPr>
      <w:r>
        <w:t>29. -30.9 –Ana Lipovac, Ana Bakšić, Ela Kovač, Marina Grandić -  jama Okruglica – turistički posjet u suradnji SD Ponir iz Banja Luke</w:t>
      </w:r>
    </w:p>
    <w:p w14:paraId="1CB0F00A" w14:textId="77777777" w:rsidR="0001557E" w:rsidRDefault="0001557E">
      <w:pPr>
        <w:pStyle w:val="Standard"/>
      </w:pPr>
    </w:p>
    <w:p w14:paraId="4AF561E9" w14:textId="77777777" w:rsidR="0001557E" w:rsidRDefault="001A77DD">
      <w:pPr>
        <w:pStyle w:val="Standard"/>
      </w:pPr>
      <w:r>
        <w:t xml:space="preserve">27.9- Luka Havliček, Teo Barišić, Ivica Čukušić i Basara– Rokina Bezdana – suradnja GSS-a i MUP-a. Primijetili da je vodostaj niži, u roku od 3h svi ušli i izašli. </w:t>
      </w:r>
    </w:p>
    <w:p w14:paraId="42B9FCEA" w14:textId="77777777" w:rsidR="0001557E" w:rsidRDefault="001A77DD">
      <w:pPr>
        <w:pStyle w:val="Standard"/>
      </w:pPr>
      <w:r>
        <w:t>Čuki i Havliček primjetili jame pune smeća u blizini Rokine</w:t>
      </w:r>
    </w:p>
    <w:p w14:paraId="74286B9B" w14:textId="77777777" w:rsidR="0001557E" w:rsidRDefault="0001557E">
      <w:pPr>
        <w:pStyle w:val="Standard"/>
      </w:pPr>
    </w:p>
    <w:p w14:paraId="4DB507E7" w14:textId="77777777" w:rsidR="0001557E" w:rsidRDefault="001A77DD">
      <w:pPr>
        <w:pStyle w:val="Standard"/>
      </w:pPr>
      <w:r>
        <w:t>31.9-2.10 – Rakovac Marko i Luka Havliček – međunarodna vježba spelospašavanja – išli na Kanin-Jamrska zvezda Slovenije, Iz Hrvatske još Glušević i Kate, jama Skalarevo Brezno</w:t>
      </w:r>
    </w:p>
    <w:p w14:paraId="34FD06A7" w14:textId="77777777" w:rsidR="0001557E" w:rsidRDefault="0001557E">
      <w:pPr>
        <w:pStyle w:val="Standard"/>
      </w:pPr>
    </w:p>
    <w:p w14:paraId="69F5176C" w14:textId="77777777" w:rsidR="0001557E" w:rsidRDefault="001A77DD">
      <w:pPr>
        <w:pStyle w:val="Standard"/>
      </w:pPr>
      <w:r>
        <w:t>26.9.- Fero , Mrci i Španja proširivali potencijali ulaz u Veternicu , proširili jedno metar dalje treba kopati, kanal se širi i ide prema desno (horizontalni kanal). Za dalje treba kopati. Mrci predlaže iduću srijedu ili subotu.</w:t>
      </w:r>
    </w:p>
    <w:p w14:paraId="7A907381" w14:textId="77777777" w:rsidR="0001557E" w:rsidRDefault="0001557E">
      <w:pPr>
        <w:pStyle w:val="Standard"/>
      </w:pPr>
    </w:p>
    <w:p w14:paraId="12AC23F0" w14:textId="77777777" w:rsidR="0001557E" w:rsidRDefault="0001557E">
      <w:pPr>
        <w:pStyle w:val="Standard"/>
      </w:pPr>
    </w:p>
    <w:p w14:paraId="70EB5C44" w14:textId="77777777" w:rsidR="0001557E" w:rsidRDefault="001A77DD">
      <w:pPr>
        <w:pStyle w:val="Standard"/>
        <w:rPr>
          <w:b/>
          <w:bCs/>
        </w:rPr>
      </w:pPr>
      <w:r>
        <w:rPr>
          <w:b/>
          <w:bCs/>
        </w:rPr>
        <w:t>Ini izleti:</w:t>
      </w:r>
    </w:p>
    <w:p w14:paraId="103F91BF" w14:textId="77777777" w:rsidR="0001557E" w:rsidRDefault="001A77DD">
      <w:pPr>
        <w:pStyle w:val="Standard"/>
      </w:pPr>
      <w:r>
        <w:t>29.-30.9 – Ana B,Ana L, Marina i Ela – Banja Luka-  Kameni most, kanjon Vrbasa, gejziri Vrbasa, Šipovo…</w:t>
      </w:r>
    </w:p>
    <w:p w14:paraId="71C6F55F" w14:textId="77777777" w:rsidR="0001557E" w:rsidRDefault="0001557E">
      <w:pPr>
        <w:pStyle w:val="Standard"/>
      </w:pPr>
    </w:p>
    <w:p w14:paraId="78C0250F" w14:textId="77777777" w:rsidR="0001557E" w:rsidRDefault="001A77DD">
      <w:pPr>
        <w:pStyle w:val="Standard"/>
        <w:rPr>
          <w:bCs/>
        </w:rPr>
      </w:pPr>
      <w:r>
        <w:rPr>
          <w:bCs/>
        </w:rPr>
        <w:t>29.-30.9 – Tibor Bali, Tatjana Vujnović- Tečaj spelofotografije u Karlovcu, od 8-12 predavanja nakon toga praktični rad u Tounjčici. Naučio kako novi flash-evi funkcioniranju. Trebalo bi kupiti još dva trigera i jedan flash.</w:t>
      </w:r>
    </w:p>
    <w:p w14:paraId="7E5AB1D9" w14:textId="77777777" w:rsidR="0001557E" w:rsidRDefault="0001557E">
      <w:pPr>
        <w:pStyle w:val="Standard"/>
      </w:pPr>
    </w:p>
    <w:p w14:paraId="7865C658" w14:textId="77777777" w:rsidR="0001557E" w:rsidRDefault="001A77DD">
      <w:pPr>
        <w:pStyle w:val="Standard"/>
      </w:pPr>
      <w:r>
        <w:t>26.9 – Papuk – Ana Lipova i Ela Kovač – planinarile, ima dosta objekata za istražiti, posjetili malu špiljicu uz poučnu stazu. Također vozile bicikle kod Daruvara</w:t>
      </w:r>
    </w:p>
    <w:p w14:paraId="73770930" w14:textId="77777777" w:rsidR="0001557E" w:rsidRDefault="0001557E">
      <w:pPr>
        <w:pStyle w:val="Standard"/>
      </w:pPr>
    </w:p>
    <w:p w14:paraId="38A873F1" w14:textId="77777777" w:rsidR="0001557E" w:rsidRDefault="001A77DD">
      <w:pPr>
        <w:pStyle w:val="Standard"/>
      </w:pPr>
      <w:r>
        <w:t>20.9- Gordan posjet Meteori (Grčka)</w:t>
      </w:r>
    </w:p>
    <w:p w14:paraId="3174C7FB" w14:textId="77777777" w:rsidR="0001557E" w:rsidRDefault="0001557E">
      <w:pPr>
        <w:pStyle w:val="Standard"/>
      </w:pPr>
    </w:p>
    <w:p w14:paraId="6828C372" w14:textId="77777777" w:rsidR="0001557E" w:rsidRDefault="001A77DD">
      <w:pPr>
        <w:pStyle w:val="Standard"/>
      </w:pPr>
      <w:r>
        <w:t>3.10. – Gordan na Sljemenu -  Bikčevićeva</w:t>
      </w:r>
    </w:p>
    <w:p w14:paraId="7EDECF64" w14:textId="77777777" w:rsidR="0001557E" w:rsidRDefault="0001557E">
      <w:pPr>
        <w:pStyle w:val="Standard"/>
      </w:pPr>
    </w:p>
    <w:p w14:paraId="44C72D82" w14:textId="77777777" w:rsidR="0001557E" w:rsidRDefault="001A77DD">
      <w:pPr>
        <w:pStyle w:val="Standard"/>
      </w:pPr>
      <w:r>
        <w:t>30.9  Zima, Sanda i Mak – na stazi 56 na Markuševcu – bili nedjelju malo penjali, ima hrpa kestena</w:t>
      </w:r>
    </w:p>
    <w:p w14:paraId="2829A992" w14:textId="77777777" w:rsidR="0001557E" w:rsidRDefault="0001557E">
      <w:pPr>
        <w:pStyle w:val="Standard"/>
      </w:pPr>
    </w:p>
    <w:p w14:paraId="615B1B9B" w14:textId="77777777" w:rsidR="0001557E" w:rsidRDefault="001A77DD">
      <w:pPr>
        <w:pStyle w:val="Standard"/>
      </w:pPr>
      <w:r>
        <w:t>29.-39.9 – Damir Lacković -Be Fana . -penjalište kod Buzeta</w:t>
      </w:r>
    </w:p>
    <w:p w14:paraId="7F3EF3C7" w14:textId="77777777" w:rsidR="0001557E" w:rsidRDefault="0001557E">
      <w:pPr>
        <w:pStyle w:val="Standard"/>
      </w:pPr>
    </w:p>
    <w:p w14:paraId="2D1B1DC5" w14:textId="77777777" w:rsidR="0001557E" w:rsidRDefault="001A77DD">
      <w:pPr>
        <w:pStyle w:val="Standard"/>
      </w:pPr>
      <w:r>
        <w:t>25.9 - Frangeš pred dva tjedna na Šugarskoj dulibi s djetetom, ženom i psima</w:t>
      </w:r>
    </w:p>
    <w:p w14:paraId="0451C771" w14:textId="77777777" w:rsidR="0001557E" w:rsidRDefault="0001557E">
      <w:pPr>
        <w:pStyle w:val="Standard"/>
      </w:pPr>
    </w:p>
    <w:p w14:paraId="505CE85B" w14:textId="77777777" w:rsidR="0001557E" w:rsidRDefault="001A77DD">
      <w:pPr>
        <w:pStyle w:val="Standard"/>
      </w:pPr>
      <w:r>
        <w:t xml:space="preserve">30.9- Marina Masina od Blaguše na Grohot do Kladeštice (28 km)– šetnja sa psom i jedni nije skupljao kestene </w:t>
      </w:r>
    </w:p>
    <w:p w14:paraId="174ACEA4" w14:textId="77777777" w:rsidR="0001557E" w:rsidRDefault="0001557E">
      <w:pPr>
        <w:pStyle w:val="Standard"/>
      </w:pPr>
    </w:p>
    <w:p w14:paraId="2BE62C6A" w14:textId="77777777" w:rsidR="0001557E" w:rsidRDefault="001A77DD">
      <w:pPr>
        <w:pStyle w:val="Standard"/>
      </w:pPr>
      <w:r>
        <w:t>Andrija Perušić i Nikolina Buljan-  Sicuan – 10 dana prehodali sveto brdo Yala, popeli se do 4500 m, popeli se na rub Tibetantske zaravni, oduševili ih Tibetanci, imali su problema s visinom, imali su mučnine, Nikolina je imala natečeno oko. Predivan krajolik, jer je snijeg tek iznad 5000 m.</w:t>
      </w:r>
    </w:p>
    <w:p w14:paraId="3842B93F" w14:textId="77777777" w:rsidR="0001557E" w:rsidRDefault="0001557E">
      <w:pPr>
        <w:pStyle w:val="Standard"/>
      </w:pPr>
    </w:p>
    <w:p w14:paraId="72C97E73" w14:textId="77777777" w:rsidR="0001557E" w:rsidRDefault="001A77DD">
      <w:pPr>
        <w:pStyle w:val="Standard"/>
      </w:pPr>
      <w:r>
        <w:t xml:space="preserve">Pri povratku stali u skloništu za pande, pojeli večeru koja im je naškodila i nisu vidjeli pande pa se </w:t>
      </w:r>
      <w:r>
        <w:lastRenderedPageBreak/>
        <w:t>pokupili se doma.</w:t>
      </w:r>
    </w:p>
    <w:p w14:paraId="3704F671" w14:textId="77777777" w:rsidR="0001557E" w:rsidRDefault="0001557E">
      <w:pPr>
        <w:pStyle w:val="Standard"/>
      </w:pPr>
    </w:p>
    <w:p w14:paraId="546F1FD8" w14:textId="77777777" w:rsidR="0001557E" w:rsidRDefault="001A77DD">
      <w:pPr>
        <w:pStyle w:val="Standard"/>
        <w:rPr>
          <w:b/>
          <w:bCs/>
        </w:rPr>
      </w:pPr>
      <w:r>
        <w:rPr>
          <w:b/>
          <w:bCs/>
        </w:rPr>
        <w:t>Mrci je pronašao jamu na Sljemenu i zabio pločicu – treba napraviti nacrt</w:t>
      </w:r>
    </w:p>
    <w:p w14:paraId="462596A8" w14:textId="77777777" w:rsidR="0001557E" w:rsidRDefault="0001557E">
      <w:pPr>
        <w:pStyle w:val="Standard"/>
      </w:pPr>
    </w:p>
    <w:p w14:paraId="2B11882B" w14:textId="77777777" w:rsidR="0001557E" w:rsidRDefault="0001557E">
      <w:pPr>
        <w:pStyle w:val="Standard"/>
      </w:pPr>
    </w:p>
    <w:p w14:paraId="5AA1AAFE" w14:textId="77777777" w:rsidR="0001557E" w:rsidRDefault="001A77DD">
      <w:pPr>
        <w:pStyle w:val="Standard"/>
        <w:rPr>
          <w:b/>
          <w:bCs/>
        </w:rPr>
      </w:pPr>
      <w:r>
        <w:rPr>
          <w:b/>
          <w:bCs/>
        </w:rPr>
        <w:t>Razno:</w:t>
      </w:r>
    </w:p>
    <w:p w14:paraId="0729B628" w14:textId="77777777" w:rsidR="0001557E" w:rsidRDefault="001A77DD">
      <w:pPr>
        <w:pStyle w:val="Standard"/>
      </w:pPr>
      <w:r>
        <w:t>Skupština PDS- Bili Darkić, Robi, Mak, Luka, Marko, Sutlović. Izglasan financijski plan za 2019, izglasano da će se ići u van sudsku nagodbu, da se dug vrati u 3 godine u 3 rate, te se plaća najam od 2000 kn mjesečno. Ići će se na kupnju te četvrtine prostora. Ukupno je bilo 50-ak ljudi</w:t>
      </w:r>
    </w:p>
    <w:p w14:paraId="663DD4E0" w14:textId="77777777" w:rsidR="0001557E" w:rsidRDefault="0001557E">
      <w:pPr>
        <w:pStyle w:val="Standard"/>
      </w:pPr>
    </w:p>
    <w:p w14:paraId="6D1C85FD" w14:textId="77777777" w:rsidR="0001557E" w:rsidRDefault="001A77DD">
      <w:pPr>
        <w:pStyle w:val="Standard"/>
      </w:pPr>
      <w:r>
        <w:t xml:space="preserve">Izložba u Estaveli, otvorenje je 6.10- otvoreno do rujna iduće godine. </w:t>
      </w:r>
    </w:p>
    <w:p w14:paraId="7A4D3B56" w14:textId="77777777" w:rsidR="0001557E" w:rsidRDefault="0001557E">
      <w:pPr>
        <w:pStyle w:val="Standard"/>
      </w:pPr>
    </w:p>
    <w:p w14:paraId="7FEA38F7" w14:textId="77777777" w:rsidR="0001557E" w:rsidRDefault="001A77DD">
      <w:pPr>
        <w:pStyle w:val="Standard"/>
        <w:rPr>
          <w:b/>
          <w:bCs/>
        </w:rPr>
      </w:pPr>
      <w:r>
        <w:rPr>
          <w:b/>
          <w:bCs/>
        </w:rPr>
        <w:t>Izleti u najavi:</w:t>
      </w:r>
    </w:p>
    <w:p w14:paraId="57985D21" w14:textId="77777777" w:rsidR="0001557E" w:rsidRDefault="0001557E">
      <w:pPr>
        <w:pStyle w:val="Standard"/>
        <w:rPr>
          <w:b/>
          <w:bCs/>
        </w:rPr>
      </w:pPr>
    </w:p>
    <w:p w14:paraId="0B39AF81" w14:textId="77777777" w:rsidR="0001557E" w:rsidRDefault="001A77DD">
      <w:pPr>
        <w:pStyle w:val="Standard"/>
        <w:rPr>
          <w:bCs/>
        </w:rPr>
      </w:pPr>
      <w:r>
        <w:rPr>
          <w:bCs/>
        </w:rPr>
        <w:t>Kita – Mak -petak do ponedjeljaka – Mihovilici, Branko (SUKZ), svi su pozvani.</w:t>
      </w:r>
    </w:p>
    <w:p w14:paraId="3F0EACA6" w14:textId="77777777" w:rsidR="0001557E" w:rsidRDefault="0001557E">
      <w:pPr>
        <w:pStyle w:val="Standard"/>
        <w:rPr>
          <w:bCs/>
        </w:rPr>
      </w:pPr>
    </w:p>
    <w:p w14:paraId="31022C67" w14:textId="77777777" w:rsidR="0001557E" w:rsidRDefault="001A77DD">
      <w:pPr>
        <w:pStyle w:val="Standard"/>
        <w:rPr>
          <w:bCs/>
        </w:rPr>
      </w:pPr>
      <w:r>
        <w:rPr>
          <w:bCs/>
        </w:rPr>
        <w:t>Tea i Tanja Vujnović – šetati se dok su GSS-ovi na tečaju, subotu do ponedjeljka će ići u Norvežanku i okolicu</w:t>
      </w:r>
    </w:p>
    <w:p w14:paraId="3B6E4BED" w14:textId="77777777" w:rsidR="0001557E" w:rsidRDefault="0001557E">
      <w:pPr>
        <w:pStyle w:val="Standard"/>
        <w:rPr>
          <w:bCs/>
        </w:rPr>
      </w:pPr>
    </w:p>
    <w:p w14:paraId="11639B24" w14:textId="77777777" w:rsidR="0001557E" w:rsidRDefault="001A77DD">
      <w:pPr>
        <w:pStyle w:val="Standard"/>
        <w:rPr>
          <w:bCs/>
        </w:rPr>
      </w:pPr>
      <w:r>
        <w:rPr>
          <w:bCs/>
        </w:rPr>
        <w:t>Mrci bi u subotu išao kopati jamu u subotu</w:t>
      </w:r>
    </w:p>
    <w:p w14:paraId="354377F7" w14:textId="77777777" w:rsidR="0001557E" w:rsidRDefault="0001557E">
      <w:pPr>
        <w:pStyle w:val="Standard"/>
        <w:rPr>
          <w:bCs/>
        </w:rPr>
      </w:pPr>
      <w:bookmarkStart w:id="0" w:name="_GoBack"/>
      <w:bookmarkEnd w:id="0"/>
    </w:p>
    <w:p w14:paraId="785E07EF" w14:textId="77777777" w:rsidR="0001557E" w:rsidRDefault="0001557E">
      <w:pPr>
        <w:pStyle w:val="Standard"/>
        <w:rPr>
          <w:b/>
          <w:bCs/>
        </w:rPr>
      </w:pPr>
    </w:p>
    <w:p w14:paraId="4A63476C" w14:textId="77777777" w:rsidR="0001557E" w:rsidRDefault="0001557E">
      <w:pPr>
        <w:pStyle w:val="Standard"/>
        <w:rPr>
          <w:b/>
          <w:bCs/>
        </w:rPr>
      </w:pPr>
    </w:p>
    <w:p w14:paraId="5DB7CDC7" w14:textId="77777777" w:rsidR="0001557E" w:rsidRDefault="001A77DD">
      <w:pPr>
        <w:pStyle w:val="Standard"/>
      </w:pPr>
      <w:r>
        <w:t>Zapisničar: Marina</w:t>
      </w:r>
    </w:p>
    <w:p w14:paraId="6F5E396F" w14:textId="77777777" w:rsidR="0001557E" w:rsidRDefault="0001557E">
      <w:pPr>
        <w:pStyle w:val="Standard"/>
      </w:pPr>
    </w:p>
    <w:p w14:paraId="0CCE57FB" w14:textId="77777777" w:rsidR="0001557E" w:rsidRDefault="001A77DD">
      <w:pPr>
        <w:pStyle w:val="Standard"/>
      </w:pPr>
      <w:r>
        <w:t>Prisutni: Ana B, Mabel. Luka I., Luka H, Marina G., Gordan B., AnaL, Andrija Č. Tomislav, Dragan, Španja, Gog, Arnika, Marin Mašina, Damir Lacković, ANDRIJA PERUŠIĆ, Darkić. Johanatan, Tibor, Fero. Makl, Mia, Loris, Ivo Frangeš</w:t>
      </w:r>
    </w:p>
    <w:p w14:paraId="6311E703" w14:textId="77777777" w:rsidR="0001557E" w:rsidRDefault="0001557E">
      <w:pPr>
        <w:pStyle w:val="Standard"/>
      </w:pPr>
    </w:p>
    <w:p w14:paraId="40D84C16" w14:textId="77777777" w:rsidR="0001557E" w:rsidRDefault="0001557E">
      <w:pPr>
        <w:pStyle w:val="Standard"/>
      </w:pPr>
    </w:p>
    <w:p w14:paraId="44EBB458" w14:textId="77777777" w:rsidR="0001557E" w:rsidRDefault="0001557E">
      <w:pPr>
        <w:pStyle w:val="Standard"/>
      </w:pPr>
    </w:p>
    <w:p w14:paraId="21727155" w14:textId="77777777" w:rsidR="0001557E" w:rsidRDefault="0001557E">
      <w:pPr>
        <w:pStyle w:val="Standard"/>
      </w:pPr>
    </w:p>
    <w:sectPr w:rsidR="0001557E">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6241F3" w14:textId="77777777" w:rsidR="0026672A" w:rsidRDefault="0026672A">
      <w:r>
        <w:separator/>
      </w:r>
    </w:p>
  </w:endnote>
  <w:endnote w:type="continuationSeparator" w:id="0">
    <w:p w14:paraId="0A6B0D84" w14:textId="77777777" w:rsidR="0026672A" w:rsidRDefault="00266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icrosoft YaHei">
    <w:panose1 w:val="020B0503020204020204"/>
    <w:charset w:val="86"/>
    <w:family w:val="auto"/>
    <w:pitch w:val="variable"/>
    <w:sig w:usb0="80000287" w:usb1="28CF3C52" w:usb2="00000016" w:usb3="00000000" w:csb0="0004001F"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游明朝">
    <w:charset w:val="80"/>
    <w:family w:val="auto"/>
    <w:pitch w:val="variable"/>
    <w:sig w:usb0="800002E7" w:usb1="2AC7FCFF" w:usb2="00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EF868C" w14:textId="77777777" w:rsidR="0026672A" w:rsidRDefault="0026672A">
      <w:r>
        <w:rPr>
          <w:color w:val="000000"/>
        </w:rPr>
        <w:separator/>
      </w:r>
    </w:p>
  </w:footnote>
  <w:footnote w:type="continuationSeparator" w:id="0">
    <w:p w14:paraId="200F437E" w14:textId="77777777" w:rsidR="0026672A" w:rsidRDefault="002667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hideSpellingErrors/>
  <w:hideGrammaticalErrors/>
  <w:attachedTemplate r:id="rId1"/>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57E"/>
    <w:rsid w:val="0001557E"/>
    <w:rsid w:val="00116043"/>
    <w:rsid w:val="001A77DD"/>
    <w:rsid w:val="0026672A"/>
    <w:rsid w:val="00783F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5AC99D"/>
  <w15:docId w15:val="{C09CC160-E1FC-410A-A66D-7A877D96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Arial"/>
        <w:kern w:val="3"/>
        <w:sz w:val="24"/>
        <w:szCs w:val="24"/>
        <w:lang w:val="hr-HR" w:eastAsia="zh-CN" w:bidi="hi-IN"/>
      </w:rPr>
    </w:rPrDefault>
    <w:pPrDefault>
      <w:pPr>
        <w:widowControl w:val="0"/>
        <w:autoSpaceDN w:val="0"/>
        <w:textAlignment w:val="baseline"/>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514</Words>
  <Characters>2930</Characters>
  <Application>Microsoft Macintosh Word</Application>
  <DocSecurity>0</DocSecurity>
  <Lines>24</Lines>
  <Paragraphs>6</Paragraphs>
  <ScaleCrop>false</ScaleCrop>
  <Company/>
  <LinksUpToDate>false</LinksUpToDate>
  <CharactersWithSpaces>3438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hgk hjhj</dc:creator>
  <cp:lastModifiedBy>Microsoft Office User</cp:lastModifiedBy>
  <cp:revision>2</cp:revision>
  <dcterms:created xsi:type="dcterms:W3CDTF">2018-10-07T15:19:00Z</dcterms:created>
  <dcterms:modified xsi:type="dcterms:W3CDTF">2018-10-07T15:19:00Z</dcterms:modified>
</cp:coreProperties>
</file>