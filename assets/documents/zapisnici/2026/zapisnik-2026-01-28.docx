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C95C" w14:textId="736798DC" w:rsidR="009E264B" w:rsidRDefault="00664CAC" w:rsidP="00664CAC">
      <w:pPr>
        <w:jc w:val="center"/>
        <w:rPr>
          <w:b/>
          <w:bCs/>
        </w:rPr>
      </w:pPr>
      <w:r>
        <w:rPr>
          <w:b/>
          <w:bCs/>
        </w:rPr>
        <w:t xml:space="preserve">Zapisnik sastanka </w:t>
      </w:r>
      <w:r w:rsidR="00F4427D">
        <w:rPr>
          <w:b/>
          <w:bCs/>
        </w:rPr>
        <w:t>28.01.2026.</w:t>
      </w:r>
    </w:p>
    <w:p w14:paraId="37EE8113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SPELEO IZLETI</w:t>
      </w:r>
    </w:p>
    <w:p w14:paraId="4BE9BB8B" w14:textId="3C0FF783" w:rsidR="00F4427D" w:rsidRPr="00F4427D" w:rsidRDefault="00F4427D" w:rsidP="00664CAC">
      <w:r>
        <w:rPr>
          <w:b/>
          <w:bCs/>
        </w:rPr>
        <w:t xml:space="preserve">Žumberak – </w:t>
      </w:r>
      <w:r>
        <w:t xml:space="preserve">nađena, istražena jama </w:t>
      </w:r>
      <w:r>
        <w:t>Gorjanc</w:t>
      </w:r>
      <w:r>
        <w:t>i, Slovenski dio, dubine od 300m di su pri dnu našli vodeni tok koji vjerojatno ide do Kostanjevške jame. Misli se da je spojena</w:t>
      </w:r>
      <w:r w:rsidR="00CB3B49">
        <w:t xml:space="preserve"> i</w:t>
      </w:r>
      <w:r>
        <w:t xml:space="preserve"> s Poganom jamom</w:t>
      </w:r>
      <w:r w:rsidR="00CB3B49">
        <w:t>, tako da je tamo vjerojatno neki sustav</w:t>
      </w:r>
      <w:r>
        <w:t>. Marko Ličko koji nas informira o tom</w:t>
      </w:r>
      <w:r w:rsidR="003B360B">
        <w:t>,</w:t>
      </w:r>
      <w:r>
        <w:t xml:space="preserve"> kaže da će sigurno ić u Poganu jamu u sušnom radoblju i poziva da se pridružimo. Još je i uz cestu vidio i jamu, neistraženu i koljenastu, mrvicu usku, tamo mu otkazala bušilica jer se smočila, došao i do blatnih dijelova i malog sifona di se čuje da voda ide dalje, vjerojatno neprolazno. Tu jamu se treba ić nacrtat, možda i </w:t>
      </w:r>
      <w:r w:rsidR="00A20F87">
        <w:t>ovaj</w:t>
      </w:r>
      <w:r>
        <w:t xml:space="preserve"> vikend. Našao i novu jamu u kojem je vepar, kod Sošica. Treći nađeni objekt je ponor kod sela Jezernice, opet meandar i puzanje uz potok.</w:t>
      </w:r>
      <w:r w:rsidR="00A94891">
        <w:t xml:space="preserve"> Osjećajte se obavješteno da je Žumberak novi el dorado i da se sad stalno viđamo s Ličkom</w:t>
      </w:r>
    </w:p>
    <w:p w14:paraId="53DA87A6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INI IZLETI</w:t>
      </w:r>
    </w:p>
    <w:p w14:paraId="38B57345" w14:textId="2AAAB353" w:rsidR="00A20F87" w:rsidRPr="00A20F87" w:rsidRDefault="00A20F87" w:rsidP="00664CAC">
      <w:r>
        <w:rPr>
          <w:b/>
          <w:bCs/>
        </w:rPr>
        <w:t xml:space="preserve">Slapovi u Sloveniji – </w:t>
      </w:r>
      <w:r>
        <w:t>Luka penjao slapove, nabio se cepinom u zub i okrhnuo ga</w:t>
      </w:r>
      <w:r w:rsidR="003B360B">
        <w:t>, nije nam ispričao o plakanju na štandu</w:t>
      </w:r>
    </w:p>
    <w:p w14:paraId="0192CBAB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NAJAVE</w:t>
      </w:r>
    </w:p>
    <w:p w14:paraId="36289B5F" w14:textId="65151882" w:rsidR="00A20F87" w:rsidRDefault="00A20F87" w:rsidP="00664CAC">
      <w:r>
        <w:rPr>
          <w:b/>
          <w:bCs/>
        </w:rPr>
        <w:t xml:space="preserve">31.1.-1.2. Plitvice – </w:t>
      </w:r>
      <w:r>
        <w:t>Darko Jeras prati prognozu, moglo bi bit super. Išlo bi se od samog sjevera od Ćorkove uvale, tamo negdje se odspavalo, možda bi se i spavalo pod nekom nadstrešnicom. Pokret u subotu ujutro, vraćanje u nedjelju navečer. Teren nam je perspektivan, moglo bi bit super, a tamo je i prašuma koju imate priliku vidit. Opcije su i kuća Rade Končara i Titova vila, kao najzanimljiviji detalji.</w:t>
      </w:r>
      <w:r w:rsidR="00424937">
        <w:t xml:space="preserve"> Bit će mail za upis u tablicu i dogovore prijevoza, Darko već složio lidar, karte i granice područja.</w:t>
      </w:r>
    </w:p>
    <w:p w14:paraId="6EC9B53F" w14:textId="5F9733B7" w:rsidR="0013374A" w:rsidRPr="0013374A" w:rsidRDefault="0013374A" w:rsidP="00664CAC">
      <w:r>
        <w:rPr>
          <w:b/>
          <w:bCs/>
        </w:rPr>
        <w:t>31.1.-1.2.</w:t>
      </w:r>
      <w:r>
        <w:rPr>
          <w:b/>
          <w:bCs/>
        </w:rPr>
        <w:t xml:space="preserve"> Hahlić, izvidnica škole – </w:t>
      </w:r>
      <w:r>
        <w:t xml:space="preserve">Luka i Goga bi išli vidit teren, spavali negdje. U nedjelju će im se pridružit Ela i tad idu u jame. </w:t>
      </w:r>
    </w:p>
    <w:p w14:paraId="3726A46A" w14:textId="52C5E62D" w:rsidR="00664CAC" w:rsidRDefault="00664CAC" w:rsidP="00664CAC">
      <w:pPr>
        <w:rPr>
          <w:b/>
          <w:bCs/>
        </w:rPr>
      </w:pPr>
      <w:r>
        <w:rPr>
          <w:b/>
          <w:bCs/>
        </w:rPr>
        <w:t>RAZNO</w:t>
      </w:r>
    </w:p>
    <w:p w14:paraId="2E1DB8BB" w14:textId="25D3630D" w:rsidR="0013374A" w:rsidRDefault="0013374A" w:rsidP="00664CAC">
      <w:r>
        <w:rPr>
          <w:b/>
          <w:bCs/>
        </w:rPr>
        <w:t xml:space="preserve">24.1. ispit za speleologa i instruktora speleologije – </w:t>
      </w:r>
      <w:r>
        <w:t>za početak svaka čast Mići i Olgi</w:t>
      </w:r>
      <w:r w:rsidR="008A392A">
        <w:t xml:space="preserve"> koji su sad speleolozi. Uz to položili Luka Liburnija, </w:t>
      </w:r>
      <w:r w:rsidR="00D0116B">
        <w:t>Piero i Karla Skol, za instruktora položili Jurica tzv. Kshps tj sukz i Ruđer iz Ž-a</w:t>
      </w:r>
      <w:r w:rsidR="000B19F2">
        <w:t xml:space="preserve">. </w:t>
      </w:r>
      <w:r w:rsidR="009D102F">
        <w:t>U</w:t>
      </w:r>
      <w:r w:rsidR="000B19F2">
        <w:t xml:space="preserve"> ispitnoj komisiji bili: Ana, Dino, Dalibor i Goga koja je prijavila temu za instruktorski rad.</w:t>
      </w:r>
    </w:p>
    <w:p w14:paraId="7F3AF7E7" w14:textId="50C32BB4" w:rsidR="008A392A" w:rsidRDefault="008A392A" w:rsidP="00664CAC">
      <w:r w:rsidRPr="00727E01">
        <w:rPr>
          <w:b/>
          <w:bCs/>
        </w:rPr>
        <w:t>25.1. seminar o kartografiji –</w:t>
      </w:r>
      <w:r>
        <w:t xml:space="preserve"> na seminaru bili: Goga, Olga, Darkić, Dragana, Ivona. Učili lidar i cloudcompare i kako raditi topografske karte. Ima i tutorial od Jurice</w:t>
      </w:r>
      <w:r w:rsidR="007078C7">
        <w:t>, bit će na driveu</w:t>
      </w:r>
    </w:p>
    <w:p w14:paraId="37439030" w14:textId="14EC5F09" w:rsidR="00F66BD0" w:rsidRDefault="00F66BD0" w:rsidP="00664CAC">
      <w:r w:rsidRPr="00727E01">
        <w:rPr>
          <w:b/>
          <w:bCs/>
        </w:rPr>
        <w:t>Kuhanje –</w:t>
      </w:r>
      <w:r>
        <w:t xml:space="preserve"> hvala svima koju su ovaj vikend kuhali, pospremali, prali, donosili alkohol i ostalo</w:t>
      </w:r>
      <w:r w:rsidR="00727E01">
        <w:t>.</w:t>
      </w:r>
      <w:r w:rsidR="00426B9B">
        <w:t xml:space="preserve"> Tko ne zna m</w:t>
      </w:r>
      <w:r w:rsidR="00727E01">
        <w:t xml:space="preserve">i </w:t>
      </w:r>
      <w:r w:rsidR="00426B9B">
        <w:t xml:space="preserve">smo </w:t>
      </w:r>
      <w:r w:rsidR="00727E01">
        <w:t>bili zaduženi za pripremu hrane na žici tokom ispita i seminara</w:t>
      </w:r>
      <w:r w:rsidR="001E59B5">
        <w:t>. Bili: Vesna S., Ivona, Dragana, Mia, Lucija C., Petra, Mićo, Goga, Keti, Nino, Ana B. i Barbi. Dobili pohvale od komijsije i jedača hrane, sve bilo super fino i na vrijeme</w:t>
      </w:r>
    </w:p>
    <w:p w14:paraId="25DD9058" w14:textId="1D5306D9" w:rsidR="00780D25" w:rsidRDefault="00780D25" w:rsidP="00664CAC">
      <w:r w:rsidRPr="00780D25">
        <w:rPr>
          <w:b/>
          <w:bCs/>
        </w:rPr>
        <w:t>Nadolazeći seminari 2026. –</w:t>
      </w:r>
      <w:r>
        <w:t xml:space="preserve"> samospašavanje, digitalno topografsko crtanje, opremanje</w:t>
      </w:r>
      <w:r w:rsidR="00C57629">
        <w:t>. Bit ćete obajvješteni na vrijeme, pa se prijavite</w:t>
      </w:r>
    </w:p>
    <w:p w14:paraId="75D875BF" w14:textId="08A3147B" w:rsidR="007078C7" w:rsidRDefault="007078C7" w:rsidP="00664CAC">
      <w:r w:rsidRPr="007078C7">
        <w:rPr>
          <w:b/>
          <w:bCs/>
        </w:rPr>
        <w:t>25.3.</w:t>
      </w:r>
      <w:r>
        <w:rPr>
          <w:b/>
          <w:bCs/>
        </w:rPr>
        <w:t>-...</w:t>
      </w:r>
      <w:r w:rsidRPr="007078C7">
        <w:rPr>
          <w:b/>
          <w:bCs/>
        </w:rPr>
        <w:t xml:space="preserve"> speleoškola</w:t>
      </w:r>
      <w:r>
        <w:rPr>
          <w:b/>
          <w:bCs/>
        </w:rPr>
        <w:t xml:space="preserve"> </w:t>
      </w:r>
      <w:r>
        <w:t>– za sad imamo 10 školaraca pošto nema više</w:t>
      </w:r>
      <w:r w:rsidR="001226E6">
        <w:t xml:space="preserve">, ukoliko još nekog znate da je upitan </w:t>
      </w:r>
      <w:r w:rsidR="00C57629">
        <w:t xml:space="preserve">i možda bi došo, </w:t>
      </w:r>
      <w:r w:rsidR="001226E6">
        <w:t>prilika je da ga zovete na školu</w:t>
      </w:r>
    </w:p>
    <w:p w14:paraId="71D71A33" w14:textId="22896B12" w:rsidR="007078C7" w:rsidRDefault="00686245" w:rsidP="00664CAC">
      <w:r w:rsidRPr="00686245">
        <w:rPr>
          <w:b/>
          <w:bCs/>
        </w:rPr>
        <w:lastRenderedPageBreak/>
        <w:t xml:space="preserve">28.1. održana </w:t>
      </w:r>
      <w:r w:rsidR="007078C7" w:rsidRPr="00686245">
        <w:rPr>
          <w:b/>
          <w:bCs/>
        </w:rPr>
        <w:t>Inventura –</w:t>
      </w:r>
      <w:r>
        <w:t xml:space="preserve"> prisustvovali: Mićo,</w:t>
      </w:r>
      <w:r w:rsidR="007078C7">
        <w:t xml:space="preserve"> Ines, Ličko, Fero, Goga, Luka, Nino jeo kebab, Barbi, </w:t>
      </w:r>
      <w:r w:rsidR="007078C7" w:rsidRPr="00686245">
        <w:rPr>
          <w:u w:val="single"/>
        </w:rPr>
        <w:t>Teo nije došo</w:t>
      </w:r>
      <w:r>
        <w:rPr>
          <w:u w:val="single"/>
        </w:rPr>
        <w:t xml:space="preserve"> kao buduću oružar</w:t>
      </w:r>
      <w:r w:rsidR="007078C7">
        <w:t>, Tomislav, Duc, Vesna, Toni, Dodo</w:t>
      </w:r>
      <w:r>
        <w:t>. Hvala svima koji su došli</w:t>
      </w:r>
    </w:p>
    <w:p w14:paraId="53F7C71B" w14:textId="359692AC" w:rsidR="007078C7" w:rsidRPr="007078C7" w:rsidRDefault="007078C7" w:rsidP="00664CAC">
      <w:r w:rsidRPr="00CD6173">
        <w:rPr>
          <w:b/>
          <w:bCs/>
        </w:rPr>
        <w:t>Gajba –</w:t>
      </w:r>
      <w:r>
        <w:t xml:space="preserve"> Loris imao rođendan, </w:t>
      </w:r>
      <w:r w:rsidR="00CD6173">
        <w:t>a mi se</w:t>
      </w:r>
      <w:r>
        <w:t xml:space="preserve"> časti</w:t>
      </w:r>
      <w:r w:rsidR="00CD6173">
        <w:t>mo</w:t>
      </w:r>
    </w:p>
    <w:p w14:paraId="2F78669B" w14:textId="6A11A53C" w:rsidR="00AF461C" w:rsidRPr="00AF461C" w:rsidRDefault="00AF461C" w:rsidP="00664CAC">
      <w:r w:rsidRPr="00AF461C">
        <w:rPr>
          <w:b/>
          <w:bCs/>
        </w:rPr>
        <w:t>Google forms -</w:t>
      </w:r>
      <w:r>
        <w:t xml:space="preserve"> </w:t>
      </w:r>
      <w:r w:rsidRPr="00AF461C">
        <w:t>Ponovno se daje na znanje</w:t>
      </w:r>
      <w:r>
        <w:t xml:space="preserve"> </w:t>
      </w:r>
      <w:r w:rsidRPr="00AF461C">
        <w:t>da se nakon posjeta svakom spelološkom objektu treba ispuniti google forms preko ovog linka:</w:t>
      </w:r>
      <w:r w:rsidR="00FE10D9">
        <w:t xml:space="preserve"> </w:t>
      </w:r>
      <w:hyperlink r:id="rId6" w:tgtFrame="_blank" w:history="1">
        <w:r w:rsidR="00FE10D9" w:rsidRPr="00FE10D9">
          <w:rPr>
            <w:rStyle w:val="Hyperlink"/>
          </w:rPr>
          <w:t>https://forms.gle/xXK6uBU8m9myL9YNA</w:t>
        </w:r>
      </w:hyperlink>
    </w:p>
    <w:p w14:paraId="1D908D84" w14:textId="77777777" w:rsidR="00AF461C" w:rsidRDefault="00AF461C" w:rsidP="00664CAC">
      <w:pPr>
        <w:rPr>
          <w:b/>
          <w:bCs/>
        </w:rPr>
      </w:pPr>
    </w:p>
    <w:p w14:paraId="607E4A80" w14:textId="2188A860" w:rsidR="00664CAC" w:rsidRDefault="00664CAC" w:rsidP="00664CAC">
      <w:pPr>
        <w:rPr>
          <w:b/>
          <w:bCs/>
        </w:rPr>
      </w:pPr>
      <w:r>
        <w:rPr>
          <w:b/>
          <w:bCs/>
        </w:rPr>
        <w:t>Sastanak vodila:</w:t>
      </w:r>
      <w:r w:rsidR="00AE219C">
        <w:rPr>
          <w:b/>
          <w:bCs/>
        </w:rPr>
        <w:t xml:space="preserve"> </w:t>
      </w:r>
      <w:r w:rsidR="004422DE" w:rsidRPr="004422DE">
        <w:t>Dora Troha</w:t>
      </w:r>
    </w:p>
    <w:p w14:paraId="7F2E7FE7" w14:textId="2601B591" w:rsidR="007D1F53" w:rsidRPr="00664CAC" w:rsidRDefault="00664CAC" w:rsidP="00664CAC">
      <w:pPr>
        <w:rPr>
          <w:b/>
          <w:bCs/>
        </w:rPr>
      </w:pPr>
      <w:r>
        <w:rPr>
          <w:b/>
          <w:bCs/>
        </w:rPr>
        <w:t>Zapisnik vodila</w:t>
      </w:r>
      <w:r w:rsidR="007D1F53">
        <w:rPr>
          <w:b/>
          <w:bCs/>
        </w:rPr>
        <w:t xml:space="preserve">: </w:t>
      </w:r>
      <w:r w:rsidR="00A20F87">
        <w:t>Barbara Domitrović</w:t>
      </w:r>
    </w:p>
    <w:sectPr w:rsidR="007D1F53" w:rsidRPr="00664CA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D1208" w14:textId="77777777" w:rsidR="00F61A35" w:rsidRDefault="00F61A35" w:rsidP="00664CAC">
      <w:pPr>
        <w:spacing w:after="0" w:line="240" w:lineRule="auto"/>
      </w:pPr>
      <w:r>
        <w:separator/>
      </w:r>
    </w:p>
  </w:endnote>
  <w:endnote w:type="continuationSeparator" w:id="0">
    <w:p w14:paraId="7210434B" w14:textId="77777777" w:rsidR="00F61A35" w:rsidRDefault="00F61A35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148B1" w14:textId="77777777" w:rsidR="00F61A35" w:rsidRDefault="00F61A35" w:rsidP="00664CAC">
      <w:pPr>
        <w:spacing w:after="0" w:line="240" w:lineRule="auto"/>
      </w:pPr>
      <w:r>
        <w:separator/>
      </w:r>
    </w:p>
  </w:footnote>
  <w:footnote w:type="continuationSeparator" w:id="0">
    <w:p w14:paraId="7FF3D49A" w14:textId="77777777" w:rsidR="00F61A35" w:rsidRDefault="00F61A35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8E64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730168E" wp14:editId="6ADE23C5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70F22C4" wp14:editId="4AB5B01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5F53F7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F250911" w14:textId="77777777" w:rsidR="00664CAC" w:rsidRDefault="00664CAC" w:rsidP="00664CAC">
    <w:pPr>
      <w:pStyle w:val="Header"/>
    </w:pPr>
  </w:p>
  <w:p w14:paraId="3AD99EF4" w14:textId="77777777" w:rsidR="00664CAC" w:rsidRDefault="00664CAC">
    <w:pPr>
      <w:pStyle w:val="Header"/>
    </w:pPr>
  </w:p>
  <w:p w14:paraId="49B3BEF2" w14:textId="77777777" w:rsidR="00664CAC" w:rsidRDefault="00664C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1C"/>
    <w:rsid w:val="00015B03"/>
    <w:rsid w:val="0006654B"/>
    <w:rsid w:val="000B19F2"/>
    <w:rsid w:val="001226E6"/>
    <w:rsid w:val="0013049E"/>
    <w:rsid w:val="0013374A"/>
    <w:rsid w:val="00185813"/>
    <w:rsid w:val="001E59B5"/>
    <w:rsid w:val="003A3A3F"/>
    <w:rsid w:val="003B360B"/>
    <w:rsid w:val="003C20D9"/>
    <w:rsid w:val="00424937"/>
    <w:rsid w:val="00426B9B"/>
    <w:rsid w:val="004422DE"/>
    <w:rsid w:val="00545BD1"/>
    <w:rsid w:val="00562912"/>
    <w:rsid w:val="005C15A8"/>
    <w:rsid w:val="005E6047"/>
    <w:rsid w:val="00633233"/>
    <w:rsid w:val="00664CAC"/>
    <w:rsid w:val="00686245"/>
    <w:rsid w:val="007078C7"/>
    <w:rsid w:val="00714556"/>
    <w:rsid w:val="00727E01"/>
    <w:rsid w:val="00780D25"/>
    <w:rsid w:val="007D05E3"/>
    <w:rsid w:val="007D1F53"/>
    <w:rsid w:val="007F5E11"/>
    <w:rsid w:val="008A392A"/>
    <w:rsid w:val="009D102F"/>
    <w:rsid w:val="009E264B"/>
    <w:rsid w:val="00A20F87"/>
    <w:rsid w:val="00A94891"/>
    <w:rsid w:val="00AE219C"/>
    <w:rsid w:val="00AE3F07"/>
    <w:rsid w:val="00AF461C"/>
    <w:rsid w:val="00B445BA"/>
    <w:rsid w:val="00C13F8A"/>
    <w:rsid w:val="00C57629"/>
    <w:rsid w:val="00CB3B49"/>
    <w:rsid w:val="00CD6173"/>
    <w:rsid w:val="00D0116B"/>
    <w:rsid w:val="00EB7884"/>
    <w:rsid w:val="00F4427D"/>
    <w:rsid w:val="00F61A35"/>
    <w:rsid w:val="00F66BD0"/>
    <w:rsid w:val="00FD5E5D"/>
    <w:rsid w:val="00FE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9D17"/>
  <w15:chartTrackingRefBased/>
  <w15:docId w15:val="{A742CC6F-E2A3-46E7-AECF-1F0CAFA9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  <w:style w:type="character" w:styleId="Hyperlink">
    <w:name w:val="Hyperlink"/>
    <w:basedOn w:val="DefaultParagraphFont"/>
    <w:uiPriority w:val="99"/>
    <w:unhideWhenUsed/>
    <w:rsid w:val="00FE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xXK6uBU8m9myL9YN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30</TotalTime>
  <Pages>2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m6012</cp:lastModifiedBy>
  <cp:revision>20</cp:revision>
  <dcterms:created xsi:type="dcterms:W3CDTF">2026-01-28T20:36:00Z</dcterms:created>
  <dcterms:modified xsi:type="dcterms:W3CDTF">2026-01-28T21:00:00Z</dcterms:modified>
</cp:coreProperties>
</file>