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44799AC3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78496D">
        <w:rPr>
          <w:b/>
          <w:bCs/>
          <w:sz w:val="24"/>
          <w:szCs w:val="24"/>
        </w:rPr>
        <w:t>6</w:t>
      </w:r>
      <w:r w:rsidR="00F4427D" w:rsidRPr="00103453">
        <w:rPr>
          <w:b/>
          <w:bCs/>
          <w:sz w:val="24"/>
          <w:szCs w:val="24"/>
        </w:rPr>
        <w:t>.</w:t>
      </w:r>
      <w:r w:rsidR="0078496D">
        <w:rPr>
          <w:b/>
          <w:bCs/>
          <w:sz w:val="24"/>
          <w:szCs w:val="24"/>
        </w:rPr>
        <w:t>5</w:t>
      </w:r>
      <w:r w:rsidR="00F4427D" w:rsidRPr="00103453">
        <w:rPr>
          <w:b/>
          <w:bCs/>
          <w:sz w:val="24"/>
          <w:szCs w:val="24"/>
        </w:rPr>
        <w:t>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1FB58445" w14:textId="6071B748" w:rsidR="00576970" w:rsidRDefault="0078496D" w:rsidP="00664CAC">
      <w:r>
        <w:rPr>
          <w:b/>
          <w:bCs/>
        </w:rPr>
        <w:t xml:space="preserve">2.-3.5. Studena, školica </w:t>
      </w:r>
      <w:r w:rsidRPr="0078496D">
        <w:t>–</w:t>
      </w:r>
      <w:r>
        <w:rPr>
          <w:b/>
          <w:bCs/>
        </w:rPr>
        <w:t xml:space="preserve"> </w:t>
      </w:r>
      <w:r>
        <w:t>ispitu pristupilo 7 od 9 kandidata, 6 prošlo; bio incident sa srnom koja je pala sa stijene ispred prečnice i uginula</w:t>
      </w:r>
      <w:r w:rsidR="00566A9F">
        <w:t xml:space="preserve"> – Sebastijan je hrabro raspremio prečnicu</w:t>
      </w:r>
      <w:r>
        <w:t>; nakon toga je raspoloženje bilo tmurno; ispiti su trajali do kasno u noć</w:t>
      </w:r>
      <w:r w:rsidR="00BA424D">
        <w:t>; u nedjelju se oprala oprema makar su neki završili s krive strane rijeke u Sloveniji</w:t>
      </w:r>
      <w:r w:rsidR="00742F5C">
        <w:t>.</w:t>
      </w:r>
    </w:p>
    <w:p w14:paraId="37DDE5E4" w14:textId="0A912C42" w:rsidR="00F23AFE" w:rsidRDefault="00F23AFE" w:rsidP="00664CAC">
      <w:r>
        <w:rPr>
          <w:b/>
          <w:bCs/>
        </w:rPr>
        <w:t xml:space="preserve">2.-3.5. </w:t>
      </w:r>
      <w:r w:rsidR="001A302D">
        <w:rPr>
          <w:b/>
          <w:bCs/>
        </w:rPr>
        <w:t xml:space="preserve">Krkuž </w:t>
      </w:r>
      <w:r>
        <w:rPr>
          <w:b/>
          <w:bCs/>
        </w:rPr>
        <w:t xml:space="preserve">– </w:t>
      </w:r>
      <w:r>
        <w:t>5 estavelićara, Dora i Petra; došli do bivka i onda se podijelili u 2 ekipe; jedna išla penjat neki perspektivni kanal i prolazili kroz Kanal uznemirenja, koji zaslužuje svoje ime; do perspektivnog kanala se stiglo tehničkim penjanjem kroz hrpu blata; sada se kanal zove Oregon trail; nacrtano 180 m i izgleda da postoji vertikala u novi neistraženi prostor; sve penjačke spravice su se morale pritiskivat kako bi funkcionirale zbog hrpe blata; jeli su se vojni obroci iz 2017. – keksi su bili užasni; počastili se na kraju pizzom kod velike žene</w:t>
      </w:r>
      <w:r w:rsidR="001A302D">
        <w:t xml:space="preserve"> – Petra ju nije uspjela vidjet pa ne zna koliko je zapravo velika</w:t>
      </w:r>
    </w:p>
    <w:p w14:paraId="03C833FB" w14:textId="6CF05BBB" w:rsidR="001A302D" w:rsidRDefault="001A302D" w:rsidP="00664CAC">
      <w:r w:rsidRPr="001A302D">
        <w:rPr>
          <w:b/>
          <w:bCs/>
        </w:rPr>
        <w:t>25.4</w:t>
      </w:r>
      <w:r>
        <w:rPr>
          <w:b/>
          <w:bCs/>
        </w:rPr>
        <w:t>.</w:t>
      </w:r>
      <w:r w:rsidRPr="001A302D">
        <w:rPr>
          <w:b/>
          <w:bCs/>
        </w:rPr>
        <w:t xml:space="preserve">-2.5. Krk, </w:t>
      </w:r>
      <w:r w:rsidR="00376A2E">
        <w:rPr>
          <w:b/>
          <w:bCs/>
        </w:rPr>
        <w:t>BIUS-ov v</w:t>
      </w:r>
      <w:r w:rsidRPr="001A302D">
        <w:rPr>
          <w:b/>
          <w:bCs/>
        </w:rPr>
        <w:t>eliki teren, jama bez imena</w:t>
      </w:r>
      <w:r>
        <w:t xml:space="preserve"> – Barbi, Marija</w:t>
      </w:r>
      <w:r w:rsidR="00376A2E">
        <w:t xml:space="preserve"> H.</w:t>
      </w:r>
      <w:r>
        <w:t xml:space="preserve">, </w:t>
      </w:r>
      <w:r w:rsidR="00AB16EF">
        <w:t>Ema</w:t>
      </w:r>
      <w:r w:rsidR="00376A2E">
        <w:t>, Lucija C.</w:t>
      </w:r>
      <w:r>
        <w:t xml:space="preserve"> i </w:t>
      </w:r>
      <w:r w:rsidR="00376A2E">
        <w:t>Karla</w:t>
      </w:r>
      <w:r>
        <w:t xml:space="preserve">; </w:t>
      </w:r>
      <w:r w:rsidR="00376A2E">
        <w:t xml:space="preserve">našle </w:t>
      </w:r>
      <w:r>
        <w:t xml:space="preserve">2 friška </w:t>
      </w:r>
      <w:r w:rsidR="00376A2E">
        <w:t xml:space="preserve">ovčja </w:t>
      </w:r>
      <w:r>
        <w:t>leša</w:t>
      </w:r>
      <w:r w:rsidR="00376A2E">
        <w:t xml:space="preserve"> i </w:t>
      </w:r>
      <w:r>
        <w:t>ljudsk</w:t>
      </w:r>
      <w:r w:rsidR="00376A2E">
        <w:t>u</w:t>
      </w:r>
      <w:r>
        <w:t xml:space="preserve"> lubanj</w:t>
      </w:r>
      <w:r w:rsidR="00376A2E">
        <w:t>u</w:t>
      </w:r>
      <w:r>
        <w:t xml:space="preserve"> – treba prijaviti policiji i čistom podzemlju </w:t>
      </w:r>
    </w:p>
    <w:p w14:paraId="4163573A" w14:textId="5916A500" w:rsidR="00357090" w:rsidRDefault="001A302D" w:rsidP="00664CAC">
      <w:r w:rsidRPr="001A302D">
        <w:rPr>
          <w:b/>
          <w:bCs/>
        </w:rPr>
        <w:t xml:space="preserve">5.5.  </w:t>
      </w:r>
      <w:r w:rsidR="00AB16EF">
        <w:rPr>
          <w:b/>
          <w:bCs/>
        </w:rPr>
        <w:t xml:space="preserve">Štrbački Buk </w:t>
      </w:r>
      <w:r w:rsidRPr="001A302D">
        <w:rPr>
          <w:b/>
          <w:bCs/>
        </w:rPr>
        <w:t>do Golubića</w:t>
      </w:r>
      <w:r>
        <w:t xml:space="preserve"> - Svibanj majski – </w:t>
      </w:r>
      <w:r w:rsidR="003C0EA3">
        <w:t xml:space="preserve">Čedo imao </w:t>
      </w:r>
      <w:r>
        <w:t>teambuilding</w:t>
      </w:r>
      <w:r w:rsidR="003C0EA3">
        <w:t xml:space="preserve">; </w:t>
      </w:r>
      <w:r w:rsidRPr="003C0EA3">
        <w:rPr>
          <w:b/>
          <w:bCs/>
        </w:rPr>
        <w:t>6.5. Željava</w:t>
      </w:r>
      <w:r>
        <w:t xml:space="preserve"> – 4 km podzemnih kanala, umjetni speleološki objekt, Čedo preporuča</w:t>
      </w:r>
    </w:p>
    <w:p w14:paraId="3BFB6525" w14:textId="77777777" w:rsidR="001A302D" w:rsidRPr="00576970" w:rsidRDefault="001A302D" w:rsidP="00664CAC"/>
    <w:p w14:paraId="53DA87A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4CBED37C" w14:textId="77777777" w:rsidR="00D269A9" w:rsidRDefault="00D269A9" w:rsidP="00664CAC">
      <w:pPr>
        <w:rPr>
          <w:b/>
          <w:bCs/>
        </w:rPr>
      </w:pPr>
    </w:p>
    <w:p w14:paraId="0192CBAB" w14:textId="3E4DE108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60839822" w14:textId="7CCFD35B" w:rsidR="00880C9E" w:rsidRDefault="0078496D" w:rsidP="00880C9E">
      <w:r>
        <w:rPr>
          <w:b/>
          <w:bCs/>
        </w:rPr>
        <w:t>9.5. Mandelaja,</w:t>
      </w:r>
      <w:r w:rsidR="001A302D">
        <w:rPr>
          <w:b/>
          <w:bCs/>
        </w:rPr>
        <w:t xml:space="preserve"> Oštarije,</w:t>
      </w:r>
      <w:r>
        <w:rPr>
          <w:b/>
          <w:bCs/>
        </w:rPr>
        <w:t xml:space="preserve"> školica </w:t>
      </w:r>
      <w:r>
        <w:t>– nadoknada ispita za troje školaraca</w:t>
      </w:r>
      <w:r w:rsidR="00BA424D">
        <w:t>; tko želi ići neka se javi Gogi</w:t>
      </w:r>
    </w:p>
    <w:p w14:paraId="36141838" w14:textId="798EE121" w:rsidR="001A302D" w:rsidRDefault="001A302D" w:rsidP="00880C9E">
      <w:r w:rsidRPr="00842317">
        <w:rPr>
          <w:b/>
          <w:bCs/>
        </w:rPr>
        <w:t xml:space="preserve">10.5. </w:t>
      </w:r>
      <w:r w:rsidR="00842317">
        <w:rPr>
          <w:b/>
          <w:bCs/>
        </w:rPr>
        <w:t xml:space="preserve">Provala, </w:t>
      </w:r>
      <w:r w:rsidRPr="00842317">
        <w:rPr>
          <w:b/>
          <w:bCs/>
        </w:rPr>
        <w:t xml:space="preserve">Žumberak, </w:t>
      </w:r>
      <w:r w:rsidRPr="00842317">
        <w:t>najveća špilja</w:t>
      </w:r>
      <w:r w:rsidR="00842317">
        <w:t xml:space="preserve"> tamo</w:t>
      </w:r>
      <w:r>
        <w:t xml:space="preserve"> – javiti se Daliboru</w:t>
      </w:r>
      <w:r w:rsidR="00842317">
        <w:t>, skupljanje instrumenata i slikanje lijepog toka vode u podzemlju</w:t>
      </w:r>
    </w:p>
    <w:p w14:paraId="096EDB94" w14:textId="52DB9F20" w:rsidR="00842317" w:rsidRDefault="00842317" w:rsidP="00880C9E">
      <w:r w:rsidRPr="00842317">
        <w:rPr>
          <w:b/>
          <w:bCs/>
        </w:rPr>
        <w:t>15.-17.5. Mamet</w:t>
      </w:r>
      <w:r>
        <w:t xml:space="preserve"> – zainteresirani neka se jave Mići, dolazi puno Mađara</w:t>
      </w:r>
    </w:p>
    <w:p w14:paraId="64931AFC" w14:textId="7AC95C93" w:rsidR="00842317" w:rsidRDefault="00842317" w:rsidP="00880C9E">
      <w:r w:rsidRPr="00842317">
        <w:rPr>
          <w:b/>
          <w:bCs/>
        </w:rPr>
        <w:t>19.-22.6. Nedam</w:t>
      </w:r>
      <w:r>
        <w:t xml:space="preserve"> – predakcija za ekspediciju, razvlačenje žice do Nedam; trebaju samari za razvlačenje žice; </w:t>
      </w:r>
      <w:r w:rsidR="00AB16EF">
        <w:t xml:space="preserve">moli se </w:t>
      </w:r>
      <w:r>
        <w:t>ne komplicirano vezat žicu</w:t>
      </w:r>
    </w:p>
    <w:p w14:paraId="666F00F1" w14:textId="74A2DD6E" w:rsidR="00842317" w:rsidRPr="00842317" w:rsidRDefault="00842317" w:rsidP="00880C9E">
      <w:r>
        <w:rPr>
          <w:b/>
          <w:bCs/>
        </w:rPr>
        <w:t>Sredinom rujna, Slovenija</w:t>
      </w:r>
      <w:r>
        <w:t xml:space="preserve"> – speleološki skup u Sloveniji na koji je SO pozvan; trebalo bi prijaviti i par prezentacija</w:t>
      </w:r>
    </w:p>
    <w:p w14:paraId="59BD3D36" w14:textId="1D6FD4D1" w:rsidR="00880C9E" w:rsidRPr="00463CC8" w:rsidRDefault="00880C9E" w:rsidP="00880C9E"/>
    <w:p w14:paraId="3726A46A" w14:textId="52C5E62D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5168A8CC" w14:textId="23C8F53C" w:rsidR="00BA424D" w:rsidRDefault="00BA424D" w:rsidP="00664CAC">
      <w:r>
        <w:rPr>
          <w:b/>
          <w:bCs/>
        </w:rPr>
        <w:t xml:space="preserve">13.5. SO </w:t>
      </w:r>
      <w:r>
        <w:t>– dodjela diploma novim pripravnicima</w:t>
      </w:r>
    </w:p>
    <w:p w14:paraId="40DA3F77" w14:textId="767CDE76" w:rsidR="003C0EA3" w:rsidRPr="00463CC8" w:rsidRDefault="003C0EA3" w:rsidP="003C0EA3">
      <w:r w:rsidRPr="003C0EA3">
        <w:rPr>
          <w:b/>
          <w:bCs/>
        </w:rPr>
        <w:t>1. ili 8.6., seminar prve pomoći</w:t>
      </w:r>
      <w:r>
        <w:t xml:space="preserve"> - 37 zainteresiranih zasad, malo će više biti praktično</w:t>
      </w:r>
      <w:r w:rsidR="00333EF8">
        <w:t xml:space="preserve">, ispunite anketu s datumima: </w:t>
      </w:r>
      <w:hyperlink r:id="rId7" w:tgtFrame="_blank" w:history="1">
        <w:r w:rsidR="00333EF8" w:rsidRPr="00333EF8">
          <w:rPr>
            <w:rStyle w:val="Hyperlink"/>
          </w:rPr>
          <w:t>https://forms.gle/R5AQDXdZ1cEnWZ6G6</w:t>
        </w:r>
      </w:hyperlink>
    </w:p>
    <w:p w14:paraId="7BA46C81" w14:textId="6F0FE5BD" w:rsidR="00566A9F" w:rsidRDefault="00566A9F" w:rsidP="00880C9E">
      <w:r>
        <w:lastRenderedPageBreak/>
        <w:t>Kao društvo trebamo obratiti više pažnje na sigurnost i</w:t>
      </w:r>
      <w:r w:rsidR="00BA424D">
        <w:t>,</w:t>
      </w:r>
      <w:r>
        <w:t xml:space="preserve"> posebno na školici</w:t>
      </w:r>
      <w:r w:rsidR="00BA424D">
        <w:t>,</w:t>
      </w:r>
      <w:r>
        <w:t xml:space="preserve"> biti dobar primjer školarcima.</w:t>
      </w:r>
      <w:r w:rsidR="00B95804">
        <w:t xml:space="preserve"> </w:t>
      </w:r>
      <w:r w:rsidR="00BA424D">
        <w:t>Treba još popričati na nekom sastanku detaljnije o stanju i razvoju školice.</w:t>
      </w:r>
    </w:p>
    <w:p w14:paraId="1E8FBE48" w14:textId="57DFD546" w:rsidR="00842317" w:rsidRDefault="00842317" w:rsidP="00880C9E">
      <w:r>
        <w:t>Lacko daje Ispriku Emi, Luciji i Knaufu za nedostatak promocije.</w:t>
      </w:r>
    </w:p>
    <w:p w14:paraId="13A8FEAC" w14:textId="0BEA0A41" w:rsidR="00842317" w:rsidRDefault="00842317" w:rsidP="00880C9E">
      <w:r>
        <w:t>Amerikanci koji su se sreli u Vijetnamu bi sudjelovali u ekspediciji, istraživati i crtati.</w:t>
      </w:r>
      <w:r w:rsidR="003C0EA3">
        <w:t xml:space="preserve"> Crtanje prošle godine je bilo loše pa neka rađe nose opremu nego crtaju.</w:t>
      </w:r>
    </w:p>
    <w:p w14:paraId="605DB3D2" w14:textId="6CE0629E" w:rsidR="003C0EA3" w:rsidRDefault="003C0EA3" w:rsidP="00880C9E">
      <w:r>
        <w:t>Petra bi rado da se organizira i seminar ili vježbe samospašavanja.</w:t>
      </w:r>
      <w:r w:rsidR="00AB16EF">
        <w:t xml:space="preserve"> Ana se ponudila voditi vježbu na Žici.</w:t>
      </w:r>
    </w:p>
    <w:p w14:paraId="2F61C152" w14:textId="136E088C" w:rsidR="00AB16EF" w:rsidRDefault="00AB16EF" w:rsidP="00880C9E">
      <w:r w:rsidRPr="00AB16EF">
        <w:rPr>
          <w:b/>
          <w:bCs/>
        </w:rPr>
        <w:t>20.5. Žica</w:t>
      </w:r>
      <w:r>
        <w:rPr>
          <w:b/>
          <w:bCs/>
        </w:rPr>
        <w:t>, nakon 17h</w:t>
      </w:r>
      <w:r>
        <w:t xml:space="preserve"> – vježbanje samospašavanja, Ana se ponudila voditi</w:t>
      </w:r>
    </w:p>
    <w:p w14:paraId="00A2FF9B" w14:textId="77777777" w:rsidR="00C458D6" w:rsidRDefault="00C458D6" w:rsidP="00664CAC">
      <w:pPr>
        <w:rPr>
          <w:b/>
          <w:bCs/>
        </w:rPr>
      </w:pPr>
    </w:p>
    <w:p w14:paraId="2F78669B" w14:textId="541D3C66" w:rsidR="00AF461C" w:rsidRP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8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67E9451E" w:rsidR="00664CAC" w:rsidRDefault="00664CAC" w:rsidP="00664CAC">
      <w:pPr>
        <w:rPr>
          <w:b/>
          <w:bCs/>
        </w:rPr>
      </w:pPr>
      <w:r>
        <w:rPr>
          <w:b/>
          <w:bCs/>
        </w:rPr>
        <w:t>Sastanak vodi</w:t>
      </w:r>
      <w:r w:rsidR="0078496D">
        <w:rPr>
          <w:b/>
          <w:bCs/>
        </w:rPr>
        <w:t>la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78496D">
        <w:t>Mia</w:t>
      </w:r>
      <w:r w:rsidR="00AB16EF">
        <w:t xml:space="preserve"> Šepčević</w:t>
      </w:r>
    </w:p>
    <w:p w14:paraId="7F2E7FE7" w14:textId="10060CC8" w:rsidR="007D1F53" w:rsidRPr="00664CAC" w:rsidRDefault="00664CAC" w:rsidP="00664CAC">
      <w:pPr>
        <w:rPr>
          <w:b/>
          <w:bCs/>
        </w:rPr>
      </w:pPr>
      <w:r>
        <w:rPr>
          <w:b/>
          <w:bCs/>
        </w:rPr>
        <w:t>Zapisnik vodi</w:t>
      </w:r>
      <w:r w:rsidR="0078496D">
        <w:rPr>
          <w:b/>
          <w:bCs/>
        </w:rPr>
        <w:t>o</w:t>
      </w:r>
      <w:r w:rsidR="007D1F53">
        <w:rPr>
          <w:b/>
          <w:bCs/>
        </w:rPr>
        <w:t xml:space="preserve">: </w:t>
      </w:r>
      <w:r w:rsidR="0078496D">
        <w:t>Matija Hrženjak</w:t>
      </w:r>
    </w:p>
    <w:sectPr w:rsidR="007D1F53" w:rsidRPr="00664CAC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CBDC1" w14:textId="77777777" w:rsidR="008351F1" w:rsidRDefault="008351F1" w:rsidP="00664CAC">
      <w:pPr>
        <w:spacing w:after="0" w:line="240" w:lineRule="auto"/>
      </w:pPr>
      <w:r>
        <w:separator/>
      </w:r>
    </w:p>
  </w:endnote>
  <w:endnote w:type="continuationSeparator" w:id="0">
    <w:p w14:paraId="05F4A606" w14:textId="77777777" w:rsidR="008351F1" w:rsidRDefault="008351F1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2B2B5" w14:textId="77777777" w:rsidR="008351F1" w:rsidRDefault="008351F1" w:rsidP="00664CAC">
      <w:pPr>
        <w:spacing w:after="0" w:line="240" w:lineRule="auto"/>
      </w:pPr>
      <w:r>
        <w:separator/>
      </w:r>
    </w:p>
  </w:footnote>
  <w:footnote w:type="continuationSeparator" w:id="0">
    <w:p w14:paraId="508699FA" w14:textId="77777777" w:rsidR="008351F1" w:rsidRDefault="008351F1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5E26"/>
    <w:multiLevelType w:val="hybridMultilevel"/>
    <w:tmpl w:val="D0B89D2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78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331F6"/>
    <w:rsid w:val="0006654B"/>
    <w:rsid w:val="000747C9"/>
    <w:rsid w:val="000B19F2"/>
    <w:rsid w:val="00103453"/>
    <w:rsid w:val="0010783B"/>
    <w:rsid w:val="001226E6"/>
    <w:rsid w:val="0013049E"/>
    <w:rsid w:val="0013374A"/>
    <w:rsid w:val="00185813"/>
    <w:rsid w:val="0019055B"/>
    <w:rsid w:val="001A302D"/>
    <w:rsid w:val="001E59B5"/>
    <w:rsid w:val="002007BA"/>
    <w:rsid w:val="00203CEC"/>
    <w:rsid w:val="002171A4"/>
    <w:rsid w:val="00253DF6"/>
    <w:rsid w:val="00264511"/>
    <w:rsid w:val="00316E3D"/>
    <w:rsid w:val="00333EF8"/>
    <w:rsid w:val="00357090"/>
    <w:rsid w:val="00376A2E"/>
    <w:rsid w:val="003A3A3F"/>
    <w:rsid w:val="003B360B"/>
    <w:rsid w:val="003C0EA3"/>
    <w:rsid w:val="003C20D9"/>
    <w:rsid w:val="00424937"/>
    <w:rsid w:val="00426B9B"/>
    <w:rsid w:val="004422DE"/>
    <w:rsid w:val="00443C3E"/>
    <w:rsid w:val="00463CC8"/>
    <w:rsid w:val="00472D58"/>
    <w:rsid w:val="004F772D"/>
    <w:rsid w:val="005239FC"/>
    <w:rsid w:val="00540B7E"/>
    <w:rsid w:val="00545BD1"/>
    <w:rsid w:val="00562912"/>
    <w:rsid w:val="00566A9F"/>
    <w:rsid w:val="00576970"/>
    <w:rsid w:val="005C0260"/>
    <w:rsid w:val="005C15A8"/>
    <w:rsid w:val="005E6047"/>
    <w:rsid w:val="00633233"/>
    <w:rsid w:val="00664CAC"/>
    <w:rsid w:val="00686245"/>
    <w:rsid w:val="007078C7"/>
    <w:rsid w:val="00714556"/>
    <w:rsid w:val="00727E01"/>
    <w:rsid w:val="00742F5C"/>
    <w:rsid w:val="00780D25"/>
    <w:rsid w:val="0078496D"/>
    <w:rsid w:val="007D05E3"/>
    <w:rsid w:val="007D1F53"/>
    <w:rsid w:val="007D6A7F"/>
    <w:rsid w:val="007F5E11"/>
    <w:rsid w:val="00822C0A"/>
    <w:rsid w:val="008351F1"/>
    <w:rsid w:val="00842317"/>
    <w:rsid w:val="00854504"/>
    <w:rsid w:val="00880C9E"/>
    <w:rsid w:val="008A1AB9"/>
    <w:rsid w:val="008A392A"/>
    <w:rsid w:val="008C1429"/>
    <w:rsid w:val="00931F6A"/>
    <w:rsid w:val="009C484E"/>
    <w:rsid w:val="009D102F"/>
    <w:rsid w:val="009D7912"/>
    <w:rsid w:val="009E264B"/>
    <w:rsid w:val="009F02EC"/>
    <w:rsid w:val="00A20F87"/>
    <w:rsid w:val="00A9311B"/>
    <w:rsid w:val="00A94891"/>
    <w:rsid w:val="00AB16EF"/>
    <w:rsid w:val="00AE219C"/>
    <w:rsid w:val="00AE3F07"/>
    <w:rsid w:val="00AF461C"/>
    <w:rsid w:val="00B445BA"/>
    <w:rsid w:val="00B95804"/>
    <w:rsid w:val="00BA424D"/>
    <w:rsid w:val="00C13F8A"/>
    <w:rsid w:val="00C20B7B"/>
    <w:rsid w:val="00C458D6"/>
    <w:rsid w:val="00C57629"/>
    <w:rsid w:val="00C8264D"/>
    <w:rsid w:val="00CB3B49"/>
    <w:rsid w:val="00CB4FE2"/>
    <w:rsid w:val="00CD6173"/>
    <w:rsid w:val="00CD635C"/>
    <w:rsid w:val="00D0116B"/>
    <w:rsid w:val="00D02815"/>
    <w:rsid w:val="00D2008B"/>
    <w:rsid w:val="00D269A9"/>
    <w:rsid w:val="00D84EC7"/>
    <w:rsid w:val="00EB7884"/>
    <w:rsid w:val="00F23AFE"/>
    <w:rsid w:val="00F4427D"/>
    <w:rsid w:val="00F5584C"/>
    <w:rsid w:val="00F61A35"/>
    <w:rsid w:val="00F66BD0"/>
    <w:rsid w:val="00FD050C"/>
    <w:rsid w:val="00FD171B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C0EA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33E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xXK6uBU8m9myL9Y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gle/R5AQDXdZ1cEnWZ6G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121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Arhiva SOV</cp:lastModifiedBy>
  <cp:revision>7</cp:revision>
  <dcterms:created xsi:type="dcterms:W3CDTF">2026-05-06T18:24:00Z</dcterms:created>
  <dcterms:modified xsi:type="dcterms:W3CDTF">2026-05-07T09:37:00Z</dcterms:modified>
</cp:coreProperties>
</file>