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4ACCA81E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AD734B">
        <w:rPr>
          <w:b/>
          <w:bCs/>
          <w:sz w:val="24"/>
          <w:szCs w:val="24"/>
        </w:rPr>
        <w:t>25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AD734B">
        <w:rPr>
          <w:b/>
          <w:bCs/>
          <w:sz w:val="24"/>
          <w:szCs w:val="24"/>
        </w:rPr>
        <w:t>2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763E5A42" w14:textId="4863A8FC" w:rsidR="00C8264D" w:rsidRDefault="008D7DBE" w:rsidP="00664CAC">
      <w:r>
        <w:rPr>
          <w:b/>
          <w:bCs/>
        </w:rPr>
        <w:t xml:space="preserve">22.02. </w:t>
      </w:r>
      <w:r w:rsidR="00BE0F44">
        <w:rPr>
          <w:b/>
          <w:bCs/>
        </w:rPr>
        <w:t>Jezerane</w:t>
      </w:r>
      <w:r>
        <w:rPr>
          <w:b/>
          <w:bCs/>
        </w:rPr>
        <w:t xml:space="preserve"> </w:t>
      </w:r>
      <w:r w:rsidR="00463CC8">
        <w:rPr>
          <w:b/>
          <w:bCs/>
        </w:rPr>
        <w:t xml:space="preserve"> </w:t>
      </w:r>
      <w:r w:rsidR="00822C0A">
        <w:rPr>
          <w:b/>
          <w:bCs/>
        </w:rPr>
        <w:t>-</w:t>
      </w:r>
      <w:r w:rsidR="00BE0F44">
        <w:rPr>
          <w:b/>
          <w:bCs/>
        </w:rPr>
        <w:t xml:space="preserve"> Čari izvora -</w:t>
      </w:r>
      <w:r w:rsidR="00822C0A">
        <w:rPr>
          <w:b/>
          <w:bCs/>
        </w:rPr>
        <w:t xml:space="preserve"> </w:t>
      </w:r>
      <w:r w:rsidR="00BE0F44" w:rsidRPr="00BE0F44">
        <w:t xml:space="preserve">bili </w:t>
      </w:r>
      <w:r>
        <w:t>Čedo</w:t>
      </w:r>
      <w:r w:rsidR="00BE0F44">
        <w:t>, Petko, Arijana, Jaca i Željac. Prvo su se razbudili i gostioni, pa uputili prema Stajnici u Stajničku pećinu</w:t>
      </w:r>
      <w:r w:rsidR="00581A98">
        <w:t>. Tamo se</w:t>
      </w:r>
      <w:r w:rsidR="00BE0F44">
        <w:t xml:space="preserve"> nisu kupali jer vode nije bilo. Poslije su otišli do pećine u</w:t>
      </w:r>
      <w:r>
        <w:t xml:space="preserve"> Črnču,</w:t>
      </w:r>
      <w:r w:rsidR="00BE0F44">
        <w:t xml:space="preserve"> drugo ime Obajdinova pećina</w:t>
      </w:r>
      <w:r w:rsidR="007D7F9B">
        <w:t>. T</w:t>
      </w:r>
      <w:r w:rsidR="00BE0F44">
        <w:t>amo s</w:t>
      </w:r>
      <w:r w:rsidR="007D7F9B">
        <w:t>e jesu okupali, a</w:t>
      </w:r>
      <w:r w:rsidR="00BE0F44">
        <w:t xml:space="preserve"> </w:t>
      </w:r>
      <w:r>
        <w:t>Čedo tvrdi da je tu prvi put vidio estavelu na djelu</w:t>
      </w:r>
      <w:r w:rsidR="007D7F9B">
        <w:t>.</w:t>
      </w:r>
      <w:r w:rsidR="00BE0F44">
        <w:t xml:space="preserve"> </w:t>
      </w:r>
    </w:p>
    <w:p w14:paraId="3359A9F0" w14:textId="492BC92E" w:rsidR="008D7DBE" w:rsidRPr="00463CC8" w:rsidRDefault="008D7DBE" w:rsidP="00664CAC">
      <w:r w:rsidRPr="008D7DBE">
        <w:rPr>
          <w:b/>
          <w:bCs/>
        </w:rPr>
        <w:t>22.02. Petrova Gora</w:t>
      </w:r>
      <w:r>
        <w:t>- Dark</w:t>
      </w:r>
      <w:r w:rsidR="007D7F9B">
        <w:t>o,</w:t>
      </w:r>
      <w:r>
        <w:t xml:space="preserve"> </w:t>
      </w:r>
      <w:r w:rsidR="007D7F9B">
        <w:t>H</w:t>
      </w:r>
      <w:r>
        <w:t>elena</w:t>
      </w:r>
      <w:r w:rsidR="007D7F9B">
        <w:t>, D</w:t>
      </w:r>
      <w:r>
        <w:t xml:space="preserve">avid i </w:t>
      </w:r>
      <w:r w:rsidR="007D7F9B">
        <w:t>F</w:t>
      </w:r>
      <w:r>
        <w:t>ero</w:t>
      </w:r>
      <w:r w:rsidR="007D7F9B">
        <w:t xml:space="preserve"> imali su puno planova za taj vikend. Na kraju su obišli jedan</w:t>
      </w:r>
      <w:r>
        <w:t xml:space="preserve"> partizanski tunel</w:t>
      </w:r>
      <w:r w:rsidR="007D7F9B">
        <w:t>. Tunel kreće iz kuće, kroz verikalni šaht od par metara i proteže se na cca kilometar dužine.</w:t>
      </w:r>
    </w:p>
    <w:p w14:paraId="1C2C8CE2" w14:textId="77777777" w:rsidR="00C8264D" w:rsidRDefault="00C8264D" w:rsidP="00664CAC">
      <w:pPr>
        <w:rPr>
          <w:b/>
          <w:bCs/>
        </w:rPr>
      </w:pPr>
    </w:p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105D25E6" w14:textId="2906C64E" w:rsidR="00880C9E" w:rsidRPr="00463CC8" w:rsidRDefault="008D7DBE" w:rsidP="00880C9E">
      <w:r>
        <w:rPr>
          <w:b/>
          <w:bCs/>
        </w:rPr>
        <w:t>22.02. Maksimir</w:t>
      </w:r>
      <w:r w:rsidR="00880C9E">
        <w:rPr>
          <w:b/>
          <w:bCs/>
        </w:rPr>
        <w:t xml:space="preserve"> </w:t>
      </w:r>
      <w:r>
        <w:rPr>
          <w:b/>
          <w:bCs/>
        </w:rPr>
        <w:t>–</w:t>
      </w:r>
      <w:r w:rsidR="00880C9E">
        <w:rPr>
          <w:b/>
          <w:bCs/>
        </w:rPr>
        <w:t xml:space="preserve"> </w:t>
      </w:r>
      <w:r w:rsidR="004B58BF">
        <w:rPr>
          <w:b/>
          <w:bCs/>
        </w:rPr>
        <w:t>Mogila Trail</w:t>
      </w:r>
      <w:r w:rsidR="007D7F9B">
        <w:rPr>
          <w:b/>
          <w:bCs/>
        </w:rPr>
        <w:t xml:space="preserve">- </w:t>
      </w:r>
      <w:r w:rsidR="004B58BF">
        <w:rPr>
          <w:b/>
          <w:bCs/>
        </w:rPr>
        <w:t xml:space="preserve"> </w:t>
      </w:r>
      <w:r w:rsidR="007D7F9B" w:rsidRPr="007D7F9B">
        <w:t>bili</w:t>
      </w:r>
      <w:r w:rsidR="007D7F9B">
        <w:rPr>
          <w:b/>
          <w:bCs/>
        </w:rPr>
        <w:t xml:space="preserve"> </w:t>
      </w:r>
      <w:r>
        <w:t>Sebastian, Marin</w:t>
      </w:r>
      <w:r w:rsidR="004B58BF">
        <w:t xml:space="preserve"> i</w:t>
      </w:r>
      <w:r>
        <w:t xml:space="preserve"> Tibor</w:t>
      </w:r>
      <w:r w:rsidR="007D7F9B">
        <w:t xml:space="preserve">. Krenuli su </w:t>
      </w:r>
      <w:r>
        <w:t>rano ujutro</w:t>
      </w:r>
      <w:r w:rsidR="007D7F9B">
        <w:t xml:space="preserve">, </w:t>
      </w:r>
      <w:r>
        <w:t>„otrčalo“</w:t>
      </w:r>
      <w:r w:rsidR="007D7F9B">
        <w:t xml:space="preserve"> se 5 km</w:t>
      </w:r>
      <w:r>
        <w:t xml:space="preserve">. </w:t>
      </w:r>
      <w:r w:rsidR="00581A98">
        <w:t>Malo su se</w:t>
      </w:r>
      <w:r w:rsidR="007D7F9B">
        <w:t xml:space="preserve"> izgubili</w:t>
      </w:r>
      <w:r>
        <w:t>, skupili zastavice i otišli na kolače. Bilo je jako naporno, fasovali su upalu mišića u ponedjeljak.</w:t>
      </w:r>
    </w:p>
    <w:p w14:paraId="449E4D62" w14:textId="4EDE5221" w:rsidR="002171A4" w:rsidRPr="0083202E" w:rsidRDefault="008D7DBE" w:rsidP="00664CAC">
      <w:r>
        <w:rPr>
          <w:b/>
          <w:bCs/>
        </w:rPr>
        <w:t>21.02.-22.02.</w:t>
      </w:r>
      <w:r w:rsidR="0083202E">
        <w:rPr>
          <w:b/>
          <w:bCs/>
        </w:rPr>
        <w:t xml:space="preserve"> Slovenija</w:t>
      </w:r>
      <w:r w:rsidR="004B58BF">
        <w:rPr>
          <w:b/>
          <w:bCs/>
        </w:rPr>
        <w:t xml:space="preserve"> - </w:t>
      </w:r>
      <w:r w:rsidR="004B58BF" w:rsidRPr="004B58BF">
        <w:t>bile</w:t>
      </w:r>
      <w:r>
        <w:rPr>
          <w:b/>
          <w:bCs/>
        </w:rPr>
        <w:t xml:space="preserve"> </w:t>
      </w:r>
      <w:r w:rsidR="0083202E" w:rsidRPr="0083202E">
        <w:t>Ines, Iva</w:t>
      </w:r>
      <w:r w:rsidR="007D7F9B">
        <w:t xml:space="preserve"> i psi.</w:t>
      </w:r>
      <w:r w:rsidR="004B58BF">
        <w:t xml:space="preserve"> Prvo obišle</w:t>
      </w:r>
      <w:r w:rsidRPr="0083202E">
        <w:t xml:space="preserve"> </w:t>
      </w:r>
      <w:r w:rsidR="004B58BF">
        <w:t>G</w:t>
      </w:r>
      <w:r w:rsidRPr="0083202E">
        <w:t xml:space="preserve">oli </w:t>
      </w:r>
      <w:r w:rsidR="004B58BF">
        <w:t>V</w:t>
      </w:r>
      <w:r w:rsidRPr="0083202E">
        <w:t xml:space="preserve">rh koji gleda na </w:t>
      </w:r>
      <w:r w:rsidR="004B58BF">
        <w:t>S</w:t>
      </w:r>
      <w:r w:rsidRPr="0083202E">
        <w:t>kutu</w:t>
      </w:r>
      <w:r w:rsidR="007D7F9B">
        <w:t>. Pri</w:t>
      </w:r>
      <w:r w:rsidR="004B58BF">
        <w:t xml:space="preserve"> usponu</w:t>
      </w:r>
      <w:r w:rsidR="007D7F9B">
        <w:t xml:space="preserve"> je</w:t>
      </w:r>
      <w:r w:rsidR="004B58BF">
        <w:t xml:space="preserve"> bila solidna količina sn</w:t>
      </w:r>
      <w:r w:rsidR="007D7F9B">
        <w:t>i</w:t>
      </w:r>
      <w:r w:rsidR="004B58BF">
        <w:t>jega</w:t>
      </w:r>
      <w:r w:rsidRPr="0083202E">
        <w:t>, na dijelovima 1,5</w:t>
      </w:r>
      <w:r w:rsidR="004B58BF">
        <w:t xml:space="preserve"> m. Prilikom spuštanja</w:t>
      </w:r>
      <w:r w:rsidRPr="0083202E">
        <w:t xml:space="preserve"> </w:t>
      </w:r>
      <w:r w:rsidR="004B58BF">
        <w:t>dosta sn</w:t>
      </w:r>
      <w:r w:rsidR="007D7F9B">
        <w:t>i</w:t>
      </w:r>
      <w:r w:rsidR="004B58BF">
        <w:t>jega se krenulo topiti</w:t>
      </w:r>
      <w:r w:rsidRPr="0083202E">
        <w:t xml:space="preserve">, </w:t>
      </w:r>
      <w:r w:rsidR="007D7F9B">
        <w:t>pa im je bilo klizavo. S</w:t>
      </w:r>
      <w:r w:rsidRPr="0083202E">
        <w:t xml:space="preserve">pavale </w:t>
      </w:r>
      <w:r w:rsidR="007D7F9B">
        <w:t xml:space="preserve">su </w:t>
      </w:r>
      <w:r w:rsidRPr="0083202E">
        <w:t>u Kranju</w:t>
      </w:r>
      <w:r w:rsidR="007D7F9B">
        <w:t>, a drugi dan otišle</w:t>
      </w:r>
      <w:r w:rsidRPr="0083202E">
        <w:t xml:space="preserve"> na </w:t>
      </w:r>
      <w:r w:rsidR="007D7F9B">
        <w:t>V</w:t>
      </w:r>
      <w:r w:rsidRPr="0083202E">
        <w:t>eliku planinu jest</w:t>
      </w:r>
      <w:r w:rsidR="007D7F9B">
        <w:t>i</w:t>
      </w:r>
      <w:r w:rsidRPr="0083202E">
        <w:t xml:space="preserve"> štrudle</w:t>
      </w:r>
      <w:r w:rsidR="007D7F9B">
        <w:t>.</w:t>
      </w:r>
    </w:p>
    <w:p w14:paraId="39145801" w14:textId="4D64A885" w:rsidR="008D7DBE" w:rsidRPr="0083202E" w:rsidRDefault="008D7DBE" w:rsidP="00664CAC">
      <w:r>
        <w:rPr>
          <w:b/>
          <w:bCs/>
        </w:rPr>
        <w:t>22.02.</w:t>
      </w:r>
      <w:r w:rsidR="004B58BF">
        <w:rPr>
          <w:b/>
          <w:bCs/>
        </w:rPr>
        <w:t xml:space="preserve"> Pokušaj Risnjaka </w:t>
      </w:r>
      <w:r w:rsidR="007D7F9B">
        <w:rPr>
          <w:b/>
          <w:bCs/>
        </w:rPr>
        <w:t xml:space="preserve">- </w:t>
      </w:r>
      <w:r w:rsidRPr="0083202E">
        <w:t xml:space="preserve">Lea, Jana </w:t>
      </w:r>
      <w:r w:rsidR="007D7F9B">
        <w:t>predškolarka</w:t>
      </w:r>
      <w:r w:rsidRPr="0083202E">
        <w:t xml:space="preserve"> i</w:t>
      </w:r>
      <w:r w:rsidR="004B58BF">
        <w:t xml:space="preserve"> Leina</w:t>
      </w:r>
      <w:r w:rsidRPr="0083202E">
        <w:t xml:space="preserve"> frendica iz Ž</w:t>
      </w:r>
      <w:r w:rsidR="004B58BF">
        <w:t>eljezničara</w:t>
      </w:r>
      <w:r w:rsidR="007D7F9B">
        <w:t xml:space="preserve"> uputile su se na Risnjak. Nije im bio suđen pa su kao alternativu otišle na</w:t>
      </w:r>
      <w:r w:rsidRPr="0083202E">
        <w:t xml:space="preserve"> </w:t>
      </w:r>
      <w:r w:rsidR="004B58BF">
        <w:t>Š</w:t>
      </w:r>
      <w:r w:rsidRPr="0083202E">
        <w:t xml:space="preserve">timčev vrh iznad </w:t>
      </w:r>
      <w:r w:rsidR="007D7F9B">
        <w:t>D</w:t>
      </w:r>
      <w:r w:rsidRPr="0083202E">
        <w:t xml:space="preserve">elnica </w:t>
      </w:r>
      <w:r w:rsidR="007D7F9B">
        <w:t xml:space="preserve">. Isto su jele </w:t>
      </w:r>
      <w:r w:rsidRPr="0083202E">
        <w:t>štrudle</w:t>
      </w:r>
      <w:r w:rsidR="007D7F9B">
        <w:t>, bile su</w:t>
      </w:r>
      <w:r w:rsidRPr="0083202E">
        <w:t xml:space="preserve"> skuplje nego u </w:t>
      </w:r>
      <w:r w:rsidR="007D7F9B">
        <w:t>Sloveniji.</w:t>
      </w:r>
    </w:p>
    <w:p w14:paraId="0FEAE7B0" w14:textId="77777777" w:rsidR="004B58BF" w:rsidRDefault="004B58BF" w:rsidP="00664CAC">
      <w:pPr>
        <w:rPr>
          <w:b/>
          <w:bCs/>
        </w:rPr>
      </w:pP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60839822" w14:textId="1E79F151" w:rsidR="00880C9E" w:rsidRDefault="0083202E" w:rsidP="00880C9E">
      <w:r>
        <w:rPr>
          <w:b/>
          <w:bCs/>
        </w:rPr>
        <w:t>28.02-22.03.</w:t>
      </w:r>
      <w:r w:rsidR="00880C9E">
        <w:rPr>
          <w:b/>
          <w:bCs/>
        </w:rPr>
        <w:t xml:space="preserve"> </w:t>
      </w:r>
      <w:r w:rsidR="004B58BF">
        <w:rPr>
          <w:b/>
          <w:bCs/>
        </w:rPr>
        <w:t>Vijetnam –</w:t>
      </w:r>
      <w:r w:rsidR="004B58BF" w:rsidRPr="004B58BF">
        <w:t xml:space="preserve"> drugi dio</w:t>
      </w:r>
      <w:r w:rsidR="007D7F9B">
        <w:t xml:space="preserve"> ekipe</w:t>
      </w:r>
      <w:r w:rsidR="004B58BF" w:rsidRPr="004B58BF">
        <w:t xml:space="preserve"> kreće u Vijetnam u subotu navečer</w:t>
      </w:r>
      <w:r w:rsidR="00581A98">
        <w:t xml:space="preserve">. Sretan put </w:t>
      </w:r>
      <w:r w:rsidR="00581A9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9BD3D36" w14:textId="26255941" w:rsidR="00880C9E" w:rsidRDefault="0083202E" w:rsidP="00880C9E">
      <w:r w:rsidRPr="004B58BF">
        <w:rPr>
          <w:b/>
          <w:bCs/>
        </w:rPr>
        <w:t>19.02.</w:t>
      </w:r>
      <w:r w:rsidR="004B58BF" w:rsidRPr="004B58BF">
        <w:rPr>
          <w:b/>
          <w:bCs/>
        </w:rPr>
        <w:t xml:space="preserve"> </w:t>
      </w:r>
      <w:r w:rsidRPr="004B58BF">
        <w:rPr>
          <w:b/>
          <w:bCs/>
        </w:rPr>
        <w:t>Čari izvora</w:t>
      </w:r>
      <w:r>
        <w:t xml:space="preserve"> </w:t>
      </w:r>
      <w:r w:rsidR="004B58BF">
        <w:t xml:space="preserve">– možda, </w:t>
      </w:r>
      <w:r>
        <w:t xml:space="preserve">javite se </w:t>
      </w:r>
      <w:r w:rsidR="007D7F9B">
        <w:t>Čedi.</w:t>
      </w:r>
    </w:p>
    <w:p w14:paraId="519D6416" w14:textId="7FF60ACC" w:rsidR="0083202E" w:rsidRDefault="0083202E" w:rsidP="00880C9E">
      <w:r w:rsidRPr="004B58BF">
        <w:rPr>
          <w:b/>
          <w:bCs/>
        </w:rPr>
        <w:t>28.02. Bundek</w:t>
      </w:r>
      <w:r w:rsidR="00020C42">
        <w:rPr>
          <w:b/>
          <w:bCs/>
        </w:rPr>
        <w:t xml:space="preserve"> </w:t>
      </w:r>
      <w:r>
        <w:t>- Dan civilne zaštite,</w:t>
      </w:r>
      <w:r w:rsidR="00020C42">
        <w:t xml:space="preserve"> od</w:t>
      </w:r>
      <w:r>
        <w:t xml:space="preserve"> </w:t>
      </w:r>
      <w:r w:rsidR="004B58BF">
        <w:t>08</w:t>
      </w:r>
      <w:r>
        <w:t>-1</w:t>
      </w:r>
      <w:r w:rsidR="004B58BF">
        <w:t>6</w:t>
      </w:r>
      <w:r>
        <w:t xml:space="preserve"> h</w:t>
      </w:r>
      <w:r w:rsidR="00020C42">
        <w:t>. Bit će pokazne vježbe, naš dio vodi Teo. Tko može neka dođe, ne trebate imati fensi civilnu opremu, možete doći i u korduri.</w:t>
      </w:r>
    </w:p>
    <w:p w14:paraId="64C058F4" w14:textId="564CB1DC" w:rsidR="00020C42" w:rsidRDefault="00020C42" w:rsidP="00020C42">
      <w:r>
        <w:rPr>
          <w:b/>
          <w:bCs/>
        </w:rPr>
        <w:t xml:space="preserve">14.04. Predavanje o speleologiji- </w:t>
      </w:r>
      <w:r w:rsidRPr="00020C42">
        <w:t xml:space="preserve">Maja Marinić održat će predavanje u sklopu planinarske škole za </w:t>
      </w:r>
      <w:r w:rsidR="00581A98">
        <w:t>PD</w:t>
      </w:r>
      <w:r w:rsidRPr="00020C42">
        <w:t xml:space="preserve"> AktivNatura.</w:t>
      </w:r>
    </w:p>
    <w:p w14:paraId="336BB7F8" w14:textId="50E8F1F9" w:rsidR="00020C42" w:rsidRDefault="00020C42" w:rsidP="00020C42">
      <w:r>
        <w:rPr>
          <w:b/>
          <w:bCs/>
        </w:rPr>
        <w:t xml:space="preserve">04.03. Predavanje o Svemiru – </w:t>
      </w:r>
      <w:r w:rsidR="00AD734B">
        <w:t>p</w:t>
      </w:r>
      <w:r w:rsidRPr="007D7F9B">
        <w:t>redavanje</w:t>
      </w:r>
      <w:r w:rsidRPr="004B58BF">
        <w:t xml:space="preserve"> je ozbiljno</w:t>
      </w:r>
      <w:r w:rsidR="00AD734B">
        <w:t>.</w:t>
      </w:r>
      <w:r>
        <w:t xml:space="preserve"> Dališa će pričati </w:t>
      </w:r>
      <w:r w:rsidRPr="004B58BF">
        <w:t xml:space="preserve">o uspostavi </w:t>
      </w:r>
      <w:r>
        <w:t>svemirske baze.</w:t>
      </w:r>
    </w:p>
    <w:p w14:paraId="7177A545" w14:textId="77777777" w:rsidR="00020C42" w:rsidRPr="0083202E" w:rsidRDefault="00020C42" w:rsidP="00020C42">
      <w:r w:rsidRPr="00020C42">
        <w:rPr>
          <w:b/>
          <w:bCs/>
        </w:rPr>
        <w:t>Ponavljanje tehnika na Žici</w:t>
      </w:r>
      <w:r>
        <w:t>- Lea će voditi i pravovremeno poslati mail sa detaljima.</w:t>
      </w:r>
    </w:p>
    <w:p w14:paraId="215FC0E4" w14:textId="77777777" w:rsidR="00020C42" w:rsidRPr="00103453" w:rsidRDefault="00020C42" w:rsidP="00020C42">
      <w:pPr>
        <w:rPr>
          <w:b/>
          <w:bCs/>
        </w:rPr>
      </w:pPr>
    </w:p>
    <w:p w14:paraId="2C6ED846" w14:textId="77777777" w:rsidR="00020C42" w:rsidRPr="00020C42" w:rsidRDefault="00020C42" w:rsidP="00020C42"/>
    <w:p w14:paraId="7F150727" w14:textId="77777777" w:rsidR="00020C42" w:rsidRDefault="00020C42" w:rsidP="00880C9E"/>
    <w:p w14:paraId="06A421BE" w14:textId="77777777" w:rsidR="00020C42" w:rsidRPr="00463CC8" w:rsidRDefault="00020C42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lastRenderedPageBreak/>
        <w:t>RAZNO</w:t>
      </w:r>
    </w:p>
    <w:p w14:paraId="7E29F205" w14:textId="6210BB92" w:rsidR="00581A98" w:rsidRDefault="0083202E" w:rsidP="00880C9E">
      <w:r>
        <w:rPr>
          <w:b/>
          <w:bCs/>
        </w:rPr>
        <w:t xml:space="preserve">Školica- </w:t>
      </w:r>
      <w:r w:rsidR="00020C42">
        <w:t xml:space="preserve">sa 19 ljudi došli smo na 16. </w:t>
      </w:r>
      <w:r w:rsidRPr="0083202E">
        <w:t>10 cura</w:t>
      </w:r>
      <w:r w:rsidR="00020C42">
        <w:t xml:space="preserve"> i </w:t>
      </w:r>
      <w:r w:rsidRPr="0083202E">
        <w:t xml:space="preserve"> 6 dečkiju</w:t>
      </w:r>
      <w:r w:rsidR="00020C42">
        <w:t>.</w:t>
      </w:r>
      <w:r w:rsidR="00AD734B">
        <w:t xml:space="preserve"> </w:t>
      </w:r>
      <w:r w:rsidR="00020C42">
        <w:t>P</w:t>
      </w:r>
      <w:r w:rsidRPr="0083202E">
        <w:t>odsjetnik</w:t>
      </w:r>
      <w:r w:rsidR="00020C42">
        <w:t xml:space="preserve"> da se upišete u tablicu za izlete, da Goga zna na koga (ne)može računati</w:t>
      </w:r>
      <w:r w:rsidR="00581A98">
        <w:t xml:space="preserve">:  </w:t>
      </w:r>
      <w:hyperlink r:id="rId6" w:history="1">
        <w:r w:rsidR="00581A98" w:rsidRPr="00360C92">
          <w:rPr>
            <w:rStyle w:val="Hyperlink"/>
          </w:rPr>
          <w:t>https://docs.google.com/spreadsheets/d/1S6aGrCYSbuKGuDqIuyMdvnYXdxOJOCtxnXG0RZGMDEU/edit?usp=sharing</w:t>
        </w:r>
      </w:hyperlink>
    </w:p>
    <w:p w14:paraId="27368E1A" w14:textId="5FCC1C89" w:rsidR="00103453" w:rsidRDefault="0083202E" w:rsidP="00664CAC">
      <w:r>
        <w:rPr>
          <w:b/>
          <w:bCs/>
        </w:rPr>
        <w:t xml:space="preserve">HGSS-ovci dužni gajbe- </w:t>
      </w:r>
      <w:r w:rsidR="00020C42" w:rsidRPr="00020C42">
        <w:t>jer ih je</w:t>
      </w:r>
      <w:r w:rsidR="00020C42">
        <w:rPr>
          <w:b/>
          <w:bCs/>
        </w:rPr>
        <w:t xml:space="preserve"> </w:t>
      </w:r>
      <w:r w:rsidRPr="0083202E">
        <w:t>Teo vidio na televiziji</w:t>
      </w:r>
      <w:r w:rsidR="00020C42">
        <w:t>.</w:t>
      </w:r>
    </w:p>
    <w:p w14:paraId="3C3C4CB0" w14:textId="1CDA10BE" w:rsidR="00BE0F44" w:rsidRDefault="00BE0F44" w:rsidP="00664CAC">
      <w:pPr>
        <w:rPr>
          <w:b/>
          <w:bCs/>
        </w:rPr>
      </w:pPr>
      <w:r>
        <w:rPr>
          <w:b/>
          <w:bCs/>
        </w:rPr>
        <w:t xml:space="preserve">Hvala </w:t>
      </w:r>
      <w:r w:rsidR="00581A98">
        <w:rPr>
          <w:b/>
          <w:bCs/>
        </w:rPr>
        <w:t xml:space="preserve">Darkiću – </w:t>
      </w:r>
      <w:r w:rsidR="00581A98" w:rsidRPr="00581A98">
        <w:t xml:space="preserve">tajnica se zahvaljuje Darku na tablici koja automatski </w:t>
      </w:r>
      <w:r w:rsidR="00581A98">
        <w:t>radi evidenciju svih speleo izleta.</w:t>
      </w:r>
    </w:p>
    <w:p w14:paraId="624DCE33" w14:textId="171A0972" w:rsidR="00BE0F44" w:rsidRDefault="00BE0F44" w:rsidP="00664CAC">
      <w:r>
        <w:rPr>
          <w:b/>
          <w:bCs/>
        </w:rPr>
        <w:t>Javio se Dejo sa Šolt</w:t>
      </w:r>
      <w:r w:rsidR="00020C42">
        <w:rPr>
          <w:b/>
          <w:bCs/>
        </w:rPr>
        <w:t>e –</w:t>
      </w:r>
      <w:r>
        <w:rPr>
          <w:b/>
          <w:bCs/>
        </w:rPr>
        <w:t xml:space="preserve"> </w:t>
      </w:r>
      <w:r w:rsidRPr="00020C42">
        <w:t>kopaju i istražuju</w:t>
      </w:r>
      <w:r w:rsidR="00020C42" w:rsidRPr="00020C42">
        <w:t xml:space="preserve">, dosta su aktivni. Tko se nađe u blizini da zna da </w:t>
      </w:r>
      <w:r w:rsidRPr="00020C42">
        <w:t>ŠOV funkcionira.</w:t>
      </w:r>
    </w:p>
    <w:p w14:paraId="471C5C82" w14:textId="77777777" w:rsidR="00581A98" w:rsidRDefault="00581A98" w:rsidP="00664CAC"/>
    <w:p w14:paraId="7CB1BCA3" w14:textId="77777777" w:rsidR="00581A98" w:rsidRDefault="00581A98" w:rsidP="00664CAC">
      <w:pPr>
        <w:rPr>
          <w:b/>
          <w:bCs/>
        </w:rPr>
      </w:pPr>
    </w:p>
    <w:p w14:paraId="2F78669B" w14:textId="6654D605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7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F2E7FE7" w14:textId="541B8F2C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822C0A">
        <w:t>Ivona Klišanin</w:t>
      </w:r>
    </w:p>
    <w:sectPr w:rsidR="007D1F53" w:rsidRPr="00664CA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A506" w14:textId="77777777" w:rsidR="004007B9" w:rsidRDefault="004007B9" w:rsidP="00664CAC">
      <w:pPr>
        <w:spacing w:after="0" w:line="240" w:lineRule="auto"/>
      </w:pPr>
      <w:r>
        <w:separator/>
      </w:r>
    </w:p>
  </w:endnote>
  <w:endnote w:type="continuationSeparator" w:id="0">
    <w:p w14:paraId="13F3AA98" w14:textId="77777777" w:rsidR="004007B9" w:rsidRDefault="004007B9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7C625" w14:textId="77777777" w:rsidR="004007B9" w:rsidRDefault="004007B9" w:rsidP="00664CAC">
      <w:pPr>
        <w:spacing w:after="0" w:line="240" w:lineRule="auto"/>
      </w:pPr>
      <w:r>
        <w:separator/>
      </w:r>
    </w:p>
  </w:footnote>
  <w:footnote w:type="continuationSeparator" w:id="0">
    <w:p w14:paraId="483AAA0E" w14:textId="77777777" w:rsidR="004007B9" w:rsidRDefault="004007B9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20C42"/>
    <w:rsid w:val="0006654B"/>
    <w:rsid w:val="000B19F2"/>
    <w:rsid w:val="00103453"/>
    <w:rsid w:val="0010783B"/>
    <w:rsid w:val="001226E6"/>
    <w:rsid w:val="0013049E"/>
    <w:rsid w:val="0013374A"/>
    <w:rsid w:val="00134203"/>
    <w:rsid w:val="00185813"/>
    <w:rsid w:val="0019055B"/>
    <w:rsid w:val="001E59B5"/>
    <w:rsid w:val="002171A4"/>
    <w:rsid w:val="00253DF6"/>
    <w:rsid w:val="003A3A3F"/>
    <w:rsid w:val="003B360B"/>
    <w:rsid w:val="003C20D9"/>
    <w:rsid w:val="004007B9"/>
    <w:rsid w:val="00424937"/>
    <w:rsid w:val="00426B9B"/>
    <w:rsid w:val="004422DE"/>
    <w:rsid w:val="00463CC8"/>
    <w:rsid w:val="004B58BF"/>
    <w:rsid w:val="00545BD1"/>
    <w:rsid w:val="00562912"/>
    <w:rsid w:val="00581A98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D6A7F"/>
    <w:rsid w:val="007D7F9B"/>
    <w:rsid w:val="007F5E11"/>
    <w:rsid w:val="00822C0A"/>
    <w:rsid w:val="0083202E"/>
    <w:rsid w:val="00854504"/>
    <w:rsid w:val="00880C9E"/>
    <w:rsid w:val="008A392A"/>
    <w:rsid w:val="008D7DBE"/>
    <w:rsid w:val="009D102F"/>
    <w:rsid w:val="009D7912"/>
    <w:rsid w:val="009E264B"/>
    <w:rsid w:val="009F02EC"/>
    <w:rsid w:val="00A20F87"/>
    <w:rsid w:val="00A94891"/>
    <w:rsid w:val="00AD734B"/>
    <w:rsid w:val="00AE219C"/>
    <w:rsid w:val="00AE3F07"/>
    <w:rsid w:val="00AF461C"/>
    <w:rsid w:val="00B445BA"/>
    <w:rsid w:val="00BE0F44"/>
    <w:rsid w:val="00C13F8A"/>
    <w:rsid w:val="00C20B7B"/>
    <w:rsid w:val="00C57629"/>
    <w:rsid w:val="00C8264D"/>
    <w:rsid w:val="00CB3B49"/>
    <w:rsid w:val="00CB4FE2"/>
    <w:rsid w:val="00CD6173"/>
    <w:rsid w:val="00D0116B"/>
    <w:rsid w:val="00D2008B"/>
    <w:rsid w:val="00D84EC7"/>
    <w:rsid w:val="00EB7884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xXK6uBU8m9myL9YN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S6aGrCYSbuKGuDqIuyMdvnYXdxOJOCtxnXG0RZGMDEU/edit?usp=shari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2026-02-25T20:59:00Z</dcterms:created>
  <dcterms:modified xsi:type="dcterms:W3CDTF">2026-02-25T20:59:00Z</dcterms:modified>
</cp:coreProperties>
</file>