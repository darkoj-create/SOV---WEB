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0E3AF40A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880C9E">
        <w:rPr>
          <w:b/>
          <w:bCs/>
          <w:sz w:val="24"/>
          <w:szCs w:val="24"/>
        </w:rPr>
        <w:t>0</w:t>
      </w:r>
      <w:r w:rsidR="006A558A">
        <w:rPr>
          <w:b/>
          <w:bCs/>
          <w:sz w:val="24"/>
          <w:szCs w:val="24"/>
        </w:rPr>
        <w:t>4</w:t>
      </w:r>
      <w:r w:rsidR="00F4427D" w:rsidRPr="00103453">
        <w:rPr>
          <w:b/>
          <w:bCs/>
          <w:sz w:val="24"/>
          <w:szCs w:val="24"/>
        </w:rPr>
        <w:t>.</w:t>
      </w:r>
      <w:r w:rsidR="00880C9E">
        <w:rPr>
          <w:b/>
          <w:bCs/>
          <w:sz w:val="24"/>
          <w:szCs w:val="24"/>
        </w:rPr>
        <w:t>0</w:t>
      </w:r>
      <w:r w:rsidR="006A558A">
        <w:rPr>
          <w:b/>
          <w:bCs/>
          <w:sz w:val="24"/>
          <w:szCs w:val="24"/>
        </w:rPr>
        <w:t>3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1C2C8CE2" w14:textId="1DC28FB2" w:rsidR="00C8264D" w:rsidRDefault="004E58AE" w:rsidP="00664CAC">
      <w:r>
        <w:rPr>
          <w:b/>
          <w:bCs/>
        </w:rPr>
        <w:t xml:space="preserve">28.02.26. </w:t>
      </w:r>
      <w:r w:rsidRPr="004E58AE">
        <w:t>Ostatak ekipe odletio u Vijetnam</w:t>
      </w:r>
      <w:r w:rsidR="006A558A">
        <w:t>.</w:t>
      </w:r>
    </w:p>
    <w:p w14:paraId="04488E7E" w14:textId="77777777" w:rsidR="006A558A" w:rsidRDefault="006A558A" w:rsidP="00664CAC">
      <w:pPr>
        <w:rPr>
          <w:b/>
          <w:bCs/>
        </w:rPr>
      </w:pPr>
    </w:p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105D25E6" w14:textId="43E7D492" w:rsidR="00880C9E" w:rsidRDefault="001D144C" w:rsidP="00880C9E">
      <w:r w:rsidRPr="004E58AE">
        <w:rPr>
          <w:b/>
          <w:bCs/>
        </w:rPr>
        <w:t>01.03.26. - Čari izvora</w:t>
      </w:r>
      <w:r w:rsidR="004E58AE">
        <w:t>-</w:t>
      </w:r>
      <w:r w:rsidR="006A558A">
        <w:t xml:space="preserve"> </w:t>
      </w:r>
      <w:r w:rsidRPr="001D144C">
        <w:t>čisti turizam,</w:t>
      </w:r>
      <w:r w:rsidR="004E58AE" w:rsidRPr="001D144C">
        <w:t xml:space="preserve"> </w:t>
      </w:r>
      <w:r w:rsidR="006A558A">
        <w:t>išli Čedo, P</w:t>
      </w:r>
      <w:r w:rsidRPr="001D144C">
        <w:t xml:space="preserve">etko, </w:t>
      </w:r>
      <w:r w:rsidR="006A558A">
        <w:t>A</w:t>
      </w:r>
      <w:r w:rsidRPr="001D144C">
        <w:t>rijana</w:t>
      </w:r>
      <w:r w:rsidR="006A558A">
        <w:t xml:space="preserve"> i J</w:t>
      </w:r>
      <w:r w:rsidRPr="001D144C">
        <w:t>aca -</w:t>
      </w:r>
      <w:r w:rsidR="006A558A">
        <w:t>Krenuli preko Bregane prema Novom Mestu</w:t>
      </w:r>
      <w:r w:rsidRPr="001D144C">
        <w:t xml:space="preserve">, </w:t>
      </w:r>
      <w:r w:rsidR="006A558A">
        <w:t>u potrazi za burekom stali u Kostanjevici. Prvo su obišli neko mjesto gdje se spajaju tri potoka. Onda su produžili do</w:t>
      </w:r>
      <w:r w:rsidRPr="001D144C">
        <w:t xml:space="preserve"> Težk</w:t>
      </w:r>
      <w:r w:rsidR="006A558A">
        <w:t>e</w:t>
      </w:r>
      <w:r w:rsidRPr="001D144C">
        <w:t xml:space="preserve"> vod</w:t>
      </w:r>
      <w:r w:rsidR="006A558A">
        <w:t>e</w:t>
      </w:r>
      <w:r w:rsidRPr="001D144C">
        <w:t>, potok</w:t>
      </w:r>
      <w:r w:rsidR="006A558A">
        <w:t>a</w:t>
      </w:r>
      <w:r w:rsidRPr="001D144C">
        <w:t xml:space="preserve"> od 6 km</w:t>
      </w:r>
      <w:r w:rsidR="006A558A">
        <w:t>. P</w:t>
      </w:r>
      <w:r w:rsidRPr="001D144C">
        <w:t xml:space="preserve">rvo do izvora </w:t>
      </w:r>
      <w:r w:rsidR="006A558A">
        <w:t>u koji</w:t>
      </w:r>
      <w:r w:rsidRPr="001D144C">
        <w:t xml:space="preserve"> nisu ušli jer je crpilište</w:t>
      </w:r>
      <w:r w:rsidR="006A558A">
        <w:t xml:space="preserve"> pitke vode</w:t>
      </w:r>
      <w:r w:rsidRPr="001D144C">
        <w:t xml:space="preserve">, </w:t>
      </w:r>
      <w:r w:rsidR="006A558A">
        <w:t xml:space="preserve">pa su </w:t>
      </w:r>
      <w:r w:rsidR="00A73353">
        <w:t>otišli</w:t>
      </w:r>
      <w:r w:rsidR="006A558A">
        <w:t xml:space="preserve"> nizvodno do mjesta na kojem su se okupali.</w:t>
      </w:r>
    </w:p>
    <w:p w14:paraId="509F5F6C" w14:textId="0D086D5B" w:rsidR="001D144C" w:rsidRDefault="006A558A" w:rsidP="00880C9E">
      <w:r w:rsidRPr="006A558A">
        <w:rPr>
          <w:b/>
          <w:bCs/>
        </w:rPr>
        <w:t>28.02.- 01.03. Paklenica</w:t>
      </w:r>
      <w:r>
        <w:t xml:space="preserve"> – išao </w:t>
      </w:r>
      <w:r w:rsidR="001D144C">
        <w:t>Matija s prijateljicom iz Matice, kampirali</w:t>
      </w:r>
      <w:r>
        <w:t xml:space="preserve"> i</w:t>
      </w:r>
      <w:r w:rsidR="001D144C">
        <w:t xml:space="preserve"> penjali</w:t>
      </w:r>
      <w:r>
        <w:t>. Popeli</w:t>
      </w:r>
      <w:r w:rsidR="001D144C">
        <w:t xml:space="preserve"> dva smjera</w:t>
      </w:r>
      <w:r>
        <w:t>,</w:t>
      </w:r>
      <w:r w:rsidR="001D144C">
        <w:t xml:space="preserve"> 4a i 4b.</w:t>
      </w:r>
    </w:p>
    <w:p w14:paraId="0F11349D" w14:textId="5FC3BF5D" w:rsidR="001D144C" w:rsidRPr="001D144C" w:rsidRDefault="006A558A" w:rsidP="00880C9E">
      <w:r w:rsidRPr="006A558A">
        <w:rPr>
          <w:b/>
          <w:bCs/>
        </w:rPr>
        <w:t>01.03.- Maksimir</w:t>
      </w:r>
      <w:r>
        <w:t>- Marin tvrdi da je trčao 5 km.</w:t>
      </w:r>
    </w:p>
    <w:p w14:paraId="449E4D62" w14:textId="77777777" w:rsidR="002171A4" w:rsidRDefault="002171A4" w:rsidP="00664CAC">
      <w:pPr>
        <w:rPr>
          <w:b/>
          <w:bCs/>
        </w:rPr>
      </w:pPr>
    </w:p>
    <w:p w14:paraId="0192CBAB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60839822" w14:textId="27E2CFC5" w:rsidR="00880C9E" w:rsidRPr="004E58AE" w:rsidRDefault="006A558A" w:rsidP="00880C9E">
      <w:r w:rsidRPr="006A558A">
        <w:rPr>
          <w:b/>
          <w:bCs/>
        </w:rPr>
        <w:t xml:space="preserve">08.03. </w:t>
      </w:r>
      <w:r w:rsidR="004E58AE" w:rsidRPr="006A558A">
        <w:rPr>
          <w:b/>
          <w:bCs/>
        </w:rPr>
        <w:t>kanjon Tounjčice</w:t>
      </w:r>
      <w:r>
        <w:t>- Dališa vodi u</w:t>
      </w:r>
      <w:r w:rsidR="004E58AE" w:rsidRPr="004E58AE">
        <w:t xml:space="preserve"> dvije i pol špilje, treba samo oprema za špilju</w:t>
      </w:r>
      <w:r>
        <w:t>. Javite se Dališi.</w:t>
      </w:r>
      <w:r w:rsidR="00880C9E" w:rsidRPr="004E58AE">
        <w:t xml:space="preserve"> </w:t>
      </w:r>
    </w:p>
    <w:p w14:paraId="3576AFFA" w14:textId="6D8EB4C7" w:rsidR="004E58AE" w:rsidRPr="004E58AE" w:rsidRDefault="006A558A" w:rsidP="00880C9E">
      <w:r w:rsidRPr="006A558A">
        <w:rPr>
          <w:b/>
          <w:bCs/>
        </w:rPr>
        <w:t>07. ili 08.03- Čari izvora</w:t>
      </w:r>
      <w:r>
        <w:t>- Možda. Javite se Čedi</w:t>
      </w:r>
    </w:p>
    <w:p w14:paraId="023C95B1" w14:textId="1C214FFA" w:rsidR="004E58AE" w:rsidRPr="004E58AE" w:rsidRDefault="006A558A" w:rsidP="00880C9E">
      <w:r w:rsidRPr="006A558A">
        <w:rPr>
          <w:b/>
          <w:bCs/>
        </w:rPr>
        <w:t>10.03. i 13. 03. Žica</w:t>
      </w:r>
      <w:r>
        <w:t xml:space="preserve">- </w:t>
      </w:r>
      <w:r w:rsidR="004E58AE" w:rsidRPr="004E58AE">
        <w:t xml:space="preserve">Lea </w:t>
      </w:r>
      <w:r w:rsidR="004E58AE">
        <w:t>najavila ponavljanje za školicu</w:t>
      </w:r>
      <w:r w:rsidR="004E58AE" w:rsidRPr="004E58AE">
        <w:t xml:space="preserve"> </w:t>
      </w:r>
      <w:r>
        <w:t>, ići će mail sa detaljima.</w:t>
      </w:r>
    </w:p>
    <w:p w14:paraId="59BD3D36" w14:textId="77777777" w:rsidR="00880C9E" w:rsidRPr="00463CC8" w:rsidRDefault="00880C9E" w:rsidP="00880C9E"/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3370374E" w14:textId="2EF622E2" w:rsidR="00880C9E" w:rsidRPr="00463CC8" w:rsidRDefault="004E58AE" w:rsidP="00880C9E">
      <w:r>
        <w:rPr>
          <w:b/>
          <w:bCs/>
        </w:rPr>
        <w:t xml:space="preserve">28. 02. Dan civilne zaštite u svijetu i u Zagrebu- </w:t>
      </w:r>
      <w:r w:rsidR="00880C9E" w:rsidRPr="00463CC8">
        <w:t xml:space="preserve"> </w:t>
      </w:r>
      <w:r w:rsidR="006A558A">
        <w:t xml:space="preserve">bili </w:t>
      </w:r>
      <w:r>
        <w:t xml:space="preserve">Tibor, Fero, Teo, Frf, Mićo kao SUMovac, Darko, Marin, Lea, Jele. Bilo je super, klinci su bili zadovoljni, svi su izgledali kao da naplaćuju parking. </w:t>
      </w:r>
    </w:p>
    <w:p w14:paraId="27368E1A" w14:textId="036B4A74" w:rsidR="00103453" w:rsidRDefault="00103453" w:rsidP="00664CAC">
      <w:pPr>
        <w:rPr>
          <w:b/>
          <w:bCs/>
        </w:rPr>
      </w:pPr>
    </w:p>
    <w:p w14:paraId="617D6225" w14:textId="77777777" w:rsidR="00103453" w:rsidRPr="00103453" w:rsidRDefault="00103453" w:rsidP="00664CAC">
      <w:pPr>
        <w:rPr>
          <w:b/>
          <w:bCs/>
        </w:rPr>
      </w:pPr>
    </w:p>
    <w:p w14:paraId="2F78669B" w14:textId="6654D605" w:rsidR="00AF461C" w:rsidRP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6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26AEDF8B" w:rsidR="00664CAC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822C0A">
        <w:rPr>
          <w:b/>
          <w:bCs/>
        </w:rPr>
        <w:t>o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6A558A">
        <w:t>Marin Simonišek</w:t>
      </w:r>
    </w:p>
    <w:p w14:paraId="7F2E7FE7" w14:textId="541B8F2C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vodila</w:t>
      </w:r>
      <w:r w:rsidR="007D1F53">
        <w:rPr>
          <w:b/>
          <w:bCs/>
        </w:rPr>
        <w:t xml:space="preserve">: </w:t>
      </w:r>
      <w:r w:rsidR="00822C0A">
        <w:t>Ivona Klišanin</w:t>
      </w:r>
    </w:p>
    <w:sectPr w:rsidR="007D1F53" w:rsidRPr="00664CA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B225F" w14:textId="77777777" w:rsidR="00415481" w:rsidRDefault="00415481" w:rsidP="00664CAC">
      <w:pPr>
        <w:spacing w:after="0" w:line="240" w:lineRule="auto"/>
      </w:pPr>
      <w:r>
        <w:separator/>
      </w:r>
    </w:p>
  </w:endnote>
  <w:endnote w:type="continuationSeparator" w:id="0">
    <w:p w14:paraId="4D2D8FA0" w14:textId="77777777" w:rsidR="00415481" w:rsidRDefault="00415481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9E03E" w14:textId="77777777" w:rsidR="00415481" w:rsidRDefault="00415481" w:rsidP="00664CAC">
      <w:pPr>
        <w:spacing w:after="0" w:line="240" w:lineRule="auto"/>
      </w:pPr>
      <w:r>
        <w:separator/>
      </w:r>
    </w:p>
  </w:footnote>
  <w:footnote w:type="continuationSeparator" w:id="0">
    <w:p w14:paraId="62A06CCF" w14:textId="77777777" w:rsidR="00415481" w:rsidRDefault="00415481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6654B"/>
    <w:rsid w:val="000B19F2"/>
    <w:rsid w:val="00103453"/>
    <w:rsid w:val="0010783B"/>
    <w:rsid w:val="001226E6"/>
    <w:rsid w:val="0013049E"/>
    <w:rsid w:val="0013374A"/>
    <w:rsid w:val="00185813"/>
    <w:rsid w:val="0019055B"/>
    <w:rsid w:val="001D144C"/>
    <w:rsid w:val="001E59B5"/>
    <w:rsid w:val="002171A4"/>
    <w:rsid w:val="00253DF6"/>
    <w:rsid w:val="003A3A3F"/>
    <w:rsid w:val="003B360B"/>
    <w:rsid w:val="003C20D9"/>
    <w:rsid w:val="00415481"/>
    <w:rsid w:val="00424937"/>
    <w:rsid w:val="00426B9B"/>
    <w:rsid w:val="004422DE"/>
    <w:rsid w:val="00463CC8"/>
    <w:rsid w:val="004961AA"/>
    <w:rsid w:val="004E58AE"/>
    <w:rsid w:val="00545BD1"/>
    <w:rsid w:val="00562912"/>
    <w:rsid w:val="005C15A8"/>
    <w:rsid w:val="005E6047"/>
    <w:rsid w:val="00633233"/>
    <w:rsid w:val="00664CAC"/>
    <w:rsid w:val="00686245"/>
    <w:rsid w:val="006A558A"/>
    <w:rsid w:val="007078C7"/>
    <w:rsid w:val="00714556"/>
    <w:rsid w:val="00727E01"/>
    <w:rsid w:val="00780D25"/>
    <w:rsid w:val="007D05E3"/>
    <w:rsid w:val="007D1F53"/>
    <w:rsid w:val="007D6A7F"/>
    <w:rsid w:val="007F5E11"/>
    <w:rsid w:val="00822C0A"/>
    <w:rsid w:val="00854504"/>
    <w:rsid w:val="00880C9E"/>
    <w:rsid w:val="008A392A"/>
    <w:rsid w:val="009D102F"/>
    <w:rsid w:val="009D7912"/>
    <w:rsid w:val="009E264B"/>
    <w:rsid w:val="009F02EC"/>
    <w:rsid w:val="00A20F87"/>
    <w:rsid w:val="00A73353"/>
    <w:rsid w:val="00A94891"/>
    <w:rsid w:val="00AE219C"/>
    <w:rsid w:val="00AE3F07"/>
    <w:rsid w:val="00AF461C"/>
    <w:rsid w:val="00B445BA"/>
    <w:rsid w:val="00C13F8A"/>
    <w:rsid w:val="00C20B7B"/>
    <w:rsid w:val="00C57629"/>
    <w:rsid w:val="00C8264D"/>
    <w:rsid w:val="00CB3B49"/>
    <w:rsid w:val="00CB4FE2"/>
    <w:rsid w:val="00CD6173"/>
    <w:rsid w:val="00D0116B"/>
    <w:rsid w:val="00D2008B"/>
    <w:rsid w:val="00D84EC7"/>
    <w:rsid w:val="00EB7884"/>
    <w:rsid w:val="00F4427D"/>
    <w:rsid w:val="00F61A35"/>
    <w:rsid w:val="00F66BD0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xXK6uBU8m9myL9YN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56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3</cp:revision>
  <dcterms:created xsi:type="dcterms:W3CDTF">2026-03-04T20:34:00Z</dcterms:created>
  <dcterms:modified xsi:type="dcterms:W3CDTF">2026-03-04T20:37:00Z</dcterms:modified>
</cp:coreProperties>
</file>