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2EC8A0D6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3A3236">
        <w:rPr>
          <w:b/>
          <w:bCs/>
          <w:sz w:val="24"/>
          <w:szCs w:val="24"/>
        </w:rPr>
        <w:t>25</w:t>
      </w:r>
      <w:r w:rsidR="00F4427D" w:rsidRPr="00103453">
        <w:rPr>
          <w:b/>
          <w:bCs/>
          <w:sz w:val="24"/>
          <w:szCs w:val="24"/>
        </w:rPr>
        <w:t>.</w:t>
      </w:r>
      <w:r w:rsidR="00880C9E">
        <w:rPr>
          <w:b/>
          <w:bCs/>
          <w:sz w:val="24"/>
          <w:szCs w:val="24"/>
        </w:rPr>
        <w:t>0</w:t>
      </w:r>
      <w:r w:rsidR="003A3236">
        <w:rPr>
          <w:b/>
          <w:bCs/>
          <w:sz w:val="24"/>
          <w:szCs w:val="24"/>
        </w:rPr>
        <w:t>3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3145E797" w14:textId="72896E64" w:rsidR="003A3236" w:rsidRDefault="003A3236" w:rsidP="00664CAC">
      <w:r w:rsidRPr="003A3236">
        <w:rPr>
          <w:b/>
          <w:bCs/>
        </w:rPr>
        <w:t>22. 3. 2026. Špilja u kamenolomu Tounj:</w:t>
      </w:r>
      <w:r>
        <w:t xml:space="preserve"> Filip M., Rene i Dalibor; Prošli su Šišmišev prolaz u neoprenima. Uspjeli su se izgubiti do prvog jezera, što Dališa tvrdi da mu se nikada prije nije dogodilo. Otkrio je „novi“ kanal...koji je kasnije pronašao na nacrtu.</w:t>
      </w:r>
    </w:p>
    <w:p w14:paraId="03FF582B" w14:textId="5710ED2A" w:rsidR="00601681" w:rsidRDefault="00601681" w:rsidP="00664CAC">
      <w:r w:rsidRPr="00BC4860">
        <w:rPr>
          <w:b/>
          <w:bCs/>
        </w:rPr>
        <w:t>6.</w:t>
      </w:r>
      <w:r w:rsidR="0089386A">
        <w:rPr>
          <w:b/>
          <w:bCs/>
        </w:rPr>
        <w:t xml:space="preserve"> </w:t>
      </w:r>
      <w:r w:rsidRPr="00BC4860">
        <w:rPr>
          <w:b/>
          <w:bCs/>
        </w:rPr>
        <w:t>2.</w:t>
      </w:r>
      <w:r w:rsidR="00554B49">
        <w:rPr>
          <w:b/>
          <w:bCs/>
        </w:rPr>
        <w:t xml:space="preserve"> 2026. </w:t>
      </w:r>
      <w:r w:rsidR="00BC4860">
        <w:t xml:space="preserve"> </w:t>
      </w:r>
      <w:r w:rsidR="00554B49">
        <w:t>D</w:t>
      </w:r>
      <w:r w:rsidR="00BC4860">
        <w:t>oputovali su</w:t>
      </w:r>
      <w:r>
        <w:t xml:space="preserve"> </w:t>
      </w:r>
      <w:r w:rsidR="00BC4860">
        <w:t>p</w:t>
      </w:r>
      <w:r>
        <w:t>rethodnici (Ema, Venio i  Dora)</w:t>
      </w:r>
      <w:r w:rsidR="00BC4860">
        <w:t>. B</w:t>
      </w:r>
      <w:r>
        <w:t xml:space="preserve">ili </w:t>
      </w:r>
      <w:r w:rsidR="00BC4860">
        <w:t xml:space="preserve">su </w:t>
      </w:r>
      <w:r>
        <w:t>u Vijetnam</w:t>
      </w:r>
      <w:r w:rsidR="00BC4860">
        <w:t xml:space="preserve"> i</w:t>
      </w:r>
      <w:r>
        <w:t xml:space="preserve"> Kambo</w:t>
      </w:r>
      <w:r w:rsidR="0089386A">
        <w:t>dž</w:t>
      </w:r>
      <w:r>
        <w:t>i, obišli su jednu špilju (28. 2.) ilegalno da ne moraju platiti vodiča. Bilo im je dobro.</w:t>
      </w:r>
    </w:p>
    <w:p w14:paraId="0E4D65B6" w14:textId="3999995E" w:rsidR="003A3236" w:rsidRDefault="003A3236" w:rsidP="00664CAC">
      <w:r w:rsidRPr="00554B49">
        <w:rPr>
          <w:b/>
          <w:bCs/>
        </w:rPr>
        <w:t>Vijetnam 28. 2. – 21. 3.</w:t>
      </w:r>
      <w:r>
        <w:t xml:space="preserve"> bilo je 1</w:t>
      </w:r>
      <w:r w:rsidR="0089386A">
        <w:t>2</w:t>
      </w:r>
      <w:r>
        <w:t xml:space="preserve"> izabranih u Vijetnamu</w:t>
      </w:r>
      <w:r w:rsidR="00554B49">
        <w:t xml:space="preserve"> (Olga, Ema, Petra, </w:t>
      </w:r>
      <w:r w:rsidR="0089386A">
        <w:t xml:space="preserve">Dino, Fero, Teo, Ana, Dora, Venio, Paul, Joviša, Lacko) </w:t>
      </w:r>
      <w:r>
        <w:t xml:space="preserve"> Nacrtali su špilu Vule</w:t>
      </w:r>
      <w:r w:rsidR="00554B49">
        <w:t xml:space="preserve"> dugu</w:t>
      </w:r>
      <w:r>
        <w:t xml:space="preserve"> otprilike 800m, a u dvije ranije nacrta</w:t>
      </w:r>
      <w:r w:rsidR="00554B49">
        <w:t>ne</w:t>
      </w:r>
      <w:r>
        <w:t xml:space="preserve"> špilj</w:t>
      </w:r>
      <w:r w:rsidR="00554B49">
        <w:t>e</w:t>
      </w:r>
      <w:r>
        <w:t xml:space="preserve"> su nacrtali 200-tinjak novih metara. Sve je bilo pod budnim okom lokalaca, a špilje imaju</w:t>
      </w:r>
      <w:r w:rsidR="00554B49">
        <w:t>...</w:t>
      </w:r>
      <w:r>
        <w:t xml:space="preserve">drugačiju faunu nego </w:t>
      </w:r>
      <w:r w:rsidR="00554B49">
        <w:t>naše</w:t>
      </w:r>
      <w:r>
        <w:t xml:space="preserve">. </w:t>
      </w:r>
      <w:r w:rsidR="00554B49">
        <w:t xml:space="preserve">Donijeli su nam suvenir: </w:t>
      </w:r>
      <w:r>
        <w:t>donacij</w:t>
      </w:r>
      <w:r w:rsidR="00554B49">
        <w:t>u</w:t>
      </w:r>
      <w:r>
        <w:t xml:space="preserve"> toaletnog papira za naš wc uz koji su se svi </w:t>
      </w:r>
      <w:r w:rsidR="00601681">
        <w:t xml:space="preserve">putnici </w:t>
      </w:r>
      <w:r>
        <w:t xml:space="preserve">vezali. </w:t>
      </w:r>
      <w:r w:rsidR="00601681">
        <w:t>Doživjeli su ugrize majmuna, pataka, pili su kucajuće srce i toplu krv kobre (čak i vegetarijanci)...a ostatak vas čeka na dijačima nekad u budućnosti.</w:t>
      </w:r>
    </w:p>
    <w:p w14:paraId="4C571E5A" w14:textId="25FB6D37" w:rsidR="00601681" w:rsidRDefault="00601681" w:rsidP="00664CAC">
      <w:r w:rsidRPr="00554B49">
        <w:rPr>
          <w:b/>
          <w:bCs/>
        </w:rPr>
        <w:t>11. 3.</w:t>
      </w:r>
      <w:r w:rsidR="00554B49">
        <w:rPr>
          <w:b/>
          <w:bCs/>
        </w:rPr>
        <w:t xml:space="preserve"> 2026.</w:t>
      </w:r>
      <w:r>
        <w:t xml:space="preserve"> Luka i Goga su bili u jednoj špilji, </w:t>
      </w:r>
      <w:r>
        <w:t>Tham Kan</w:t>
      </w:r>
      <w:r w:rsidRPr="00601681">
        <w:t xml:space="preserve"> </w:t>
      </w:r>
      <w:r>
        <w:t xml:space="preserve">u </w:t>
      </w:r>
      <w:r>
        <w:t>Laos</w:t>
      </w:r>
      <w:r>
        <w:t>u. Neka uđe u zapisnik da oni nisu imali probavnih smetnj</w:t>
      </w:r>
      <w:r w:rsidR="00BC4860">
        <w:t xml:space="preserve">i </w:t>
      </w:r>
      <w:r w:rsidR="0089386A">
        <w:t>(28. 2. – 21. 3. bili su u Laosu).</w:t>
      </w:r>
    </w:p>
    <w:p w14:paraId="6F795E7A" w14:textId="530E232C" w:rsidR="00601681" w:rsidRDefault="00601681" w:rsidP="00664CAC">
      <w:r w:rsidRPr="00554B49">
        <w:rPr>
          <w:b/>
          <w:bCs/>
        </w:rPr>
        <w:t>20. – 22. 3</w:t>
      </w:r>
      <w:r>
        <w:t>.</w:t>
      </w:r>
      <w:r w:rsidR="00554B49">
        <w:t xml:space="preserve"> </w:t>
      </w:r>
      <w:r w:rsidR="00554B49" w:rsidRPr="00554B49">
        <w:rPr>
          <w:b/>
          <w:bCs/>
        </w:rPr>
        <w:t>2026.</w:t>
      </w:r>
      <w:r>
        <w:t xml:space="preserve"> </w:t>
      </w:r>
      <w:r w:rsidR="00554B49">
        <w:t xml:space="preserve">Lea i Mia bile su na SOL-ovoj školi u kanjonu Rijeke Bijele. Baš su super ekipa i imaju super školarce. </w:t>
      </w:r>
    </w:p>
    <w:p w14:paraId="4163573A" w14:textId="77777777" w:rsidR="00357090" w:rsidRPr="00576970" w:rsidRDefault="00357090" w:rsidP="00664CAC"/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105D25E6" w14:textId="5016BCAC" w:rsidR="00880C9E" w:rsidRPr="00BC4860" w:rsidRDefault="00BC4860" w:rsidP="00880C9E">
      <w:r w:rsidRPr="00BC4860">
        <w:t xml:space="preserve">Andrea je 21. 2. bila na </w:t>
      </w:r>
      <w:r w:rsidR="00070D96" w:rsidRPr="00BC4860">
        <w:t>Mal</w:t>
      </w:r>
      <w:r w:rsidRPr="00BC4860">
        <w:t>oj</w:t>
      </w:r>
      <w:r w:rsidR="00070D96" w:rsidRPr="00BC4860">
        <w:t xml:space="preserve"> </w:t>
      </w:r>
      <w:r w:rsidR="0089386A">
        <w:t>M</w:t>
      </w:r>
      <w:r w:rsidR="00070D96" w:rsidRPr="00BC4860">
        <w:t>ajstrovk</w:t>
      </w:r>
      <w:r w:rsidRPr="00BC4860">
        <w:t xml:space="preserve">i, a  22. 2. na </w:t>
      </w:r>
      <w:r w:rsidR="00070D96" w:rsidRPr="00BC4860">
        <w:t>Papučki</w:t>
      </w:r>
      <w:r w:rsidRPr="00BC4860">
        <w:t>m</w:t>
      </w:r>
      <w:r w:rsidR="00070D96" w:rsidRPr="00BC4860">
        <w:t xml:space="preserve"> </w:t>
      </w:r>
      <w:r w:rsidR="0089386A">
        <w:t>J</w:t>
      </w:r>
      <w:r w:rsidR="00070D96" w:rsidRPr="00BC4860">
        <w:t>aglaci</w:t>
      </w:r>
      <w:r w:rsidRPr="00BC4860">
        <w:t>ma.</w:t>
      </w:r>
      <w:r w:rsidR="00070D96" w:rsidRPr="00BC4860">
        <w:t xml:space="preserve"> </w:t>
      </w:r>
      <w:r w:rsidR="00880C9E" w:rsidRPr="00BC4860">
        <w:t xml:space="preserve"> </w:t>
      </w:r>
    </w:p>
    <w:p w14:paraId="4CBED37C" w14:textId="77777777" w:rsidR="00D269A9" w:rsidRDefault="00D269A9" w:rsidP="00664CAC">
      <w:pPr>
        <w:rPr>
          <w:b/>
          <w:bCs/>
        </w:rPr>
      </w:pPr>
    </w:p>
    <w:p w14:paraId="0192CBAB" w14:textId="3E4DE108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59BD3D36" w14:textId="6300A802" w:rsidR="00880C9E" w:rsidRPr="00BC4860" w:rsidRDefault="000D4047" w:rsidP="00880C9E">
      <w:pPr>
        <w:rPr>
          <w:b/>
          <w:bCs/>
        </w:rPr>
      </w:pPr>
      <w:r w:rsidRPr="00BC4860">
        <w:rPr>
          <w:b/>
          <w:bCs/>
        </w:rPr>
        <w:t>Škola</w:t>
      </w:r>
    </w:p>
    <w:p w14:paraId="707BEF2B" w14:textId="12825572" w:rsidR="00070D96" w:rsidRDefault="000D4047" w:rsidP="00880C9E">
      <w:r w:rsidRPr="00BC4860">
        <w:rPr>
          <w:b/>
          <w:bCs/>
        </w:rPr>
        <w:t>21. – 22. 3. Tounj</w:t>
      </w:r>
      <w:r>
        <w:t xml:space="preserve"> Kre</w:t>
      </w:r>
      <w:r w:rsidR="0089386A">
        <w:t>ć</w:t>
      </w:r>
      <w:r>
        <w:t xml:space="preserve">emo u subotu u 8 ispred NSB-a. Ide kombi, zapišite se u tablicu za prijevoz. Subota su klasične tehnike i </w:t>
      </w:r>
      <w:r w:rsidR="00070D96">
        <w:t>or</w:t>
      </w:r>
      <w:r w:rsidR="0089386A">
        <w:t>i</w:t>
      </w:r>
      <w:r w:rsidR="00070D96">
        <w:t xml:space="preserve">jentacija, a u nedjelju se ide u špilju. Neće se ništa zajedničko kuhati, </w:t>
      </w:r>
      <w:r w:rsidR="00BC4860">
        <w:t xml:space="preserve">hrana je </w:t>
      </w:r>
      <w:r w:rsidR="00070D96">
        <w:t>Velebitaški stol</w:t>
      </w:r>
      <w:r w:rsidR="00BC4860">
        <w:t>.</w:t>
      </w:r>
    </w:p>
    <w:p w14:paraId="1ADBEEC4" w14:textId="37FBF224" w:rsidR="00BC4860" w:rsidRDefault="00BC4860" w:rsidP="00880C9E">
      <w:r w:rsidRPr="00554B49">
        <w:rPr>
          <w:b/>
          <w:bCs/>
        </w:rPr>
        <w:t>Lokacije nekih izleta školice su promijenjene</w:t>
      </w:r>
      <w:r>
        <w:t xml:space="preserve"> (28. -29. 3. Tounj, 11. 4. Terihaj, </w:t>
      </w:r>
      <w:r w:rsidR="00554B49">
        <w:t>12. 4. Gorsko zrcalo)</w:t>
      </w:r>
    </w:p>
    <w:p w14:paraId="357CD49C" w14:textId="2D14B2CF" w:rsidR="00554B49" w:rsidRDefault="00070D96" w:rsidP="00880C9E">
      <w:r>
        <w:t>30. 3. Luka i Goga idu u Terihaj u izvod st</w:t>
      </w:r>
      <w:r w:rsidR="0089386A">
        <w:t>i</w:t>
      </w:r>
      <w:r>
        <w:t>jene za školu</w:t>
      </w:r>
      <w:r w:rsidR="00554B49">
        <w:t>.</w:t>
      </w:r>
    </w:p>
    <w:p w14:paraId="383FEC7C" w14:textId="4E6FE3A3" w:rsidR="00070D96" w:rsidRPr="00463CC8" w:rsidRDefault="00070D96" w:rsidP="00880C9E">
      <w:r>
        <w:t>Davorin zove na Klek na dom, često je dežuran, pa i Uskrs, dođite!</w:t>
      </w:r>
    </w:p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00A2FF9B" w14:textId="3ADAEC93" w:rsidR="00C458D6" w:rsidRDefault="00070D96" w:rsidP="00664CAC">
      <w:r>
        <w:rPr>
          <w:b/>
          <w:bCs/>
        </w:rPr>
        <w:t xml:space="preserve">Gajba – </w:t>
      </w:r>
      <w:r>
        <w:t>Vesni je rođenda</w:t>
      </w:r>
      <w:r w:rsidR="00554B49">
        <w:t>n!</w:t>
      </w:r>
    </w:p>
    <w:p w14:paraId="7FA669B8" w14:textId="4F46900C" w:rsidR="00070D96" w:rsidRPr="00BC4860" w:rsidRDefault="00070D96" w:rsidP="00664CAC">
      <w:pPr>
        <w:rPr>
          <w:b/>
          <w:bCs/>
        </w:rPr>
      </w:pPr>
      <w:r w:rsidRPr="00BC4860">
        <w:rPr>
          <w:b/>
          <w:bCs/>
        </w:rPr>
        <w:t>25. 7. – 9. 8. će biti ekspedicija na Velikom lomu</w:t>
      </w:r>
      <w:r w:rsidR="00BC4860">
        <w:rPr>
          <w:b/>
          <w:bCs/>
        </w:rPr>
        <w:t xml:space="preserve">, </w:t>
      </w:r>
      <w:r w:rsidR="00BC4860" w:rsidRPr="00BC4860">
        <w:t>a</w:t>
      </w:r>
      <w:r w:rsidRPr="00BC4860">
        <w:t xml:space="preserve"> </w:t>
      </w:r>
      <w:r w:rsidR="00BC4860" w:rsidRPr="00BC4860">
        <w:t>vode ju Ema i Olga</w:t>
      </w:r>
      <w:r w:rsidR="00BC4860">
        <w:t>.</w:t>
      </w:r>
    </w:p>
    <w:p w14:paraId="112FFB25" w14:textId="65F7C683" w:rsidR="00070D96" w:rsidRDefault="00070D96" w:rsidP="00070D96">
      <w:r>
        <w:t xml:space="preserve">Ekspedicija je prijavljena </w:t>
      </w:r>
      <w:r>
        <w:t>K</w:t>
      </w:r>
      <w:r>
        <w:t xml:space="preserve">omisiji </w:t>
      </w:r>
      <w:r>
        <w:t>na</w:t>
      </w:r>
      <w:r>
        <w:t xml:space="preserve"> natječaj </w:t>
      </w:r>
      <w:r>
        <w:t>I</w:t>
      </w:r>
      <w:r>
        <w:t xml:space="preserve">straživanje </w:t>
      </w:r>
      <w:r>
        <w:t>k</w:t>
      </w:r>
      <w:r>
        <w:t>rša</w:t>
      </w:r>
      <w:r>
        <w:t>.</w:t>
      </w:r>
    </w:p>
    <w:p w14:paraId="02035502" w14:textId="1BB3F52F" w:rsidR="00BC4860" w:rsidRDefault="00BC4860" w:rsidP="00070D96">
      <w:r>
        <w:lastRenderedPageBreak/>
        <w:t>Uskoro će se početi slati mailovi za donacije, pa ako ima dobrovoljaca koji bi htjeli pomoći s slanjem mailova neka se jave Emi ili Olgi. Ako znate nekoga tko bi nas ht</w:t>
      </w:r>
      <w:r w:rsidR="0089386A">
        <w:t>i</w:t>
      </w:r>
      <w:r>
        <w:t>o podržati donacijom, slobodno se javite.</w:t>
      </w:r>
    </w:p>
    <w:p w14:paraId="003D631E" w14:textId="3ADAC914" w:rsidR="00070D96" w:rsidRPr="00554B49" w:rsidRDefault="00070D96" w:rsidP="00070D96">
      <w:pPr>
        <w:rPr>
          <w:b/>
          <w:bCs/>
        </w:rPr>
      </w:pPr>
      <w:r>
        <w:t xml:space="preserve">Otvara se novi krug </w:t>
      </w:r>
      <w:r w:rsidRPr="00554B49">
        <w:t>Katastra.</w:t>
      </w:r>
    </w:p>
    <w:p w14:paraId="7059613A" w14:textId="38ED3D82" w:rsidR="00554B49" w:rsidRDefault="00554B49" w:rsidP="00070D96">
      <w:r>
        <w:t xml:space="preserve">Tko je naručio može pokupiti </w:t>
      </w:r>
      <w:r w:rsidRPr="00554B49">
        <w:rPr>
          <w:b/>
          <w:bCs/>
        </w:rPr>
        <w:t>speleološke iskaznice</w:t>
      </w:r>
      <w:r>
        <w:t>.</w:t>
      </w:r>
    </w:p>
    <w:p w14:paraId="1D908D84" w14:textId="6110F67F" w:rsidR="00AF461C" w:rsidRPr="00BC4860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6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607E4A80" w14:textId="69B9202A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822C0A">
        <w:rPr>
          <w:b/>
          <w:bCs/>
        </w:rPr>
        <w:t>o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3A3236">
        <w:t>Ivona Klišanin</w:t>
      </w:r>
    </w:p>
    <w:p w14:paraId="7F2E7FE7" w14:textId="421FE544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3A3236">
        <w:t>Mia Šepčević</w:t>
      </w:r>
    </w:p>
    <w:sectPr w:rsidR="007D1F53" w:rsidRPr="00664CA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2105" w14:textId="77777777" w:rsidR="00B3300A" w:rsidRDefault="00B3300A" w:rsidP="00664CAC">
      <w:pPr>
        <w:spacing w:after="0" w:line="240" w:lineRule="auto"/>
      </w:pPr>
      <w:r>
        <w:separator/>
      </w:r>
    </w:p>
  </w:endnote>
  <w:endnote w:type="continuationSeparator" w:id="0">
    <w:p w14:paraId="68B16D22" w14:textId="77777777" w:rsidR="00B3300A" w:rsidRDefault="00B3300A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EF283" w14:textId="77777777" w:rsidR="00B3300A" w:rsidRDefault="00B3300A" w:rsidP="00664CAC">
      <w:pPr>
        <w:spacing w:after="0" w:line="240" w:lineRule="auto"/>
      </w:pPr>
      <w:r>
        <w:separator/>
      </w:r>
    </w:p>
  </w:footnote>
  <w:footnote w:type="continuationSeparator" w:id="0">
    <w:p w14:paraId="583840E7" w14:textId="77777777" w:rsidR="00B3300A" w:rsidRDefault="00B3300A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70D96"/>
    <w:rsid w:val="000747C9"/>
    <w:rsid w:val="000B19F2"/>
    <w:rsid w:val="000D4047"/>
    <w:rsid w:val="00103453"/>
    <w:rsid w:val="0010783B"/>
    <w:rsid w:val="001226E6"/>
    <w:rsid w:val="0013049E"/>
    <w:rsid w:val="0013374A"/>
    <w:rsid w:val="00144B31"/>
    <w:rsid w:val="00185813"/>
    <w:rsid w:val="0019055B"/>
    <w:rsid w:val="001E59B5"/>
    <w:rsid w:val="00203CEC"/>
    <w:rsid w:val="002171A4"/>
    <w:rsid w:val="00253DF6"/>
    <w:rsid w:val="00264511"/>
    <w:rsid w:val="00316E3D"/>
    <w:rsid w:val="00357090"/>
    <w:rsid w:val="003A3236"/>
    <w:rsid w:val="003A3A3F"/>
    <w:rsid w:val="003B360B"/>
    <w:rsid w:val="003C20D9"/>
    <w:rsid w:val="00424937"/>
    <w:rsid w:val="00426B9B"/>
    <w:rsid w:val="004422DE"/>
    <w:rsid w:val="00443C3E"/>
    <w:rsid w:val="00463CC8"/>
    <w:rsid w:val="00472D58"/>
    <w:rsid w:val="004F772D"/>
    <w:rsid w:val="00540B7E"/>
    <w:rsid w:val="00545BD1"/>
    <w:rsid w:val="00554B49"/>
    <w:rsid w:val="00562912"/>
    <w:rsid w:val="00576970"/>
    <w:rsid w:val="005C15A8"/>
    <w:rsid w:val="005E6047"/>
    <w:rsid w:val="00601681"/>
    <w:rsid w:val="00633233"/>
    <w:rsid w:val="00664CAC"/>
    <w:rsid w:val="00686245"/>
    <w:rsid w:val="007078C7"/>
    <w:rsid w:val="00714556"/>
    <w:rsid w:val="00727E01"/>
    <w:rsid w:val="00780D25"/>
    <w:rsid w:val="007D05E3"/>
    <w:rsid w:val="007D1F53"/>
    <w:rsid w:val="007D6A7F"/>
    <w:rsid w:val="007F5E11"/>
    <w:rsid w:val="00822C0A"/>
    <w:rsid w:val="00854504"/>
    <w:rsid w:val="00880C9E"/>
    <w:rsid w:val="0089386A"/>
    <w:rsid w:val="008A1AB9"/>
    <w:rsid w:val="008A392A"/>
    <w:rsid w:val="009C484E"/>
    <w:rsid w:val="009D102F"/>
    <w:rsid w:val="009D7912"/>
    <w:rsid w:val="009E264B"/>
    <w:rsid w:val="009F02EC"/>
    <w:rsid w:val="00A20F87"/>
    <w:rsid w:val="00A9311B"/>
    <w:rsid w:val="00A94891"/>
    <w:rsid w:val="00AE219C"/>
    <w:rsid w:val="00AE3F07"/>
    <w:rsid w:val="00AF461C"/>
    <w:rsid w:val="00B3300A"/>
    <w:rsid w:val="00B445BA"/>
    <w:rsid w:val="00BC4860"/>
    <w:rsid w:val="00C13F8A"/>
    <w:rsid w:val="00C20B7B"/>
    <w:rsid w:val="00C458D6"/>
    <w:rsid w:val="00C57629"/>
    <w:rsid w:val="00C8264D"/>
    <w:rsid w:val="00CB3B49"/>
    <w:rsid w:val="00CB4FE2"/>
    <w:rsid w:val="00CD6173"/>
    <w:rsid w:val="00CD635C"/>
    <w:rsid w:val="00D0116B"/>
    <w:rsid w:val="00D02815"/>
    <w:rsid w:val="00D2008B"/>
    <w:rsid w:val="00D269A9"/>
    <w:rsid w:val="00D84EC7"/>
    <w:rsid w:val="00EB7884"/>
    <w:rsid w:val="00F4427D"/>
    <w:rsid w:val="00F5584C"/>
    <w:rsid w:val="00F61A35"/>
    <w:rsid w:val="00F66BD0"/>
    <w:rsid w:val="00FD050C"/>
    <w:rsid w:val="00FD171B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xXK6uBU8m9myL9YN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9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</cp:revision>
  <dcterms:created xsi:type="dcterms:W3CDTF">2026-03-25T21:26:00Z</dcterms:created>
  <dcterms:modified xsi:type="dcterms:W3CDTF">2026-03-25T21:26:00Z</dcterms:modified>
</cp:coreProperties>
</file>