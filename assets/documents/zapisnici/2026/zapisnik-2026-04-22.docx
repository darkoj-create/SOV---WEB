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39C95C" w14:textId="5164D7EE" w:rsidR="009E264B" w:rsidRPr="00103453" w:rsidRDefault="00664CAC" w:rsidP="00664CAC">
      <w:pPr>
        <w:jc w:val="center"/>
        <w:rPr>
          <w:b/>
          <w:bCs/>
          <w:sz w:val="24"/>
          <w:szCs w:val="24"/>
        </w:rPr>
      </w:pPr>
      <w:r w:rsidRPr="00103453">
        <w:rPr>
          <w:b/>
          <w:bCs/>
          <w:sz w:val="24"/>
          <w:szCs w:val="24"/>
        </w:rPr>
        <w:t xml:space="preserve">Zapisnik sastanka </w:t>
      </w:r>
      <w:r w:rsidR="000C7ED3">
        <w:rPr>
          <w:b/>
          <w:bCs/>
          <w:sz w:val="24"/>
          <w:szCs w:val="24"/>
        </w:rPr>
        <w:t>22</w:t>
      </w:r>
      <w:r w:rsidR="00F4427D" w:rsidRPr="00103453">
        <w:rPr>
          <w:b/>
          <w:bCs/>
          <w:sz w:val="24"/>
          <w:szCs w:val="24"/>
        </w:rPr>
        <w:t>.</w:t>
      </w:r>
      <w:r w:rsidR="000C7ED3">
        <w:rPr>
          <w:b/>
          <w:bCs/>
          <w:sz w:val="24"/>
          <w:szCs w:val="24"/>
        </w:rPr>
        <w:t>04</w:t>
      </w:r>
      <w:r w:rsidR="00F4427D" w:rsidRPr="00103453">
        <w:rPr>
          <w:b/>
          <w:bCs/>
          <w:sz w:val="24"/>
          <w:szCs w:val="24"/>
        </w:rPr>
        <w:t>.2026.</w:t>
      </w:r>
    </w:p>
    <w:p w14:paraId="37EE8113" w14:textId="77777777" w:rsidR="00664CAC" w:rsidRDefault="00664CAC" w:rsidP="00664CAC">
      <w:pPr>
        <w:rPr>
          <w:b/>
          <w:bCs/>
        </w:rPr>
      </w:pPr>
      <w:r>
        <w:rPr>
          <w:b/>
          <w:bCs/>
        </w:rPr>
        <w:t>SPELEO IZLETI</w:t>
      </w:r>
    </w:p>
    <w:p w14:paraId="32EB92C3" w14:textId="77777777" w:rsidR="00D96CC1" w:rsidRPr="005671A6" w:rsidRDefault="000C7ED3" w:rsidP="00664CAC">
      <w:pPr>
        <w:rPr>
          <w:b/>
          <w:bCs/>
          <w:u w:val="single"/>
        </w:rPr>
      </w:pPr>
      <w:r w:rsidRPr="005671A6">
        <w:rPr>
          <w:b/>
          <w:bCs/>
          <w:u w:val="single"/>
        </w:rPr>
        <w:t xml:space="preserve">Školica </w:t>
      </w:r>
    </w:p>
    <w:p w14:paraId="2F08CC0F" w14:textId="27075741" w:rsidR="000C7ED3" w:rsidRPr="00D96CC1" w:rsidRDefault="000C7ED3" w:rsidP="00664CAC">
      <w:pPr>
        <w:rPr>
          <w:b/>
          <w:bCs/>
        </w:rPr>
      </w:pPr>
      <w:r w:rsidRPr="00D96CC1">
        <w:rPr>
          <w:b/>
          <w:bCs/>
        </w:rPr>
        <w:t>18. i 19. 4</w:t>
      </w:r>
      <w:r w:rsidR="00D96CC1" w:rsidRPr="00D96CC1">
        <w:rPr>
          <w:b/>
          <w:bCs/>
        </w:rPr>
        <w:t>. 2026.</w:t>
      </w:r>
      <w:r w:rsidRPr="00D96CC1">
        <w:rPr>
          <w:b/>
          <w:bCs/>
        </w:rPr>
        <w:t xml:space="preserve"> Jopićeva špilja</w:t>
      </w:r>
    </w:p>
    <w:p w14:paraId="66281D2A" w14:textId="650DB7C9" w:rsidR="000C7ED3" w:rsidRDefault="000C7ED3" w:rsidP="00664CAC">
      <w:r>
        <w:t>1</w:t>
      </w:r>
      <w:r w:rsidR="00D96CC1">
        <w:t>7</w:t>
      </w:r>
      <w:r>
        <w:t xml:space="preserve"> instruktora</w:t>
      </w:r>
      <w:r w:rsidR="00D96CC1">
        <w:t xml:space="preserve"> (Goga, Tibor, Jelena, Toni, Ines, Fero, Ivor, Iva, Dališa, Lea, Mia, Nino, Ema, Marina, Dragana, Čedo, Darko Troha i Olga) </w:t>
      </w:r>
      <w:r>
        <w:t>i 10 školaraca</w:t>
      </w:r>
      <w:r w:rsidR="00D96CC1">
        <w:t>.</w:t>
      </w:r>
    </w:p>
    <w:p w14:paraId="2742BAF4" w14:textId="44279F1E" w:rsidR="00825628" w:rsidRDefault="000C7ED3" w:rsidP="00664CAC">
      <w:r>
        <w:t>Radili su</w:t>
      </w:r>
      <w:r w:rsidR="00D96CC1">
        <w:t xml:space="preserve"> se</w:t>
      </w:r>
      <w:r>
        <w:t xml:space="preserve"> biv</w:t>
      </w:r>
      <w:r w:rsidR="00D96CC1">
        <w:t>ci po prvi put,</w:t>
      </w:r>
      <w:r>
        <w:t xml:space="preserve"> </w:t>
      </w:r>
      <w:r w:rsidR="00D96CC1">
        <w:t xml:space="preserve">a </w:t>
      </w:r>
      <w:r>
        <w:t>Marina je održala predavanje o crtanju</w:t>
      </w:r>
      <w:r w:rsidR="00D96CC1">
        <w:t>. Trebali su svi odmah ići crtati, ali</w:t>
      </w:r>
      <w:r w:rsidR="00825628">
        <w:t xml:space="preserve"> na jednom distu nije radila baterija</w:t>
      </w:r>
      <w:r w:rsidR="008C2F29">
        <w:t>, pa je petero školaraca crtalo u Jopićevoj.</w:t>
      </w:r>
    </w:p>
    <w:p w14:paraId="7C7410AB" w14:textId="1D723F35" w:rsidR="00825628" w:rsidRDefault="00825628" w:rsidP="00664CAC">
      <w:r>
        <w:t xml:space="preserve">Čedo je vodio </w:t>
      </w:r>
      <w:r w:rsidR="008C2F29">
        <w:t xml:space="preserve">drugu </w:t>
      </w:r>
      <w:r>
        <w:t>pol</w:t>
      </w:r>
      <w:r w:rsidR="008C2F29">
        <w:t>ovicu</w:t>
      </w:r>
      <w:r>
        <w:t xml:space="preserve"> školaraca na </w:t>
      </w:r>
      <w:r w:rsidR="008C2F29">
        <w:t>orijentaciju</w:t>
      </w:r>
      <w:r>
        <w:t xml:space="preserve"> koja je trajala </w:t>
      </w:r>
      <w:r w:rsidR="008C2F29">
        <w:t>četiri</w:t>
      </w:r>
      <w:r>
        <w:t xml:space="preserve"> i pol sata</w:t>
      </w:r>
      <w:r w:rsidR="008C2F29">
        <w:t>.</w:t>
      </w:r>
    </w:p>
    <w:p w14:paraId="64110403" w14:textId="3F577B80" w:rsidR="00825628" w:rsidRDefault="00D96CC1" w:rsidP="00664CAC">
      <w:r>
        <w:t>Fero je otkrio da i</w:t>
      </w:r>
      <w:r w:rsidR="00825628">
        <w:t>ma signala na dnu ulazne vertikale u Jopićevu</w:t>
      </w:r>
      <w:r w:rsidR="00447631">
        <w:t>.</w:t>
      </w:r>
    </w:p>
    <w:p w14:paraId="18826ED2" w14:textId="5088CCB7" w:rsidR="008C2F29" w:rsidRDefault="008C2F29" w:rsidP="00664CAC">
      <w:r>
        <w:t xml:space="preserve">U nedjelju smo išli u šetnju Jopićevom, a kada smo izašli dio školaraca koji dan ranije nije bio na orijentaciji su išli vježbati orijentaciju, a ostali su još jednom prošli ulaznu vertikalu Jopićeve. </w:t>
      </w:r>
    </w:p>
    <w:p w14:paraId="5089A231" w14:textId="58B4680D" w:rsidR="00825628" w:rsidRDefault="00825628" w:rsidP="00664CAC">
      <w:r>
        <w:t xml:space="preserve">Jedna školarka je odustala od škole jer ne stigne zbog </w:t>
      </w:r>
      <w:r w:rsidR="00447631">
        <w:t>faksa</w:t>
      </w:r>
      <w:r>
        <w:t xml:space="preserve"> pa smo </w:t>
      </w:r>
      <w:r w:rsidR="00447631">
        <w:t xml:space="preserve">službeno </w:t>
      </w:r>
      <w:r>
        <w:t>na 12 školaraca</w:t>
      </w:r>
      <w:r w:rsidR="00447631">
        <w:t>.</w:t>
      </w:r>
    </w:p>
    <w:p w14:paraId="28404B51" w14:textId="68B01E23" w:rsidR="00825628" w:rsidRDefault="00825628" w:rsidP="00664CAC">
      <w:r w:rsidRPr="00447631">
        <w:rPr>
          <w:b/>
          <w:bCs/>
        </w:rPr>
        <w:t>Zadnji izlet će biti na Studen</w:t>
      </w:r>
      <w:r w:rsidR="008C2F29">
        <w:rPr>
          <w:b/>
          <w:bCs/>
        </w:rPr>
        <w:t>oj</w:t>
      </w:r>
      <w:r>
        <w:t>, a ne u Kiti</w:t>
      </w:r>
      <w:r w:rsidR="00447631">
        <w:t xml:space="preserve"> (1. – 3. 5. 2026.)</w:t>
      </w:r>
      <w:r w:rsidR="008C2F29">
        <w:t>.</w:t>
      </w:r>
    </w:p>
    <w:p w14:paraId="25E546BB" w14:textId="5A53597D" w:rsidR="00825628" w:rsidRDefault="00825628" w:rsidP="00664CAC">
      <w:r>
        <w:t xml:space="preserve">Ovaj vikend </w:t>
      </w:r>
      <w:r w:rsidR="00447631">
        <w:t xml:space="preserve">(25. – 26. 4. 2026.) </w:t>
      </w:r>
      <w:r>
        <w:t xml:space="preserve">se ide u </w:t>
      </w:r>
      <w:r w:rsidRPr="008C2F29">
        <w:rPr>
          <w:b/>
          <w:bCs/>
        </w:rPr>
        <w:t>Vražju i Bocinu</w:t>
      </w:r>
      <w:r>
        <w:t>. Dio instruktora ide u petak navečer s opremom, tko može neka se javi jer se pokušava napuniti auto koji ide u petak</w:t>
      </w:r>
      <w:r w:rsidR="00447631">
        <w:t>.</w:t>
      </w:r>
    </w:p>
    <w:p w14:paraId="2C32DE73" w14:textId="1A29ABA7" w:rsidR="00680218" w:rsidRDefault="00825628" w:rsidP="00664CAC">
      <w:r>
        <w:t>Radit će se digitalna or</w:t>
      </w:r>
      <w:r w:rsidR="005671A6">
        <w:t>i</w:t>
      </w:r>
      <w:r>
        <w:t>jentacija</w:t>
      </w:r>
      <w:r w:rsidR="00680218">
        <w:t>, bivci, trebala bi biti prezentacija proširivanja</w:t>
      </w:r>
      <w:r w:rsidR="00447631">
        <w:t xml:space="preserve"> i </w:t>
      </w:r>
      <w:r w:rsidR="008C2F29">
        <w:t>naravno ide se u jame.</w:t>
      </w:r>
    </w:p>
    <w:p w14:paraId="27323D55" w14:textId="78860C32" w:rsidR="00F80C69" w:rsidRDefault="00F80C69" w:rsidP="00664CAC">
      <w:r>
        <w:t>Morat ćemo se pakirati malo dalje od klasičnog mjesta jer u nedjelju dolaze lovci.</w:t>
      </w:r>
    </w:p>
    <w:p w14:paraId="652D828F" w14:textId="4BAAEA74" w:rsidR="00680218" w:rsidRDefault="00680218" w:rsidP="00664CAC">
      <w:r>
        <w:t xml:space="preserve">Sljedeću srijedu </w:t>
      </w:r>
      <w:r w:rsidR="008C2F29">
        <w:t xml:space="preserve">(29. 4. 2026.) </w:t>
      </w:r>
      <w:r>
        <w:t xml:space="preserve">u </w:t>
      </w:r>
      <w:r w:rsidR="008C2F29">
        <w:t>19</w:t>
      </w:r>
      <w:r>
        <w:t>:30</w:t>
      </w:r>
      <w:r w:rsidR="0030770C">
        <w:t xml:space="preserve"> </w:t>
      </w:r>
      <w:r w:rsidR="008C2F29">
        <w:t xml:space="preserve">će biti pismeni </w:t>
      </w:r>
      <w:r w:rsidR="0030770C">
        <w:t>ispit</w:t>
      </w:r>
      <w:r w:rsidR="008C2F29">
        <w:t>. Ako ste tada u Velebitu budite kolegijalni i nemojte uznemiravati ispit.</w:t>
      </w:r>
      <w:r w:rsidR="0030770C">
        <w:t xml:space="preserve"> </w:t>
      </w:r>
    </w:p>
    <w:p w14:paraId="35397D9A" w14:textId="76F1343C" w:rsidR="008C2F29" w:rsidRDefault="008C2F29" w:rsidP="008C2F29">
      <w:r>
        <w:t>21. 4. 2026. je bila Žica s dvoje školaraca i tri instruktora (Ema, Tina i Goga).</w:t>
      </w:r>
    </w:p>
    <w:p w14:paraId="579DA4E8" w14:textId="6B89454B" w:rsidR="008C2F29" w:rsidRDefault="008C2F29" w:rsidP="008C2F29">
      <w:r>
        <w:t>Predavanja na školi 22. 4.</w:t>
      </w:r>
      <w:r w:rsidR="005671A6">
        <w:t xml:space="preserve"> 2026.:</w:t>
      </w:r>
      <w:r>
        <w:t xml:space="preserve"> Lea Okićki Biospeleologija, Paula Skelin Fotografija i snimanje, Jure Šarić Posebne tehnike istraživanj</w:t>
      </w:r>
      <w:r w:rsidR="005671A6">
        <w:t>a</w:t>
      </w:r>
    </w:p>
    <w:p w14:paraId="15062F78" w14:textId="493B0D29" w:rsidR="00680218" w:rsidRPr="005671A6" w:rsidRDefault="00680218" w:rsidP="00664CAC">
      <w:r w:rsidRPr="008C2F29">
        <w:rPr>
          <w:b/>
          <w:bCs/>
        </w:rPr>
        <w:t xml:space="preserve">23. 4. </w:t>
      </w:r>
      <w:r w:rsidR="008C2F29" w:rsidRPr="008C2F29">
        <w:rPr>
          <w:b/>
          <w:bCs/>
        </w:rPr>
        <w:t>2026.</w:t>
      </w:r>
      <w:r w:rsidR="008C2F29">
        <w:t xml:space="preserve"> </w:t>
      </w:r>
      <w:r>
        <w:t xml:space="preserve">se ide na </w:t>
      </w:r>
      <w:r w:rsidR="008C2F29">
        <w:rPr>
          <w:b/>
          <w:bCs/>
        </w:rPr>
        <w:t>Ž</w:t>
      </w:r>
      <w:r w:rsidRPr="008C2F29">
        <w:rPr>
          <w:b/>
          <w:bCs/>
        </w:rPr>
        <w:t>icu</w:t>
      </w:r>
      <w:r>
        <w:t xml:space="preserve"> od 18 sati, </w:t>
      </w:r>
      <w:r w:rsidRPr="005671A6">
        <w:rPr>
          <w:b/>
          <w:bCs/>
        </w:rPr>
        <w:t>nedostaje jedan instruktor</w:t>
      </w:r>
      <w:r w:rsidR="005671A6">
        <w:rPr>
          <w:b/>
          <w:bCs/>
        </w:rPr>
        <w:t xml:space="preserve">, </w:t>
      </w:r>
      <w:r w:rsidR="005671A6" w:rsidRPr="005671A6">
        <w:t>javite se Gogi ako možete doći.</w:t>
      </w:r>
    </w:p>
    <w:p w14:paraId="1416AC95" w14:textId="4554713A" w:rsidR="00680218" w:rsidRPr="008C2F29" w:rsidRDefault="00680218" w:rsidP="00664CAC">
      <w:pPr>
        <w:rPr>
          <w:b/>
          <w:bCs/>
        </w:rPr>
      </w:pPr>
      <w:r w:rsidRPr="008C2F29">
        <w:rPr>
          <w:b/>
          <w:bCs/>
        </w:rPr>
        <w:t xml:space="preserve">Speleološka </w:t>
      </w:r>
      <w:r w:rsidR="00447631" w:rsidRPr="008C2F29">
        <w:rPr>
          <w:b/>
          <w:bCs/>
        </w:rPr>
        <w:t>škola Speleološke udruge Međimurje</w:t>
      </w:r>
    </w:p>
    <w:p w14:paraId="03892F9A" w14:textId="0C16DB97" w:rsidR="008C2F29" w:rsidRDefault="00680218" w:rsidP="00664CAC">
      <w:r w:rsidRPr="00F80C69">
        <w:rPr>
          <w:b/>
          <w:bCs/>
        </w:rPr>
        <w:t>14.3. – 12. 4.</w:t>
      </w:r>
      <w:r w:rsidR="00F80C69" w:rsidRPr="00F80C69">
        <w:rPr>
          <w:b/>
          <w:bCs/>
        </w:rPr>
        <w:t xml:space="preserve"> 2026</w:t>
      </w:r>
      <w:r w:rsidR="00F80C69">
        <w:t>.</w:t>
      </w:r>
      <w:r>
        <w:t xml:space="preserve"> bilo 5 izleta u planu, a četiri su odradili jer </w:t>
      </w:r>
      <w:r w:rsidR="008C2F29">
        <w:t xml:space="preserve">na </w:t>
      </w:r>
      <w:r>
        <w:t xml:space="preserve">zadnji izlet </w:t>
      </w:r>
      <w:r w:rsidR="008C2F29">
        <w:t xml:space="preserve">nije moglo doći </w:t>
      </w:r>
      <w:r>
        <w:t xml:space="preserve">četvero školaraca </w:t>
      </w:r>
      <w:r w:rsidR="008C2F29">
        <w:t xml:space="preserve">(od ukupnih pet). Izleti su bili redom: </w:t>
      </w:r>
      <w:r>
        <w:t>Tounj, stijena na Ravnoj Gori, stanica u Čakovcu, Jankonka, Vražja i Bocina</w:t>
      </w:r>
      <w:r w:rsidR="00447631">
        <w:t>.</w:t>
      </w:r>
      <w:r w:rsidR="008C2F29" w:rsidRPr="008C2F29">
        <w:t xml:space="preserve"> </w:t>
      </w:r>
      <w:r w:rsidR="008C2F29">
        <w:t>Položili su ispit na Vražjoj i Bocinoj. U Bocinoj fale matice jer ih je netko ranije pokupio.</w:t>
      </w:r>
    </w:p>
    <w:p w14:paraId="4163573A" w14:textId="240A2403" w:rsidR="00357090" w:rsidRDefault="00680218" w:rsidP="00664CAC">
      <w:r>
        <w:t xml:space="preserve">Mićo tvrdi da je jedna </w:t>
      </w:r>
      <w:r w:rsidR="008C2F29">
        <w:t>školarka</w:t>
      </w:r>
      <w:r>
        <w:t xml:space="preserve"> brža od Olge. </w:t>
      </w:r>
    </w:p>
    <w:p w14:paraId="76AACD0C" w14:textId="77777777" w:rsidR="000C7ED3" w:rsidRPr="00576970" w:rsidRDefault="000C7ED3" w:rsidP="00664CAC"/>
    <w:p w14:paraId="53DA87A6" w14:textId="77777777" w:rsidR="00664CAC" w:rsidRDefault="00664CAC" w:rsidP="00664CAC">
      <w:pPr>
        <w:rPr>
          <w:b/>
          <w:bCs/>
        </w:rPr>
      </w:pPr>
      <w:r>
        <w:rPr>
          <w:b/>
          <w:bCs/>
        </w:rPr>
        <w:t>INI IZLETI</w:t>
      </w:r>
    </w:p>
    <w:p w14:paraId="4CBED37C" w14:textId="2CEB9BB8" w:rsidR="00D269A9" w:rsidRDefault="00F80C69" w:rsidP="00664CAC">
      <w:r>
        <w:rPr>
          <w:b/>
          <w:bCs/>
        </w:rPr>
        <w:lastRenderedPageBreak/>
        <w:t xml:space="preserve">18. – 19. 4., Jopićka – </w:t>
      </w:r>
      <w:r w:rsidRPr="00F80C69">
        <w:t xml:space="preserve">Olga je dobiciklirala na školicu, a pri povratku je išla do Plitvica pa do Ogulina i onda vlakom Ogulin </w:t>
      </w:r>
      <w:r>
        <w:t>–</w:t>
      </w:r>
      <w:r w:rsidRPr="00F80C69">
        <w:t xml:space="preserve"> Zagreb</w:t>
      </w:r>
      <w:r>
        <w:t>.</w:t>
      </w:r>
    </w:p>
    <w:p w14:paraId="52756F53" w14:textId="0DB5FB51" w:rsidR="00F80C69" w:rsidRDefault="00F80C69" w:rsidP="00664CAC">
      <w:r w:rsidRPr="00F80C69">
        <w:rPr>
          <w:b/>
          <w:bCs/>
        </w:rPr>
        <w:t>17. – 19. 4. 2026. Pag</w:t>
      </w:r>
      <w:r>
        <w:t xml:space="preserve"> – Ivona je bila na eko</w:t>
      </w:r>
      <w:r w:rsidR="008C2F29">
        <w:t xml:space="preserve"> </w:t>
      </w:r>
      <w:r>
        <w:t>akciji, na drugom zaronu joj je puklo novo prekrojeno od</w:t>
      </w:r>
      <w:r w:rsidR="008C2F29">
        <w:t>i</w:t>
      </w:r>
      <w:r>
        <w:t>jelo i jac</w:t>
      </w:r>
      <w:r w:rsidR="001F3CC8">
        <w:t>k</w:t>
      </w:r>
      <w:r>
        <w:t>et pa u nedjelju nije ronila nego šetala pse. More je bilo 15 C.</w:t>
      </w:r>
    </w:p>
    <w:p w14:paraId="009DE83E" w14:textId="1D08BE45" w:rsidR="00F80C69" w:rsidRDefault="00F80C69" w:rsidP="00664CAC">
      <w:r w:rsidRPr="00F80C69">
        <w:rPr>
          <w:b/>
          <w:bCs/>
        </w:rPr>
        <w:t>18. 4. 2026. Vir</w:t>
      </w:r>
      <w:r>
        <w:t xml:space="preserve"> – Marin je biciklirao</w:t>
      </w:r>
    </w:p>
    <w:p w14:paraId="702C9761" w14:textId="77777777" w:rsidR="005671A6" w:rsidRDefault="005671A6" w:rsidP="00664CAC">
      <w:pPr>
        <w:rPr>
          <w:b/>
          <w:bCs/>
        </w:rPr>
      </w:pPr>
    </w:p>
    <w:p w14:paraId="0192CBAB" w14:textId="3E4DE108" w:rsidR="00664CAC" w:rsidRDefault="00664CAC" w:rsidP="00664CAC">
      <w:pPr>
        <w:rPr>
          <w:b/>
          <w:bCs/>
        </w:rPr>
      </w:pPr>
      <w:r>
        <w:rPr>
          <w:b/>
          <w:bCs/>
        </w:rPr>
        <w:t>NAJAVE</w:t>
      </w:r>
    </w:p>
    <w:p w14:paraId="59BD3D36" w14:textId="4CC3CE2F" w:rsidR="00880C9E" w:rsidRDefault="00F80C69" w:rsidP="00880C9E">
      <w:r w:rsidRPr="00F80C69">
        <w:rPr>
          <w:b/>
          <w:bCs/>
        </w:rPr>
        <w:t>15. – 17. 5. 2026. Mamet</w:t>
      </w:r>
      <w:r>
        <w:t xml:space="preserve"> – slobodno se javite Mići</w:t>
      </w:r>
      <w:r w:rsidR="004077B3">
        <w:t>. Ići će s nama neki Mađari, a pri</w:t>
      </w:r>
      <w:r w:rsidR="005671A6">
        <w:t>č</w:t>
      </w:r>
      <w:r w:rsidR="004077B3">
        <w:t>a se da će biti i hig</w:t>
      </w:r>
      <w:r w:rsidR="00447631">
        <w:t>h</w:t>
      </w:r>
      <w:r w:rsidR="004077B3">
        <w:t xml:space="preserve">line. </w:t>
      </w:r>
      <w:r w:rsidR="001F3CC8">
        <w:t xml:space="preserve">Kombi </w:t>
      </w:r>
      <w:r w:rsidR="004077B3">
        <w:t xml:space="preserve">bi </w:t>
      </w:r>
      <w:r w:rsidR="001F3CC8">
        <w:t xml:space="preserve">išao </w:t>
      </w:r>
      <w:r w:rsidR="004077B3">
        <w:t>u petak navečer</w:t>
      </w:r>
      <w:r w:rsidR="00447631">
        <w:t>.</w:t>
      </w:r>
    </w:p>
    <w:p w14:paraId="2D96C6FA" w14:textId="77777777" w:rsidR="005671A6" w:rsidRPr="00463CC8" w:rsidRDefault="005671A6" w:rsidP="00880C9E"/>
    <w:p w14:paraId="3726A46A" w14:textId="52C5E62D" w:rsidR="00664CAC" w:rsidRDefault="00664CAC" w:rsidP="00664CAC">
      <w:pPr>
        <w:rPr>
          <w:b/>
          <w:bCs/>
        </w:rPr>
      </w:pPr>
      <w:r>
        <w:rPr>
          <w:b/>
          <w:bCs/>
        </w:rPr>
        <w:t>RAZNO</w:t>
      </w:r>
    </w:p>
    <w:p w14:paraId="00A2FF9B" w14:textId="7C55FD58" w:rsidR="00C458D6" w:rsidRDefault="00F80C69" w:rsidP="00664CAC">
      <w:r w:rsidRPr="00F80C69">
        <w:t xml:space="preserve">Predsjednica negoduje jer </w:t>
      </w:r>
      <w:r>
        <w:t>je netko</w:t>
      </w:r>
      <w:r w:rsidR="005671A6">
        <w:t xml:space="preserve"> neprimjereno</w:t>
      </w:r>
      <w:r>
        <w:t xml:space="preserve"> </w:t>
      </w:r>
      <w:r w:rsidRPr="00F80C69">
        <w:t>dekorir</w:t>
      </w:r>
      <w:r w:rsidR="005671A6">
        <w:t>ao</w:t>
      </w:r>
      <w:r w:rsidRPr="00F80C69">
        <w:t xml:space="preserve"> prostor. </w:t>
      </w:r>
    </w:p>
    <w:p w14:paraId="0457DC0B" w14:textId="0EC9B73F" w:rsidR="00F80C69" w:rsidRPr="005671A6" w:rsidRDefault="00F80C69" w:rsidP="00664CAC">
      <w:pPr>
        <w:rPr>
          <w:b/>
          <w:bCs/>
        </w:rPr>
      </w:pPr>
      <w:r w:rsidRPr="00447631">
        <w:rPr>
          <w:b/>
          <w:bCs/>
        </w:rPr>
        <w:t xml:space="preserve">20. 4. 2026. </w:t>
      </w:r>
      <w:r>
        <w:t>održana</w:t>
      </w:r>
      <w:r w:rsidR="001F3CC8">
        <w:t xml:space="preserve"> je</w:t>
      </w:r>
      <w:r>
        <w:t xml:space="preserve"> online skupština </w:t>
      </w:r>
      <w:r w:rsidR="001F3CC8" w:rsidRPr="005671A6">
        <w:rPr>
          <w:b/>
          <w:bCs/>
        </w:rPr>
        <w:t xml:space="preserve">IO KS </w:t>
      </w:r>
      <w:r w:rsidRPr="005671A6">
        <w:rPr>
          <w:b/>
          <w:bCs/>
        </w:rPr>
        <w:t>HPS-a</w:t>
      </w:r>
    </w:p>
    <w:p w14:paraId="7779B448" w14:textId="1882773B" w:rsidR="001F3CC8" w:rsidRDefault="001F3CC8" w:rsidP="00664CAC">
      <w:r w:rsidRPr="001F3CC8">
        <w:t>Nama najbitnija tema je bila Terihaj. Obavezno treba skupiti iskaze svih instruktora koji su bili tamo da se može napisati izvještaj, dobiti komentare i sastaviti preporuke koje će se usvojiti na sljedećoj skupštini.</w:t>
      </w:r>
      <w:r>
        <w:t xml:space="preserve"> </w:t>
      </w:r>
      <w:r w:rsidRPr="001F3CC8">
        <w:rPr>
          <w:b/>
          <w:bCs/>
        </w:rPr>
        <w:t>Rok je ovaj petak 24. 4. 2026. tako da vas molimo da pošaljete Gogi svoje izvještaje.</w:t>
      </w:r>
    </w:p>
    <w:p w14:paraId="68653ECF" w14:textId="26E331AD" w:rsidR="004077B3" w:rsidRDefault="001F3CC8" w:rsidP="00664CAC">
      <w:r w:rsidRPr="001F3CC8">
        <w:t xml:space="preserve">Preko projekta KS HPS Istraživanje krša dobiti ćemo 555,55 </w:t>
      </w:r>
      <w:r>
        <w:t>€</w:t>
      </w:r>
      <w:r w:rsidRPr="001F3CC8">
        <w:t xml:space="preserve"> za opremu. Radi se zajednička kupovina u Iglu športu pa voditelji ekspedicije u suradnji s oružarima trebaju napraviti šoping listu.</w:t>
      </w:r>
      <w:r w:rsidR="004077B3">
        <w:t xml:space="preserve"> </w:t>
      </w:r>
    </w:p>
    <w:p w14:paraId="0997967D" w14:textId="1F67583D" w:rsidR="001F3CC8" w:rsidRDefault="001F3CC8" w:rsidP="00664CAC">
      <w:r w:rsidRPr="001F3CC8">
        <w:t xml:space="preserve">Budući </w:t>
      </w:r>
      <w:r w:rsidR="005671A6">
        <w:t xml:space="preserve">da </w:t>
      </w:r>
      <w:r w:rsidRPr="001F3CC8">
        <w:t>je obljetnica KSHPS-a zamoljeni su sve udruge članovi da u svim svojim objavama koriste jubilarni logo komisije (pozivi na ekspediciju, objave razne itd.)</w:t>
      </w:r>
      <w:r>
        <w:t>. Logo se nalazi u prilogu maila.</w:t>
      </w:r>
    </w:p>
    <w:p w14:paraId="1E5123F6" w14:textId="0C7227D7" w:rsidR="004077B3" w:rsidRPr="00F80C69" w:rsidRDefault="004077B3" w:rsidP="00664CAC">
      <w:r w:rsidRPr="001F3CC8">
        <w:rPr>
          <w:b/>
          <w:bCs/>
        </w:rPr>
        <w:t xml:space="preserve">Podsjetnik </w:t>
      </w:r>
      <w:r>
        <w:t xml:space="preserve">– svi sa zadnjih </w:t>
      </w:r>
      <w:r w:rsidRPr="001F3CC8">
        <w:rPr>
          <w:b/>
          <w:bCs/>
        </w:rPr>
        <w:t>Plitvica</w:t>
      </w:r>
      <w:r>
        <w:t xml:space="preserve"> pošaljete Darku</w:t>
      </w:r>
      <w:r w:rsidR="001F3CC8">
        <w:t xml:space="preserve"> (trackove, nacrte i fotke objekata)</w:t>
      </w:r>
    </w:p>
    <w:p w14:paraId="24A2F63D" w14:textId="09E50ED6" w:rsidR="004077B3" w:rsidRPr="001F3CC8" w:rsidRDefault="004077B3" w:rsidP="00664CAC">
      <w:r w:rsidRPr="001F3CC8">
        <w:rPr>
          <w:b/>
          <w:bCs/>
        </w:rPr>
        <w:t>PD Kapela</w:t>
      </w:r>
      <w:r w:rsidRPr="001F3CC8">
        <w:t xml:space="preserve"> je zamolil</w:t>
      </w:r>
      <w:r w:rsidR="001F3CC8" w:rsidRPr="001F3CC8">
        <w:t>a da netko na planinarskoj školi održi predavanje o Speleologiji</w:t>
      </w:r>
      <w:r w:rsidR="00D96CC1" w:rsidRPr="001F3CC8">
        <w:t xml:space="preserve"> 5.5</w:t>
      </w:r>
      <w:r w:rsidR="005671A6">
        <w:t>.</w:t>
      </w:r>
      <w:r w:rsidR="00D96CC1" w:rsidRPr="001F3CC8">
        <w:t xml:space="preserve"> ili 12. 5.</w:t>
      </w:r>
      <w:r w:rsidR="001F3CC8" w:rsidRPr="001F3CC8">
        <w:t xml:space="preserve">, </w:t>
      </w:r>
      <w:r w:rsidR="00D96CC1" w:rsidRPr="001F3CC8">
        <w:t>Mićo se javio</w:t>
      </w:r>
      <w:r w:rsidR="001F3CC8" w:rsidRPr="001F3CC8">
        <w:t>.</w:t>
      </w:r>
    </w:p>
    <w:p w14:paraId="28590AFF" w14:textId="77777777" w:rsidR="00C210CC" w:rsidRDefault="00C210CC" w:rsidP="00664CAC">
      <w:pPr>
        <w:rPr>
          <w:b/>
          <w:bCs/>
        </w:rPr>
      </w:pPr>
    </w:p>
    <w:p w14:paraId="2F78669B" w14:textId="54039431" w:rsidR="00AF461C" w:rsidRPr="00AF461C" w:rsidRDefault="00AF461C" w:rsidP="00664CAC">
      <w:r w:rsidRPr="00AF461C">
        <w:rPr>
          <w:b/>
          <w:bCs/>
        </w:rPr>
        <w:t>Google forms -</w:t>
      </w:r>
      <w:r>
        <w:t xml:space="preserve"> </w:t>
      </w:r>
      <w:r w:rsidRPr="00AF461C">
        <w:t>Ponovno se daje na znanje</w:t>
      </w:r>
      <w:r>
        <w:t xml:space="preserve"> </w:t>
      </w:r>
      <w:r w:rsidRPr="00AF461C">
        <w:t xml:space="preserve">da se nakon posjeta svakom </w:t>
      </w:r>
      <w:r w:rsidR="005671A6" w:rsidRPr="005671A6">
        <w:t xml:space="preserve">speleološkom </w:t>
      </w:r>
      <w:r w:rsidRPr="00AF461C">
        <w:t>objektu treba ispuniti google forms preko ovog linka:</w:t>
      </w:r>
      <w:r w:rsidR="00FE10D9">
        <w:t xml:space="preserve"> </w:t>
      </w:r>
      <w:hyperlink r:id="rId6" w:tgtFrame="_blank" w:history="1">
        <w:r w:rsidR="00FE10D9" w:rsidRPr="00FE10D9">
          <w:rPr>
            <w:rStyle w:val="Hyperlink"/>
          </w:rPr>
          <w:t>https://forms.gle/xXK6uBU8m9myL9YNA</w:t>
        </w:r>
      </w:hyperlink>
    </w:p>
    <w:p w14:paraId="1D908D84" w14:textId="77777777" w:rsidR="00AF461C" w:rsidRDefault="00AF461C" w:rsidP="00664CAC">
      <w:pPr>
        <w:rPr>
          <w:b/>
          <w:bCs/>
        </w:rPr>
      </w:pPr>
    </w:p>
    <w:p w14:paraId="607E4A80" w14:textId="1707C849" w:rsidR="00664CAC" w:rsidRDefault="00664CAC" w:rsidP="00664CAC">
      <w:pPr>
        <w:rPr>
          <w:b/>
          <w:bCs/>
        </w:rPr>
      </w:pPr>
      <w:r>
        <w:rPr>
          <w:b/>
          <w:bCs/>
        </w:rPr>
        <w:t>Sastanak vodi</w:t>
      </w:r>
      <w:r w:rsidR="001F3CC8">
        <w:rPr>
          <w:b/>
          <w:bCs/>
        </w:rPr>
        <w:t>la</w:t>
      </w:r>
      <w:r>
        <w:rPr>
          <w:b/>
          <w:bCs/>
        </w:rPr>
        <w:t>:</w:t>
      </w:r>
      <w:r w:rsidR="00AE219C">
        <w:rPr>
          <w:b/>
          <w:bCs/>
        </w:rPr>
        <w:t xml:space="preserve"> </w:t>
      </w:r>
      <w:r w:rsidR="000C7ED3">
        <w:t>Ivona Klišanin</w:t>
      </w:r>
    </w:p>
    <w:p w14:paraId="7F2E7FE7" w14:textId="55924CEE" w:rsidR="007D1F53" w:rsidRPr="00664CAC" w:rsidRDefault="00664CAC" w:rsidP="00664CAC">
      <w:pPr>
        <w:rPr>
          <w:b/>
          <w:bCs/>
        </w:rPr>
      </w:pPr>
      <w:r>
        <w:rPr>
          <w:b/>
          <w:bCs/>
        </w:rPr>
        <w:t>Zapisnik vodila</w:t>
      </w:r>
      <w:r w:rsidR="007D1F53">
        <w:rPr>
          <w:b/>
          <w:bCs/>
        </w:rPr>
        <w:t xml:space="preserve">: </w:t>
      </w:r>
      <w:r w:rsidR="000C7ED3" w:rsidRPr="000C7ED3">
        <w:t>Mia Šepčević</w:t>
      </w:r>
    </w:p>
    <w:sectPr w:rsidR="007D1F53" w:rsidRPr="00664CAC">
      <w:headerReference w:type="default" r:id="rId7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0BD06B9" w14:textId="77777777" w:rsidR="00FC5C67" w:rsidRDefault="00FC5C67" w:rsidP="00664CAC">
      <w:pPr>
        <w:spacing w:after="0" w:line="240" w:lineRule="auto"/>
      </w:pPr>
      <w:r>
        <w:separator/>
      </w:r>
    </w:p>
  </w:endnote>
  <w:endnote w:type="continuationSeparator" w:id="0">
    <w:p w14:paraId="0DC5B509" w14:textId="77777777" w:rsidR="00FC5C67" w:rsidRDefault="00FC5C67" w:rsidP="00664CA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4A3B44" w14:textId="77777777" w:rsidR="00FC5C67" w:rsidRDefault="00FC5C67" w:rsidP="00664CAC">
      <w:pPr>
        <w:spacing w:after="0" w:line="240" w:lineRule="auto"/>
      </w:pPr>
      <w:r>
        <w:separator/>
      </w:r>
    </w:p>
  </w:footnote>
  <w:footnote w:type="continuationSeparator" w:id="0">
    <w:p w14:paraId="763E4D66" w14:textId="77777777" w:rsidR="00FC5C67" w:rsidRDefault="00FC5C67" w:rsidP="00664CA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2C8E64" w14:textId="77777777" w:rsidR="00664CAC" w:rsidRDefault="00664CAC" w:rsidP="00664CAC">
    <w:pPr>
      <w:pStyle w:val="Header"/>
    </w:pPr>
    <w:r>
      <w:rPr>
        <w:noProof/>
      </w:rPr>
      <w:drawing>
        <wp:anchor distT="0" distB="0" distL="114300" distR="114300" simplePos="0" relativeHeight="251660288" behindDoc="1" locked="0" layoutInCell="1" allowOverlap="1" wp14:anchorId="5730168E" wp14:editId="6ADE23C5">
          <wp:simplePos x="0" y="0"/>
          <wp:positionH relativeFrom="margin">
            <wp:align>right</wp:align>
          </wp:positionH>
          <wp:positionV relativeFrom="paragraph">
            <wp:posOffset>-300990</wp:posOffset>
          </wp:positionV>
          <wp:extent cx="908685" cy="931545"/>
          <wp:effectExtent l="0" t="0" r="5715" b="1905"/>
          <wp:wrapTight wrapText="bothSides">
            <wp:wrapPolygon edited="0">
              <wp:start x="8151" y="0"/>
              <wp:lineTo x="5434" y="883"/>
              <wp:lineTo x="0" y="5742"/>
              <wp:lineTo x="0" y="15460"/>
              <wp:lineTo x="6340" y="20761"/>
              <wp:lineTo x="7698" y="21202"/>
              <wp:lineTo x="13585" y="21202"/>
              <wp:lineTo x="14943" y="20761"/>
              <wp:lineTo x="21283" y="15460"/>
              <wp:lineTo x="21283" y="5742"/>
              <wp:lineTo x="15849" y="883"/>
              <wp:lineTo x="13132" y="0"/>
              <wp:lineTo x="8151" y="0"/>
            </wp:wrapPolygon>
          </wp:wrapTight>
          <wp:docPr id="1" name="Picture 1" descr="Logo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 descr="Logo&#10;&#10;Description automatically generated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908685" cy="93154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</w:rPr>
      <w:drawing>
        <wp:anchor distT="0" distB="0" distL="114300" distR="114300" simplePos="0" relativeHeight="251659264" behindDoc="1" locked="0" layoutInCell="1" allowOverlap="1" wp14:anchorId="670F22C4" wp14:editId="4AB5B01D">
          <wp:simplePos x="0" y="0"/>
          <wp:positionH relativeFrom="margin">
            <wp:align>left</wp:align>
          </wp:positionH>
          <wp:positionV relativeFrom="paragraph">
            <wp:posOffset>-319356</wp:posOffset>
          </wp:positionV>
          <wp:extent cx="744220" cy="947420"/>
          <wp:effectExtent l="0" t="0" r="0" b="5080"/>
          <wp:wrapTight wrapText="bothSides">
            <wp:wrapPolygon edited="0">
              <wp:start x="0" y="0"/>
              <wp:lineTo x="0" y="21282"/>
              <wp:lineTo x="21010" y="21282"/>
              <wp:lineTo x="21010" y="0"/>
              <wp:lineTo x="0" y="0"/>
            </wp:wrapPolygon>
          </wp:wrapTight>
          <wp:docPr id="2" name="Picture 2" descr="A picture containing text, outdoor, clipart, sign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2" descr="A picture containing text, outdoor, clipart, sign&#10;&#10;Description automatically generated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44220" cy="94742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475F53F7" w14:textId="77777777" w:rsidR="00664CAC" w:rsidRDefault="00664CAC" w:rsidP="00664CAC">
    <w:pPr>
      <w:pStyle w:val="Header"/>
      <w:tabs>
        <w:tab w:val="clear" w:pos="4536"/>
        <w:tab w:val="clear" w:pos="9072"/>
        <w:tab w:val="left" w:pos="2852"/>
      </w:tabs>
      <w:jc w:val="center"/>
      <w:rPr>
        <w:sz w:val="28"/>
        <w:szCs w:val="28"/>
      </w:rPr>
    </w:pPr>
    <w:r w:rsidRPr="00283915">
      <w:rPr>
        <w:sz w:val="28"/>
        <w:szCs w:val="28"/>
      </w:rPr>
      <w:t>Speleološki odsjek PDS Velebit</w:t>
    </w:r>
  </w:p>
  <w:p w14:paraId="2F250911" w14:textId="77777777" w:rsidR="00664CAC" w:rsidRDefault="00664CAC" w:rsidP="00664CAC">
    <w:pPr>
      <w:pStyle w:val="Header"/>
    </w:pPr>
  </w:p>
  <w:p w14:paraId="3AD99EF4" w14:textId="77777777" w:rsidR="00664CAC" w:rsidRDefault="00664CAC">
    <w:pPr>
      <w:pStyle w:val="Header"/>
    </w:pPr>
  </w:p>
  <w:p w14:paraId="49B3BEF2" w14:textId="77777777" w:rsidR="00664CAC" w:rsidRDefault="00664CAC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ttachedTemplate r:id="rId1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461C"/>
    <w:rsid w:val="00015B03"/>
    <w:rsid w:val="0006654B"/>
    <w:rsid w:val="000747C9"/>
    <w:rsid w:val="000B19F2"/>
    <w:rsid w:val="000C7ED3"/>
    <w:rsid w:val="00103453"/>
    <w:rsid w:val="0010783B"/>
    <w:rsid w:val="001226E6"/>
    <w:rsid w:val="0013049E"/>
    <w:rsid w:val="0013374A"/>
    <w:rsid w:val="00152790"/>
    <w:rsid w:val="00185813"/>
    <w:rsid w:val="0019055B"/>
    <w:rsid w:val="001E59B5"/>
    <w:rsid w:val="001F3CC8"/>
    <w:rsid w:val="00203CEC"/>
    <w:rsid w:val="002171A4"/>
    <w:rsid w:val="00253DF6"/>
    <w:rsid w:val="00264511"/>
    <w:rsid w:val="0030770C"/>
    <w:rsid w:val="00316E3D"/>
    <w:rsid w:val="00357090"/>
    <w:rsid w:val="003A3A3F"/>
    <w:rsid w:val="003B360B"/>
    <w:rsid w:val="003C20D9"/>
    <w:rsid w:val="004077B3"/>
    <w:rsid w:val="00424937"/>
    <w:rsid w:val="00426B9B"/>
    <w:rsid w:val="004422DE"/>
    <w:rsid w:val="00443C3E"/>
    <w:rsid w:val="00447631"/>
    <w:rsid w:val="00463CC8"/>
    <w:rsid w:val="00472D58"/>
    <w:rsid w:val="004F772D"/>
    <w:rsid w:val="00515968"/>
    <w:rsid w:val="005239FC"/>
    <w:rsid w:val="00540B7E"/>
    <w:rsid w:val="00545BD1"/>
    <w:rsid w:val="00562912"/>
    <w:rsid w:val="005671A6"/>
    <w:rsid w:val="00576970"/>
    <w:rsid w:val="005B716C"/>
    <w:rsid w:val="005C15A8"/>
    <w:rsid w:val="005E6047"/>
    <w:rsid w:val="00633233"/>
    <w:rsid w:val="00645876"/>
    <w:rsid w:val="00664CAC"/>
    <w:rsid w:val="00680218"/>
    <w:rsid w:val="00686245"/>
    <w:rsid w:val="007078C7"/>
    <w:rsid w:val="00714556"/>
    <w:rsid w:val="00727E01"/>
    <w:rsid w:val="00780D25"/>
    <w:rsid w:val="007D05E3"/>
    <w:rsid w:val="007D1F53"/>
    <w:rsid w:val="007D6A7F"/>
    <w:rsid w:val="007F5E11"/>
    <w:rsid w:val="00822C0A"/>
    <w:rsid w:val="00825628"/>
    <w:rsid w:val="00854504"/>
    <w:rsid w:val="00880C9E"/>
    <w:rsid w:val="008A1AB9"/>
    <w:rsid w:val="008A392A"/>
    <w:rsid w:val="008C2F29"/>
    <w:rsid w:val="009C39B5"/>
    <w:rsid w:val="009C484E"/>
    <w:rsid w:val="009D102F"/>
    <w:rsid w:val="009D7912"/>
    <w:rsid w:val="009E264B"/>
    <w:rsid w:val="009F02EC"/>
    <w:rsid w:val="00A20F87"/>
    <w:rsid w:val="00A9311B"/>
    <w:rsid w:val="00A94891"/>
    <w:rsid w:val="00AC6D2D"/>
    <w:rsid w:val="00AE219C"/>
    <w:rsid w:val="00AE3F07"/>
    <w:rsid w:val="00AF461C"/>
    <w:rsid w:val="00B445BA"/>
    <w:rsid w:val="00C13F8A"/>
    <w:rsid w:val="00C20B7B"/>
    <w:rsid w:val="00C210CC"/>
    <w:rsid w:val="00C3585C"/>
    <w:rsid w:val="00C458D6"/>
    <w:rsid w:val="00C57629"/>
    <w:rsid w:val="00C8264D"/>
    <w:rsid w:val="00CB3B49"/>
    <w:rsid w:val="00CB4FE2"/>
    <w:rsid w:val="00CD6173"/>
    <w:rsid w:val="00CD635C"/>
    <w:rsid w:val="00D0116B"/>
    <w:rsid w:val="00D02815"/>
    <w:rsid w:val="00D2008B"/>
    <w:rsid w:val="00D269A9"/>
    <w:rsid w:val="00D84EC7"/>
    <w:rsid w:val="00D96CC1"/>
    <w:rsid w:val="00EB7884"/>
    <w:rsid w:val="00F4427D"/>
    <w:rsid w:val="00F5584C"/>
    <w:rsid w:val="00F61A35"/>
    <w:rsid w:val="00F66BD0"/>
    <w:rsid w:val="00F80C69"/>
    <w:rsid w:val="00FC5C67"/>
    <w:rsid w:val="00FD050C"/>
    <w:rsid w:val="00FD171B"/>
    <w:rsid w:val="00FD5E5D"/>
    <w:rsid w:val="00FE10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r-H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E19D17"/>
  <w15:chartTrackingRefBased/>
  <w15:docId w15:val="{A742CC6F-E2A3-46E7-AECF-1F0CAFA959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hr-H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664CAC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64CAC"/>
  </w:style>
  <w:style w:type="paragraph" w:styleId="Footer">
    <w:name w:val="footer"/>
    <w:basedOn w:val="Normal"/>
    <w:link w:val="FooterChar"/>
    <w:uiPriority w:val="99"/>
    <w:unhideWhenUsed/>
    <w:rsid w:val="00664CAC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64CAC"/>
  </w:style>
  <w:style w:type="character" w:styleId="Hyperlink">
    <w:name w:val="Hyperlink"/>
    <w:basedOn w:val="DefaultParagraphFont"/>
    <w:uiPriority w:val="99"/>
    <w:unhideWhenUsed/>
    <w:rsid w:val="00FE10D9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E10D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forms.gle/xXK6uBU8m9myL9YNA" TargetMode="Externa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jpg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ZAPISNICI%20SA%20SASTANAKA\template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template.dotx</Template>
  <TotalTime>35</TotalTime>
  <Pages>2</Pages>
  <Words>604</Words>
  <Characters>3447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 Velebit</dc:creator>
  <cp:keywords/>
  <dc:description/>
  <cp:lastModifiedBy>Arhiva SOV</cp:lastModifiedBy>
  <cp:revision>7</cp:revision>
  <dcterms:created xsi:type="dcterms:W3CDTF">2026-04-22T20:01:00Z</dcterms:created>
  <dcterms:modified xsi:type="dcterms:W3CDTF">2026-05-07T09:39:00Z</dcterms:modified>
</cp:coreProperties>
</file>