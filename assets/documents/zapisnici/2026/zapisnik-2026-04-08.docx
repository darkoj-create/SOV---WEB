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13589700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880C9E">
        <w:rPr>
          <w:b/>
          <w:bCs/>
          <w:sz w:val="24"/>
          <w:szCs w:val="24"/>
        </w:rPr>
        <w:t>0</w:t>
      </w:r>
      <w:r w:rsidR="00191CFE">
        <w:rPr>
          <w:b/>
          <w:bCs/>
          <w:sz w:val="24"/>
          <w:szCs w:val="24"/>
        </w:rPr>
        <w:t>8</w:t>
      </w:r>
      <w:r w:rsidR="00F4427D" w:rsidRPr="00103453">
        <w:rPr>
          <w:b/>
          <w:bCs/>
          <w:sz w:val="24"/>
          <w:szCs w:val="24"/>
        </w:rPr>
        <w:t>.</w:t>
      </w:r>
      <w:r w:rsidR="00191CFE">
        <w:rPr>
          <w:b/>
          <w:bCs/>
          <w:sz w:val="24"/>
          <w:szCs w:val="24"/>
        </w:rPr>
        <w:t>04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1FB58445" w14:textId="727575BD" w:rsidR="00576970" w:rsidRDefault="00191CFE" w:rsidP="00664CAC">
      <w:r>
        <w:rPr>
          <w:b/>
          <w:bCs/>
        </w:rPr>
        <w:t xml:space="preserve">04.-06.04., Komić, </w:t>
      </w:r>
      <w:r w:rsidR="00FC094F">
        <w:rPr>
          <w:b/>
          <w:bCs/>
        </w:rPr>
        <w:t>Udbina</w:t>
      </w:r>
      <w:r>
        <w:rPr>
          <w:b/>
          <w:bCs/>
        </w:rPr>
        <w:t xml:space="preserve"> –</w:t>
      </w:r>
      <w:r w:rsidR="00822C0A">
        <w:rPr>
          <w:b/>
          <w:bCs/>
        </w:rPr>
        <w:t xml:space="preserve"> </w:t>
      </w:r>
      <w:r>
        <w:t>krenuli smo u daleku Liku na produljeni vikend. Ines Š., Fero, Mićo i Darko (+Lina). Krenuli smo nakon prijatne kavice. Stigli smo u Komiće tek popodne jer smo se na par mjesta gubili te sreli pripadnike romske manjine koji su nas čudno gledali. Možda smo i mi njima čudno izgledali. Kasno popodne smo stigli na Komiće gdje smo i bili prije 6 godina. Mićo je pregledao lidar snimke te smo radili Jame u koritima 1 i 2 koje je Mrci crtao davno davno. Uz 12 lidarki potvrđeno je 8 da su objekti</w:t>
      </w:r>
      <w:r w:rsidR="00FC094F">
        <w:t xml:space="preserve">, a </w:t>
      </w:r>
      <w:r>
        <w:t xml:space="preserve">pronašli </w:t>
      </w:r>
      <w:r w:rsidR="00FC094F">
        <w:t xml:space="preserve">smo </w:t>
      </w:r>
      <w:r>
        <w:t>još 5 špajzi</w:t>
      </w:r>
      <w:r w:rsidR="00FC094F">
        <w:t xml:space="preserve"> uz pronađene lidarke</w:t>
      </w:r>
      <w:r>
        <w:t>. Bio je to jedan gastrospeleološki izlet. Prvi dan smo rekognoscirali</w:t>
      </w:r>
      <w:r w:rsidR="00FC094F">
        <w:t xml:space="preserve"> i nacrtali jednu malu škuljicu od 6 m</w:t>
      </w:r>
      <w:r>
        <w:t xml:space="preserve"> dok je drugi dan krenula </w:t>
      </w:r>
      <w:r w:rsidR="00FC094F">
        <w:t xml:space="preserve">prava </w:t>
      </w:r>
      <w:r>
        <w:t xml:space="preserve">akcija. Akcija bi krenula i ranije da smo imali vodu pa su Darko i Fero sjeli u auto tražiti vodu. Nije bilo uspjeha pa su otišli do benge u Udbini. Nakon dolaska vode krenuli smo prema Jami u Koritima 1 koja ima 37 metara dubine i 45 m duljine. Na prvoj polici od 25 m </w:t>
      </w:r>
      <w:r w:rsidR="00C50EC2">
        <w:t xml:space="preserve">se nalazi sipar i dosta je bilo krušljivo. Večer je također bila speleohedonistička. Treći dan smo se zaletili do Jame u Koritima 2 koju su Fero i Mićo istražili i nacrtali. Provjerili smo usput i Previđenu jamu koja je ispala čorak. Ines je bilo top. </w:t>
      </w:r>
    </w:p>
    <w:p w14:paraId="4163573A" w14:textId="7C247FCC" w:rsidR="00357090" w:rsidRDefault="00C50EC2" w:rsidP="00664CAC">
      <w:r>
        <w:rPr>
          <w:b/>
          <w:bCs/>
        </w:rPr>
        <w:t xml:space="preserve">04.04., Samobor – </w:t>
      </w:r>
      <w:r>
        <w:t xml:space="preserve">Ana B. i Sutlovići su bili na Samoboru u Grgosova pećina. </w:t>
      </w:r>
      <w:r w:rsidR="00FC094F">
        <w:t>Bilo je odlično i mali Sutlovići piće po planinarskim stazama.</w:t>
      </w:r>
    </w:p>
    <w:p w14:paraId="6E2FE2C2" w14:textId="4DB7C35E" w:rsidR="00C50EC2" w:rsidRDefault="00C50EC2" w:rsidP="00664CAC">
      <w:r>
        <w:rPr>
          <w:b/>
          <w:bCs/>
        </w:rPr>
        <w:t xml:space="preserve">02.04., Samoborsko gorje  – </w:t>
      </w:r>
      <w:r>
        <w:t>Čedo i ekipa u Čarima izvora u Cerinskom Viru. Bilo je jako puno vode i Čedi je pasao izlet nakon 20dnevnog čišćenja</w:t>
      </w:r>
      <w:r w:rsidR="00FC094F">
        <w:t xml:space="preserve"> organizma</w:t>
      </w:r>
      <w:r>
        <w:t>. Pristup je dobar s autom.</w:t>
      </w:r>
      <w:r w:rsidRPr="00463CC8">
        <w:t xml:space="preserve"> </w:t>
      </w:r>
      <w:r>
        <w:t>Jako je snažan slap, Čedu je bolio vrat. Čedo je imao netom prije detoksikaciju i došao je do 65 kg</w:t>
      </w:r>
      <w:r w:rsidR="00FC094F">
        <w:t xml:space="preserve"> te je osjećao manjak masnih naslaga.</w:t>
      </w:r>
    </w:p>
    <w:p w14:paraId="73D5861F" w14:textId="172A6194" w:rsidR="000E1E03" w:rsidRDefault="000E1E03" w:rsidP="00664CAC">
      <w:r w:rsidRPr="000E1E03">
        <w:rPr>
          <w:b/>
          <w:bCs/>
        </w:rPr>
        <w:t>05.04. Krkuž</w:t>
      </w:r>
      <w:r>
        <w:t xml:space="preserve"> – Ana i Mateja Dimitrijević bili s Estavelom na uskršnjoj akciji u trenutno najperspektivnijem istarskom ponoru</w:t>
      </w:r>
    </w:p>
    <w:p w14:paraId="4142AC47" w14:textId="77777777" w:rsidR="00C50EC2" w:rsidRPr="00576970" w:rsidRDefault="00C50EC2" w:rsidP="00664CAC"/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4CBED37C" w14:textId="78BC324A" w:rsidR="00D269A9" w:rsidRDefault="00C50EC2" w:rsidP="00664CAC">
      <w:r>
        <w:rPr>
          <w:b/>
          <w:bCs/>
        </w:rPr>
        <w:t xml:space="preserve">03.04. Terihaj – </w:t>
      </w:r>
      <w:r>
        <w:t>izvidnica za školicu u snažnom sastavu Luka Ivančić i Gorana Perić. Poslije su otišli na Okić i penjali Feratu. Luka je pronašao kong koloturu i sreća ga je oblila. Isplati se otići. Goga opisuje Terihaj kao savršeno mjesto za prvu stijensku vježbu.</w:t>
      </w:r>
      <w:r w:rsidR="005205DF">
        <w:t xml:space="preserve"> Ovo će biti prvi izlet školice na Terihaju. </w:t>
      </w:r>
      <w:r w:rsidRPr="00463CC8">
        <w:t xml:space="preserve"> </w:t>
      </w:r>
    </w:p>
    <w:p w14:paraId="3023EB4C" w14:textId="69AEEBE5" w:rsidR="005205DF" w:rsidRDefault="005205DF" w:rsidP="00664CAC">
      <w:r>
        <w:rPr>
          <w:b/>
          <w:bCs/>
        </w:rPr>
        <w:t xml:space="preserve">06.04., Rabac – </w:t>
      </w:r>
      <w:r>
        <w:t>Ivona je ronila u hladnom moru i zakazla je oprema što je dovelo zakašljavanja.</w:t>
      </w:r>
      <w:r w:rsidRPr="00463CC8">
        <w:t xml:space="preserve"> </w:t>
      </w:r>
    </w:p>
    <w:p w14:paraId="70C6AB4A" w14:textId="72E3FC2C" w:rsidR="005205DF" w:rsidRPr="00C50EC2" w:rsidRDefault="005205DF" w:rsidP="00664CAC">
      <w:r>
        <w:rPr>
          <w:b/>
          <w:bCs/>
        </w:rPr>
        <w:t xml:space="preserve">29.03., Slovenija – </w:t>
      </w:r>
      <w:r w:rsidR="00FC094F">
        <w:t xml:space="preserve">Andrea je </w:t>
      </w:r>
      <w:r>
        <w:t>planina</w:t>
      </w:r>
      <w:r w:rsidR="00FC094F">
        <w:t>rila</w:t>
      </w:r>
      <w:r>
        <w:t xml:space="preserve"> na Maloj Mojstrovki. </w:t>
      </w:r>
    </w:p>
    <w:p w14:paraId="2ED7C68D" w14:textId="77777777" w:rsidR="00C50EC2" w:rsidRDefault="00C50EC2" w:rsidP="00664CAC">
      <w:pPr>
        <w:rPr>
          <w:b/>
          <w:bCs/>
        </w:rPr>
      </w:pPr>
    </w:p>
    <w:p w14:paraId="0192CBAB" w14:textId="3E4DE108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1E57DDB4" w14:textId="2BE11005" w:rsidR="005205DF" w:rsidRDefault="005205DF" w:rsidP="00880C9E">
      <w:r>
        <w:rPr>
          <w:b/>
          <w:bCs/>
        </w:rPr>
        <w:t>11. i 12.4.</w:t>
      </w:r>
      <w:r w:rsidR="00880C9E">
        <w:rPr>
          <w:b/>
          <w:bCs/>
        </w:rPr>
        <w:t xml:space="preserve"> </w:t>
      </w:r>
      <w:r>
        <w:rPr>
          <w:b/>
          <w:bCs/>
        </w:rPr>
        <w:t>Terihaj i Gorsko Zrcalo –</w:t>
      </w:r>
      <w:r w:rsidR="00880C9E">
        <w:rPr>
          <w:b/>
          <w:bCs/>
        </w:rPr>
        <w:t xml:space="preserve"> </w:t>
      </w:r>
      <w:r>
        <w:t>ŠKOLA. Terihaj i vježba na stijeni 11.4. Goga predlaže da se ode dan ranije ili rano ujutro postaviti.</w:t>
      </w:r>
      <w:r w:rsidR="00880C9E" w:rsidRPr="00463CC8">
        <w:t xml:space="preserve"> </w:t>
      </w:r>
      <w:r>
        <w:t>12.04. se ide na Gorsko Zrcalo. Sve informacije su na mailu.</w:t>
      </w:r>
    </w:p>
    <w:p w14:paraId="59BD3D36" w14:textId="1D6FD4D1" w:rsidR="00880C9E" w:rsidRPr="00463CC8" w:rsidRDefault="00880C9E" w:rsidP="00880C9E"/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3370374E" w14:textId="04B484DC" w:rsidR="00880C9E" w:rsidRDefault="005205DF" w:rsidP="00880C9E">
      <w:r>
        <w:rPr>
          <w:b/>
          <w:bCs/>
        </w:rPr>
        <w:t>Tibor</w:t>
      </w:r>
      <w:r w:rsidR="00880C9E">
        <w:rPr>
          <w:b/>
          <w:bCs/>
        </w:rPr>
        <w:t xml:space="preserve"> </w:t>
      </w:r>
      <w:r>
        <w:t xml:space="preserve">predlaže pikado za Velebit, dok </w:t>
      </w:r>
      <w:r w:rsidRPr="005205DF">
        <w:rPr>
          <w:b/>
          <w:bCs/>
        </w:rPr>
        <w:t>Dališa</w:t>
      </w:r>
      <w:r>
        <w:t xml:space="preserve"> predlaže rezervni za terene.</w:t>
      </w:r>
    </w:p>
    <w:p w14:paraId="38051E0B" w14:textId="589A2EED" w:rsidR="005205DF" w:rsidRDefault="005205DF" w:rsidP="00880C9E">
      <w:r>
        <w:rPr>
          <w:b/>
          <w:bCs/>
        </w:rPr>
        <w:lastRenderedPageBreak/>
        <w:t xml:space="preserve">Predavanja – </w:t>
      </w:r>
      <w:r>
        <w:t>Marina o organizaciji istraživanja i ekpediciji, Barbara o izradi topografskog nacrta dok je Goga pričala o arhivi i katastru.</w:t>
      </w:r>
    </w:p>
    <w:p w14:paraId="43C0FD76" w14:textId="58D6D06D" w:rsidR="00C004C5" w:rsidRDefault="00C004C5" w:rsidP="00880C9E">
      <w:r w:rsidRPr="00C004C5">
        <w:rPr>
          <w:b/>
          <w:bCs/>
        </w:rPr>
        <w:t>7.4.</w:t>
      </w:r>
      <w:r>
        <w:t xml:space="preserve"> je Tibor Bali održao predavanje o d speleofotografiji na SUM-ovoj školici</w:t>
      </w:r>
    </w:p>
    <w:p w14:paraId="52F65155" w14:textId="6C0F2483" w:rsidR="00C004C5" w:rsidRDefault="00C004C5" w:rsidP="00880C9E">
      <w:r w:rsidRPr="00C004C5">
        <w:rPr>
          <w:b/>
          <w:bCs/>
        </w:rPr>
        <w:t>Ana Dimitrijević rođena Ercegovac</w:t>
      </w:r>
      <w:r>
        <w:t xml:space="preserve"> je održala dva predavanja na Estavelinoj školici – speleogeneza i klima podzemlja</w:t>
      </w:r>
    </w:p>
    <w:p w14:paraId="6243DC75" w14:textId="6501EE36" w:rsidR="005205DF" w:rsidRDefault="005205DF" w:rsidP="00880C9E">
      <w:r>
        <w:rPr>
          <w:b/>
          <w:bCs/>
        </w:rPr>
        <w:t xml:space="preserve">Darko Troha </w:t>
      </w:r>
      <w:r>
        <w:t>duguje gajbu.</w:t>
      </w:r>
    </w:p>
    <w:p w14:paraId="5B5ABDEF" w14:textId="29674338" w:rsidR="005205DF" w:rsidRDefault="005205DF" w:rsidP="00880C9E">
      <w:r>
        <w:rPr>
          <w:b/>
          <w:bCs/>
        </w:rPr>
        <w:t xml:space="preserve">Čedo </w:t>
      </w:r>
      <w:r>
        <w:t>predlaže da Oružar skida paučinu sa stropa</w:t>
      </w:r>
      <w:r w:rsidRPr="00463CC8">
        <w:t xml:space="preserve"> </w:t>
      </w:r>
    </w:p>
    <w:p w14:paraId="509ECAE1" w14:textId="30253F12" w:rsidR="005205DF" w:rsidRDefault="005205DF" w:rsidP="00880C9E">
      <w:r>
        <w:rPr>
          <w:b/>
          <w:bCs/>
        </w:rPr>
        <w:t xml:space="preserve">Nama dragi susjedi </w:t>
      </w:r>
      <w:r>
        <w:t>su se žalili na čikove ispred vrata. Napomena da se ne puši ispred prostorija društva</w:t>
      </w:r>
      <w:r w:rsidR="008C5912">
        <w:t>.</w:t>
      </w:r>
    </w:p>
    <w:p w14:paraId="25DF289C" w14:textId="737B80CA" w:rsidR="00FC094F" w:rsidRDefault="00FC094F" w:rsidP="00880C9E">
      <w:r>
        <w:rPr>
          <w:b/>
          <w:bCs/>
        </w:rPr>
        <w:t>Prisutnost na školici</w:t>
      </w:r>
      <w:r w:rsidR="005205DF">
        <w:rPr>
          <w:b/>
          <w:bCs/>
        </w:rPr>
        <w:t xml:space="preserve"> </w:t>
      </w:r>
      <w:r>
        <w:rPr>
          <w:b/>
          <w:bCs/>
        </w:rPr>
        <w:t>–</w:t>
      </w:r>
      <w:r w:rsidR="005205DF">
        <w:rPr>
          <w:b/>
          <w:bCs/>
        </w:rPr>
        <w:t xml:space="preserve"> </w:t>
      </w:r>
      <w:r>
        <w:t xml:space="preserve">upišite se! LINK: </w:t>
      </w:r>
      <w:hyperlink r:id="rId7" w:history="1">
        <w:r w:rsidR="008C5912" w:rsidRPr="008C5912">
          <w:rPr>
            <w:rStyle w:val="Hyperlink"/>
          </w:rPr>
          <w:t>Tablica prisutnosti</w:t>
        </w:r>
      </w:hyperlink>
    </w:p>
    <w:p w14:paraId="1D0F368A" w14:textId="3BA66CB1" w:rsidR="00FC094F" w:rsidRDefault="00FC094F" w:rsidP="00FC094F">
      <w:r>
        <w:rPr>
          <w:b/>
          <w:bCs/>
        </w:rPr>
        <w:t xml:space="preserve">Raspored po autima – </w:t>
      </w:r>
      <w:r>
        <w:t>upišite se!</w:t>
      </w:r>
      <w:r w:rsidR="008C5912">
        <w:t xml:space="preserve"> LINK: </w:t>
      </w:r>
      <w:hyperlink r:id="rId8" w:history="1">
        <w:r w:rsidR="008C5912" w:rsidRPr="008C5912">
          <w:rPr>
            <w:rStyle w:val="Hyperlink"/>
          </w:rPr>
          <w:t>Tablica za prijevoz</w:t>
        </w:r>
      </w:hyperlink>
    </w:p>
    <w:p w14:paraId="5FC0BCF7" w14:textId="675DBDAC" w:rsidR="00FC094F" w:rsidRDefault="00FC094F" w:rsidP="00FC094F">
      <w:r>
        <w:rPr>
          <w:b/>
          <w:bCs/>
        </w:rPr>
        <w:t xml:space="preserve">Kalendar aktivnosti  – </w:t>
      </w:r>
      <w:r>
        <w:t>upišite!</w:t>
      </w:r>
      <w:r w:rsidR="008C5912">
        <w:t xml:space="preserve"> LINK: </w:t>
      </w:r>
      <w:hyperlink r:id="rId9" w:history="1">
        <w:r w:rsidR="008C5912" w:rsidRPr="008C5912">
          <w:rPr>
            <w:rStyle w:val="Hyperlink"/>
          </w:rPr>
          <w:t>Kalendar aktivnosti</w:t>
        </w:r>
      </w:hyperlink>
    </w:p>
    <w:p w14:paraId="00A2FF9B" w14:textId="77777777" w:rsidR="00C458D6" w:rsidRDefault="00C458D6" w:rsidP="00664CAC">
      <w:pPr>
        <w:rPr>
          <w:b/>
          <w:bCs/>
        </w:rPr>
      </w:pPr>
    </w:p>
    <w:p w14:paraId="2F78669B" w14:textId="541D3C66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10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2A5AB6ED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822C0A">
        <w:rPr>
          <w:b/>
          <w:bCs/>
        </w:rPr>
        <w:t>o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822C0A">
        <w:t>Vedran Ferenčak</w:t>
      </w:r>
    </w:p>
    <w:p w14:paraId="7B2B269D" w14:textId="0A37707E" w:rsidR="005205DF" w:rsidRPr="005205DF" w:rsidRDefault="00664CAC" w:rsidP="00664CAC">
      <w:r>
        <w:rPr>
          <w:b/>
          <w:bCs/>
        </w:rPr>
        <w:t>Zapisnik vodi</w:t>
      </w:r>
      <w:r w:rsidR="005205DF">
        <w:rPr>
          <w:b/>
          <w:bCs/>
        </w:rPr>
        <w:t>o</w:t>
      </w:r>
      <w:r w:rsidR="007D1F53">
        <w:rPr>
          <w:b/>
          <w:bCs/>
        </w:rPr>
        <w:t xml:space="preserve">: </w:t>
      </w:r>
      <w:r w:rsidR="005205DF">
        <w:t>Mislav Sajko</w:t>
      </w:r>
    </w:p>
    <w:sectPr w:rsidR="005205DF" w:rsidRPr="005205DF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B840" w14:textId="77777777" w:rsidR="00F50BE0" w:rsidRDefault="00F50BE0" w:rsidP="00664CAC">
      <w:pPr>
        <w:spacing w:after="0" w:line="240" w:lineRule="auto"/>
      </w:pPr>
      <w:r>
        <w:separator/>
      </w:r>
    </w:p>
  </w:endnote>
  <w:endnote w:type="continuationSeparator" w:id="0">
    <w:p w14:paraId="1E5487AE" w14:textId="77777777" w:rsidR="00F50BE0" w:rsidRDefault="00F50BE0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7ABE" w14:textId="77777777" w:rsidR="00F50BE0" w:rsidRDefault="00F50BE0" w:rsidP="00664CAC">
      <w:pPr>
        <w:spacing w:after="0" w:line="240" w:lineRule="auto"/>
      </w:pPr>
      <w:r>
        <w:separator/>
      </w:r>
    </w:p>
  </w:footnote>
  <w:footnote w:type="continuationSeparator" w:id="0">
    <w:p w14:paraId="4CD1B080" w14:textId="77777777" w:rsidR="00F50BE0" w:rsidRDefault="00F50BE0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747C9"/>
    <w:rsid w:val="000B19F2"/>
    <w:rsid w:val="000E1E03"/>
    <w:rsid w:val="00103453"/>
    <w:rsid w:val="0010783B"/>
    <w:rsid w:val="0011456C"/>
    <w:rsid w:val="001226E6"/>
    <w:rsid w:val="0013049E"/>
    <w:rsid w:val="0013374A"/>
    <w:rsid w:val="00185813"/>
    <w:rsid w:val="0019055B"/>
    <w:rsid w:val="00191CFE"/>
    <w:rsid w:val="001E59B5"/>
    <w:rsid w:val="00203CEC"/>
    <w:rsid w:val="002171A4"/>
    <w:rsid w:val="00253DF6"/>
    <w:rsid w:val="00264511"/>
    <w:rsid w:val="00316E3D"/>
    <w:rsid w:val="00357090"/>
    <w:rsid w:val="003A3A3F"/>
    <w:rsid w:val="003B360B"/>
    <w:rsid w:val="003C20D9"/>
    <w:rsid w:val="00424937"/>
    <w:rsid w:val="00426B9B"/>
    <w:rsid w:val="004422DE"/>
    <w:rsid w:val="00443C3E"/>
    <w:rsid w:val="00463CC8"/>
    <w:rsid w:val="00472D58"/>
    <w:rsid w:val="004F772D"/>
    <w:rsid w:val="005205DF"/>
    <w:rsid w:val="005239FC"/>
    <w:rsid w:val="00540B7E"/>
    <w:rsid w:val="00545BD1"/>
    <w:rsid w:val="00562912"/>
    <w:rsid w:val="00576970"/>
    <w:rsid w:val="005C15A8"/>
    <w:rsid w:val="005E6047"/>
    <w:rsid w:val="00633233"/>
    <w:rsid w:val="00664CAC"/>
    <w:rsid w:val="00686245"/>
    <w:rsid w:val="007078C7"/>
    <w:rsid w:val="00714556"/>
    <w:rsid w:val="00727E01"/>
    <w:rsid w:val="00780D25"/>
    <w:rsid w:val="007D05E3"/>
    <w:rsid w:val="007D1F53"/>
    <w:rsid w:val="007D6A7F"/>
    <w:rsid w:val="007F5E11"/>
    <w:rsid w:val="00822C0A"/>
    <w:rsid w:val="00854504"/>
    <w:rsid w:val="00880C9E"/>
    <w:rsid w:val="008A1AB9"/>
    <w:rsid w:val="008A392A"/>
    <w:rsid w:val="008C5912"/>
    <w:rsid w:val="009C484E"/>
    <w:rsid w:val="009D102F"/>
    <w:rsid w:val="009D7912"/>
    <w:rsid w:val="009E264B"/>
    <w:rsid w:val="009F02EC"/>
    <w:rsid w:val="00A20F87"/>
    <w:rsid w:val="00A528F3"/>
    <w:rsid w:val="00A9311B"/>
    <w:rsid w:val="00A94891"/>
    <w:rsid w:val="00AE219C"/>
    <w:rsid w:val="00AE3F07"/>
    <w:rsid w:val="00AF461C"/>
    <w:rsid w:val="00B445BA"/>
    <w:rsid w:val="00B973A9"/>
    <w:rsid w:val="00C004C5"/>
    <w:rsid w:val="00C13F8A"/>
    <w:rsid w:val="00C20B7B"/>
    <w:rsid w:val="00C458D6"/>
    <w:rsid w:val="00C50EC2"/>
    <w:rsid w:val="00C57629"/>
    <w:rsid w:val="00C8264D"/>
    <w:rsid w:val="00CB3B49"/>
    <w:rsid w:val="00CB4FE2"/>
    <w:rsid w:val="00CD6173"/>
    <w:rsid w:val="00CD635C"/>
    <w:rsid w:val="00D0116B"/>
    <w:rsid w:val="00D02815"/>
    <w:rsid w:val="00D2008B"/>
    <w:rsid w:val="00D269A9"/>
    <w:rsid w:val="00D84EC7"/>
    <w:rsid w:val="00EB7884"/>
    <w:rsid w:val="00F4427D"/>
    <w:rsid w:val="00F50BE0"/>
    <w:rsid w:val="00F5584C"/>
    <w:rsid w:val="00F61A35"/>
    <w:rsid w:val="00F66BD0"/>
    <w:rsid w:val="00FA707E"/>
    <w:rsid w:val="00FC094F"/>
    <w:rsid w:val="00FD050C"/>
    <w:rsid w:val="00FD171B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QwGecr_RuVKw9cNU_YEe5GmIK1gq47wS/edit?rtpof=true&amp;sd=true&amp;gid=1693535555%23gid=169353555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S6aGrCYSbuKGuDqIuyMdvnYXdxOJOCtxnXG0RZGMDEU/edit?usp=sharing&amp;urp=gmail_link&amp;pli=1&amp;authuser=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forms.gle/xXK6uBU8m9myL9Y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aVdMHwYwll-KD0jGbz-fMEG5y0hq_v98/edit?gid=613670311%23gid=61367031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ABDAB-3526-4386-AA6B-EE1671EC0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46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Arhiva SOV</cp:lastModifiedBy>
  <cp:revision>6</cp:revision>
  <dcterms:created xsi:type="dcterms:W3CDTF">2026-04-08T18:54:00Z</dcterms:created>
  <dcterms:modified xsi:type="dcterms:W3CDTF">2026-05-07T09:42:00Z</dcterms:modified>
</cp:coreProperties>
</file>