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2F0762CC" w:rsidR="009E264B" w:rsidRPr="00103453" w:rsidRDefault="00664CAC" w:rsidP="00664CAC">
      <w:pPr>
        <w:jc w:val="center"/>
        <w:rPr>
          <w:b/>
          <w:bCs/>
          <w:sz w:val="24"/>
          <w:szCs w:val="24"/>
        </w:rPr>
      </w:pPr>
      <w:r w:rsidRPr="00103453">
        <w:rPr>
          <w:b/>
          <w:bCs/>
          <w:sz w:val="24"/>
          <w:szCs w:val="24"/>
        </w:rPr>
        <w:t xml:space="preserve">Zapisnik sastanka </w:t>
      </w:r>
      <w:r w:rsidR="000C7ED3">
        <w:rPr>
          <w:b/>
          <w:bCs/>
          <w:sz w:val="24"/>
          <w:szCs w:val="24"/>
        </w:rPr>
        <w:t>2</w:t>
      </w:r>
      <w:r w:rsidR="00A37726">
        <w:rPr>
          <w:b/>
          <w:bCs/>
          <w:sz w:val="24"/>
          <w:szCs w:val="24"/>
        </w:rPr>
        <w:t>9</w:t>
      </w:r>
      <w:r w:rsidR="00F4427D" w:rsidRPr="00103453">
        <w:rPr>
          <w:b/>
          <w:bCs/>
          <w:sz w:val="24"/>
          <w:szCs w:val="24"/>
        </w:rPr>
        <w:t>.</w:t>
      </w:r>
      <w:r w:rsidR="000C7ED3">
        <w:rPr>
          <w:b/>
          <w:bCs/>
          <w:sz w:val="24"/>
          <w:szCs w:val="24"/>
        </w:rPr>
        <w:t>04</w:t>
      </w:r>
      <w:r w:rsidR="00F4427D" w:rsidRPr="00103453">
        <w:rPr>
          <w:b/>
          <w:bCs/>
          <w:sz w:val="24"/>
          <w:szCs w:val="24"/>
        </w:rPr>
        <w:t>.2026.</w:t>
      </w:r>
    </w:p>
    <w:p w14:paraId="37EE8113" w14:textId="77777777" w:rsidR="00664CAC" w:rsidRDefault="00664CAC" w:rsidP="000258F3">
      <w:pPr>
        <w:jc w:val="both"/>
        <w:rPr>
          <w:b/>
          <w:bCs/>
        </w:rPr>
      </w:pPr>
      <w:r>
        <w:rPr>
          <w:b/>
          <w:bCs/>
        </w:rPr>
        <w:t>SPELEO IZLETI</w:t>
      </w:r>
    </w:p>
    <w:p w14:paraId="76AACD0C" w14:textId="1F57C00A" w:rsidR="000C7ED3" w:rsidRDefault="00D765DE" w:rsidP="000258F3">
      <w:pPr>
        <w:jc w:val="both"/>
        <w:rPr>
          <w:b/>
          <w:bCs/>
        </w:rPr>
      </w:pPr>
      <w:r>
        <w:rPr>
          <w:b/>
          <w:bCs/>
        </w:rPr>
        <w:t>Školica</w:t>
      </w:r>
    </w:p>
    <w:p w14:paraId="31A7A39D" w14:textId="3425B88B" w:rsidR="00D765DE" w:rsidRPr="0055307D" w:rsidRDefault="00D765DE" w:rsidP="000258F3">
      <w:pPr>
        <w:jc w:val="both"/>
        <w:rPr>
          <w:b/>
          <w:bCs/>
        </w:rPr>
      </w:pPr>
      <w:r w:rsidRPr="0055307D">
        <w:t>Vražja i Bocina jama 25. - 26.4.</w:t>
      </w:r>
      <w:r w:rsidR="0055307D">
        <w:rPr>
          <w:b/>
          <w:bCs/>
        </w:rPr>
        <w:t xml:space="preserve"> </w:t>
      </w:r>
      <w:r w:rsidR="0055307D" w:rsidRPr="0055307D">
        <w:t xml:space="preserve">- </w:t>
      </w:r>
      <w:r>
        <w:t xml:space="preserve">Prisutno 8 školaraca, 24 instruktora i Goga. Svi školarci </w:t>
      </w:r>
      <w:r w:rsidR="0055307D">
        <w:t xml:space="preserve">su </w:t>
      </w:r>
      <w:r>
        <w:t>išli u obje jame</w:t>
      </w:r>
      <w:r w:rsidR="0055307D">
        <w:t>,</w:t>
      </w:r>
      <w:r>
        <w:t xml:space="preserve"> radili poligon</w:t>
      </w:r>
      <w:r w:rsidR="0055307D">
        <w:t xml:space="preserve"> i</w:t>
      </w:r>
      <w:r>
        <w:t xml:space="preserve"> orijentaciju pomoću Orux mapa. Znanje uzlova među školarcima bi moglo biti bolje.</w:t>
      </w:r>
    </w:p>
    <w:p w14:paraId="4AFE3082" w14:textId="77777777" w:rsidR="00D83FEC" w:rsidRDefault="00D83FEC" w:rsidP="000258F3">
      <w:pPr>
        <w:jc w:val="both"/>
      </w:pPr>
      <w:r w:rsidRPr="0055307D">
        <w:t>Žica 28.4.</w:t>
      </w:r>
      <w:r>
        <w:t xml:space="preserve"> - </w:t>
      </w:r>
      <w:r w:rsidR="00D765DE">
        <w:t>Jučer na žici bilo dvoje školaraca</w:t>
      </w:r>
      <w:r>
        <w:t xml:space="preserve"> i dvoje instruktora.</w:t>
      </w:r>
    </w:p>
    <w:p w14:paraId="60400AF2" w14:textId="49B95122" w:rsidR="00D765DE" w:rsidRDefault="00D83FEC" w:rsidP="000258F3">
      <w:pPr>
        <w:jc w:val="both"/>
      </w:pPr>
      <w:r w:rsidRPr="0055307D">
        <w:t xml:space="preserve">Velebit </w:t>
      </w:r>
      <w:r w:rsidR="0055307D" w:rsidRPr="0055307D">
        <w:t>29.4.</w:t>
      </w:r>
      <w:r w:rsidR="0055307D">
        <w:rPr>
          <w:b/>
          <w:bCs/>
        </w:rPr>
        <w:t xml:space="preserve"> </w:t>
      </w:r>
      <w:r>
        <w:t xml:space="preserve">- </w:t>
      </w:r>
      <w:r w:rsidR="00D765DE">
        <w:t>Danas bilo predavanje o čistom podzemlju od Olge i predavanje o uređenim speleološkim objektima od Dore. Nakon predavanja je bio pismeni ispit.</w:t>
      </w:r>
    </w:p>
    <w:p w14:paraId="5795148D" w14:textId="77777777" w:rsidR="0055307D" w:rsidRDefault="0055307D" w:rsidP="000258F3">
      <w:pPr>
        <w:jc w:val="both"/>
      </w:pPr>
    </w:p>
    <w:p w14:paraId="53DA87A6" w14:textId="77777777" w:rsidR="00664CAC" w:rsidRDefault="00664CAC" w:rsidP="000258F3">
      <w:pPr>
        <w:jc w:val="both"/>
        <w:rPr>
          <w:b/>
          <w:bCs/>
        </w:rPr>
      </w:pPr>
      <w:r>
        <w:rPr>
          <w:b/>
          <w:bCs/>
        </w:rPr>
        <w:t>INI IZLETI</w:t>
      </w:r>
    </w:p>
    <w:p w14:paraId="4443EE08" w14:textId="2E256910" w:rsidR="000258F3" w:rsidRDefault="000258F3" w:rsidP="000258F3">
      <w:pPr>
        <w:jc w:val="both"/>
      </w:pPr>
      <w:r>
        <w:t>Olga je dobiciklirala do Vražje i Bocine jame i odbiciklirala natrag.</w:t>
      </w:r>
    </w:p>
    <w:p w14:paraId="4337A670" w14:textId="77777777" w:rsidR="0055307D" w:rsidRDefault="0055307D" w:rsidP="000258F3">
      <w:pPr>
        <w:jc w:val="both"/>
      </w:pPr>
    </w:p>
    <w:p w14:paraId="69F97BF7" w14:textId="518A845E" w:rsidR="00D83FEC" w:rsidRPr="0022078D" w:rsidRDefault="00D83FEC" w:rsidP="000258F3">
      <w:pPr>
        <w:jc w:val="both"/>
        <w:rPr>
          <w:b/>
          <w:bCs/>
        </w:rPr>
      </w:pPr>
      <w:r w:rsidRPr="0022078D">
        <w:rPr>
          <w:b/>
          <w:bCs/>
        </w:rPr>
        <w:t>NAJAVE</w:t>
      </w:r>
    </w:p>
    <w:p w14:paraId="56819B0F" w14:textId="75244D23" w:rsidR="0055307D" w:rsidRDefault="0055307D" w:rsidP="00D83FEC">
      <w:pPr>
        <w:jc w:val="both"/>
      </w:pPr>
      <w:r>
        <w:t xml:space="preserve">Žica </w:t>
      </w:r>
      <w:r>
        <w:t>30.4.– Ide dvoje školaraca. Za sad ima dvoje instruktora.</w:t>
      </w:r>
    </w:p>
    <w:p w14:paraId="0808171B" w14:textId="35569AE9" w:rsidR="00D83FEC" w:rsidRDefault="0055307D" w:rsidP="00D83FEC">
      <w:pPr>
        <w:jc w:val="both"/>
      </w:pPr>
      <w:r>
        <w:t xml:space="preserve">Studena </w:t>
      </w:r>
      <w:r w:rsidR="00D83FEC">
        <w:t xml:space="preserve">1.5.-3.5. - </w:t>
      </w:r>
      <w:r w:rsidR="00D83FEC">
        <w:t>Za vikend se ide u Studenu jamu, opremači kreću već u petak. U subotu je praktični i usmeni dio ispita, u nedjelju se pere oprema.</w:t>
      </w:r>
    </w:p>
    <w:p w14:paraId="396B0C20" w14:textId="42E1C857" w:rsidR="00D83FEC" w:rsidRPr="00D765DE" w:rsidRDefault="0055307D" w:rsidP="00D83FEC">
      <w:pPr>
        <w:jc w:val="both"/>
      </w:pPr>
      <w:r>
        <w:t xml:space="preserve">Mandelaja </w:t>
      </w:r>
      <w:r w:rsidR="00D83FEC">
        <w:t>9.-10.5.</w:t>
      </w:r>
      <w:r>
        <w:t xml:space="preserve"> -</w:t>
      </w:r>
      <w:r w:rsidR="00D83FEC">
        <w:t xml:space="preserve"> Eventualne nadoknade ispita </w:t>
      </w:r>
      <w:r w:rsidR="00D83FEC">
        <w:t>u Mandelaji</w:t>
      </w:r>
      <w:r w:rsidR="00D83FEC">
        <w:t>.</w:t>
      </w:r>
    </w:p>
    <w:p w14:paraId="46779A24" w14:textId="77777777" w:rsidR="00D83FEC" w:rsidRPr="000258F3" w:rsidRDefault="00D83FEC" w:rsidP="000258F3">
      <w:pPr>
        <w:jc w:val="both"/>
      </w:pPr>
    </w:p>
    <w:p w14:paraId="76EA8D6E" w14:textId="3ECE0B93" w:rsidR="00244E49" w:rsidRDefault="00244E49" w:rsidP="000258F3">
      <w:pPr>
        <w:jc w:val="both"/>
        <w:rPr>
          <w:b/>
          <w:bCs/>
        </w:rPr>
      </w:pPr>
      <w:r>
        <w:rPr>
          <w:b/>
          <w:bCs/>
        </w:rPr>
        <w:t>RAZNO</w:t>
      </w:r>
    </w:p>
    <w:p w14:paraId="75270FB9" w14:textId="4D220E7D" w:rsidR="000258F3" w:rsidRPr="00D83FEC" w:rsidRDefault="000258F3" w:rsidP="000258F3">
      <w:pPr>
        <w:jc w:val="both"/>
        <w:rPr>
          <w:b/>
          <w:bCs/>
        </w:rPr>
      </w:pPr>
      <w:r w:rsidRPr="0055307D">
        <w:t>Skupština izvršnog odbora Velebita</w:t>
      </w:r>
      <w:r w:rsidR="0055307D">
        <w:t xml:space="preserve"> 27.4.</w:t>
      </w:r>
      <w:r w:rsidR="00D83FEC" w:rsidRPr="0055307D">
        <w:t xml:space="preserve"> </w:t>
      </w:r>
      <w:r w:rsidR="0055307D" w:rsidRPr="0055307D">
        <w:t xml:space="preserve">- </w:t>
      </w:r>
      <w:r>
        <w:t>Traju pregovori s čistačicom</w:t>
      </w:r>
      <w:r w:rsidR="00D83FEC">
        <w:t xml:space="preserve"> za 60</w:t>
      </w:r>
      <w:r w:rsidR="0055307D">
        <w:t>€</w:t>
      </w:r>
      <w:r w:rsidR="00D83FEC">
        <w:t xml:space="preserve"> mjesečno.</w:t>
      </w:r>
      <w:r w:rsidR="0055307D">
        <w:t xml:space="preserve"> </w:t>
      </w:r>
      <w:r w:rsidR="00D83FEC">
        <w:t>U 6. mj</w:t>
      </w:r>
      <w:r w:rsidR="0022078D">
        <w:t>.</w:t>
      </w:r>
      <w:r w:rsidR="00D83FEC">
        <w:t xml:space="preserve"> </w:t>
      </w:r>
      <w:r w:rsidR="0022078D">
        <w:t>se s</w:t>
      </w:r>
      <w:r>
        <w:t>prema radionica prve pomoći za cijelo društvo.</w:t>
      </w:r>
      <w:r w:rsidR="0022078D">
        <w:t xml:space="preserve"> </w:t>
      </w:r>
      <w:r w:rsidR="00D83FEC">
        <w:t>Ponuđena 3 datuma, trebaju i volonteri za logistiku.</w:t>
      </w:r>
      <w:r w:rsidR="0022078D">
        <w:t xml:space="preserve"> </w:t>
      </w:r>
    </w:p>
    <w:p w14:paraId="49F83731" w14:textId="26257182" w:rsidR="00D83FEC" w:rsidRDefault="0055307D" w:rsidP="000258F3">
      <w:pPr>
        <w:jc w:val="both"/>
      </w:pPr>
      <w:r>
        <w:t>Gospođa Karmen Delač-Petković traži informacije o špiljama i jamama u Brod Moravičkom kraju jer piše knjigu o kapelici Sv. Andrije (u tom istom kraju) staroj 400 godina koja stoji na brdu Sv. Andrije koje je još starije. Bilo kakva pomoć je dobrodošla (khm khm Čedo).</w:t>
      </w:r>
    </w:p>
    <w:p w14:paraId="1529A419" w14:textId="3DF1BE44" w:rsidR="000258F3" w:rsidRDefault="000258F3" w:rsidP="000258F3">
      <w:pPr>
        <w:jc w:val="both"/>
      </w:pPr>
      <w:r>
        <w:t xml:space="preserve">Stigao </w:t>
      </w:r>
      <w:hyperlink r:id="rId6" w:history="1">
        <w:r w:rsidRPr="0022078D">
          <w:rPr>
            <w:rStyle w:val="Hyperlink"/>
          </w:rPr>
          <w:t xml:space="preserve">poziv za </w:t>
        </w:r>
        <w:r w:rsidR="0022078D" w:rsidRPr="0022078D">
          <w:rPr>
            <w:rStyle w:val="Hyperlink"/>
          </w:rPr>
          <w:t>SPAR semi</w:t>
        </w:r>
        <w:r w:rsidR="0022078D" w:rsidRPr="0022078D">
          <w:rPr>
            <w:rStyle w:val="Hyperlink"/>
          </w:rPr>
          <w:t>n</w:t>
        </w:r>
        <w:r w:rsidR="0022078D" w:rsidRPr="0022078D">
          <w:rPr>
            <w:rStyle w:val="Hyperlink"/>
          </w:rPr>
          <w:t>ar</w:t>
        </w:r>
      </w:hyperlink>
      <w:r w:rsidR="0022078D">
        <w:t xml:space="preserve">. </w:t>
      </w:r>
      <w:r>
        <w:t>22.-24.5. prostorije HGSS-a Karlovac.</w:t>
      </w:r>
      <w:r w:rsidR="0055307D">
        <w:t xml:space="preserve"> </w:t>
      </w:r>
      <w:r w:rsidR="0022078D">
        <w:t xml:space="preserve">Ograničen </w:t>
      </w:r>
      <w:r w:rsidR="0055307D">
        <w:t xml:space="preserve">je </w:t>
      </w:r>
      <w:r w:rsidR="0022078D">
        <w:t xml:space="preserve">broj mjesta, dvoje po društvu. </w:t>
      </w:r>
      <w:r>
        <w:t>Prednost imaju kandidati za speleologa. Zainteresirani neka se jave Feri.</w:t>
      </w:r>
      <w:r w:rsidR="0022078D">
        <w:t xml:space="preserve"> Za sad zainteresirana samo Ivona, spremna prepustiti mjesto nekome tko duže čeka ili se sprema za ispit.</w:t>
      </w:r>
    </w:p>
    <w:p w14:paraId="21C0579B" w14:textId="452269BE" w:rsidR="000258F3" w:rsidRDefault="000258F3" w:rsidP="000258F3">
      <w:pPr>
        <w:jc w:val="both"/>
      </w:pPr>
      <w:r>
        <w:t>HGSS stanica Zagreb donirala 50m statika i 2</w:t>
      </w:r>
      <w:r w:rsidR="00D83FEC">
        <w:t>0 L pločica.</w:t>
      </w:r>
    </w:p>
    <w:p w14:paraId="2C94C019" w14:textId="74E0106C" w:rsidR="00D83FEC" w:rsidRDefault="00D83FEC" w:rsidP="000258F3">
      <w:pPr>
        <w:jc w:val="both"/>
      </w:pPr>
      <w:r>
        <w:t>Grg</w:t>
      </w:r>
      <w:r w:rsidR="0022078D">
        <w:t>o je konačno operiran. Operirana mu je zdjelica i prestala je bol u istoj. Danas bila operacija pete.</w:t>
      </w:r>
    </w:p>
    <w:p w14:paraId="1FAD0491" w14:textId="655DAC40" w:rsidR="00D83FEC" w:rsidRDefault="00D83FEC" w:rsidP="000258F3">
      <w:pPr>
        <w:jc w:val="both"/>
      </w:pPr>
      <w:r>
        <w:t xml:space="preserve">ZSS je dobio donaciju od </w:t>
      </w:r>
      <w:r w:rsidR="0022078D">
        <w:t>Zajednice</w:t>
      </w:r>
      <w:r>
        <w:t xml:space="preserve"> tehničke kulture. Dio će dobiti SO za održavanje školice.</w:t>
      </w:r>
    </w:p>
    <w:p w14:paraId="19F0B1B1" w14:textId="7E1D09A5" w:rsidR="00D83FEC" w:rsidRPr="000258F3" w:rsidRDefault="00D83FEC" w:rsidP="000258F3">
      <w:pPr>
        <w:jc w:val="both"/>
      </w:pPr>
      <w:r>
        <w:t>Nestala pivska blagajna SO-a. Zadnje viđena prošli četvrtak na šanku.</w:t>
      </w:r>
      <w:r w:rsidR="0055307D">
        <w:t xml:space="preserve"> </w:t>
      </w:r>
      <w:r w:rsidR="0022078D">
        <w:t>Nađena u hladnjaku AO</w:t>
      </w:r>
      <w:r w:rsidR="0055307D">
        <w:t>-a</w:t>
      </w:r>
      <w:r w:rsidR="0022078D">
        <w:t>.</w:t>
      </w:r>
    </w:p>
    <w:p w14:paraId="0B1998AE" w14:textId="77777777" w:rsidR="000258F3" w:rsidRPr="000258F3" w:rsidRDefault="000258F3" w:rsidP="000258F3">
      <w:pPr>
        <w:jc w:val="both"/>
      </w:pPr>
    </w:p>
    <w:p w14:paraId="2F78669B" w14:textId="1B84A68C" w:rsidR="00AF461C" w:rsidRPr="00AF461C" w:rsidRDefault="00AF461C" w:rsidP="000258F3">
      <w:pPr>
        <w:jc w:val="both"/>
      </w:pPr>
      <w:r w:rsidRPr="00AF461C">
        <w:rPr>
          <w:b/>
          <w:bCs/>
        </w:rPr>
        <w:lastRenderedPageBreak/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7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0258F3">
      <w:pPr>
        <w:jc w:val="both"/>
        <w:rPr>
          <w:b/>
          <w:bCs/>
        </w:rPr>
      </w:pPr>
    </w:p>
    <w:p w14:paraId="607E4A80" w14:textId="5BBBEB63" w:rsidR="00664CAC" w:rsidRDefault="00664CAC" w:rsidP="000258F3">
      <w:pPr>
        <w:jc w:val="both"/>
        <w:rPr>
          <w:b/>
          <w:bCs/>
        </w:rPr>
      </w:pPr>
      <w:r>
        <w:rPr>
          <w:b/>
          <w:bCs/>
        </w:rPr>
        <w:t>Sastanak vodi</w:t>
      </w:r>
      <w:r w:rsidR="00A37726">
        <w:rPr>
          <w:b/>
          <w:bCs/>
        </w:rPr>
        <w:t>la</w:t>
      </w:r>
      <w:r>
        <w:rPr>
          <w:b/>
          <w:bCs/>
        </w:rPr>
        <w:t>:</w:t>
      </w:r>
      <w:r w:rsidR="00AE219C">
        <w:rPr>
          <w:b/>
          <w:bCs/>
        </w:rPr>
        <w:t xml:space="preserve"> </w:t>
      </w:r>
      <w:r w:rsidR="000C7ED3">
        <w:t>Ivona Klišanin</w:t>
      </w:r>
    </w:p>
    <w:p w14:paraId="7F2E7FE7" w14:textId="2772A73B" w:rsidR="007D1F53" w:rsidRPr="00664CAC" w:rsidRDefault="00664CAC" w:rsidP="000258F3">
      <w:pPr>
        <w:jc w:val="both"/>
        <w:rPr>
          <w:b/>
          <w:bCs/>
        </w:rPr>
      </w:pPr>
      <w:r>
        <w:rPr>
          <w:b/>
          <w:bCs/>
        </w:rPr>
        <w:t>Zapisnik vodi</w:t>
      </w:r>
      <w:r w:rsidR="00A37726">
        <w:rPr>
          <w:b/>
          <w:bCs/>
        </w:rPr>
        <w:t>o</w:t>
      </w:r>
      <w:r w:rsidR="007D1F53">
        <w:rPr>
          <w:b/>
          <w:bCs/>
        </w:rPr>
        <w:t xml:space="preserve">: </w:t>
      </w:r>
      <w:r w:rsidR="00A37726">
        <w:t>Matija Hrženjak</w:t>
      </w:r>
    </w:p>
    <w:sectPr w:rsidR="007D1F53" w:rsidRPr="00664CAC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F4BAC" w14:textId="77777777" w:rsidR="00713E00" w:rsidRDefault="00713E00" w:rsidP="00664CAC">
      <w:pPr>
        <w:spacing w:after="0" w:line="240" w:lineRule="auto"/>
      </w:pPr>
      <w:r>
        <w:separator/>
      </w:r>
    </w:p>
  </w:endnote>
  <w:endnote w:type="continuationSeparator" w:id="0">
    <w:p w14:paraId="660B862C" w14:textId="77777777" w:rsidR="00713E00" w:rsidRDefault="00713E00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F094" w14:textId="77777777" w:rsidR="00713E00" w:rsidRDefault="00713E00" w:rsidP="00664CAC">
      <w:pPr>
        <w:spacing w:after="0" w:line="240" w:lineRule="auto"/>
      </w:pPr>
      <w:r>
        <w:separator/>
      </w:r>
    </w:p>
  </w:footnote>
  <w:footnote w:type="continuationSeparator" w:id="0">
    <w:p w14:paraId="34F0DB79" w14:textId="77777777" w:rsidR="00713E00" w:rsidRDefault="00713E00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15B03"/>
    <w:rsid w:val="000258F3"/>
    <w:rsid w:val="0006654B"/>
    <w:rsid w:val="000747C9"/>
    <w:rsid w:val="000B19F2"/>
    <w:rsid w:val="000C7ED3"/>
    <w:rsid w:val="00103453"/>
    <w:rsid w:val="0010783B"/>
    <w:rsid w:val="001226E6"/>
    <w:rsid w:val="0013049E"/>
    <w:rsid w:val="0013374A"/>
    <w:rsid w:val="00152790"/>
    <w:rsid w:val="00185813"/>
    <w:rsid w:val="0019055B"/>
    <w:rsid w:val="001E59B5"/>
    <w:rsid w:val="00203CEC"/>
    <w:rsid w:val="002171A4"/>
    <w:rsid w:val="0022078D"/>
    <w:rsid w:val="00244E49"/>
    <w:rsid w:val="00253DF6"/>
    <w:rsid w:val="00264511"/>
    <w:rsid w:val="0030770C"/>
    <w:rsid w:val="00316E3D"/>
    <w:rsid w:val="00357090"/>
    <w:rsid w:val="003A3A3F"/>
    <w:rsid w:val="003B360B"/>
    <w:rsid w:val="003C20D9"/>
    <w:rsid w:val="004077B3"/>
    <w:rsid w:val="00424937"/>
    <w:rsid w:val="00426B9B"/>
    <w:rsid w:val="004422DE"/>
    <w:rsid w:val="00443C3E"/>
    <w:rsid w:val="00447631"/>
    <w:rsid w:val="00463CC8"/>
    <w:rsid w:val="00472D58"/>
    <w:rsid w:val="004F772D"/>
    <w:rsid w:val="00540B7E"/>
    <w:rsid w:val="00545BD1"/>
    <w:rsid w:val="0055307D"/>
    <w:rsid w:val="00562912"/>
    <w:rsid w:val="00576970"/>
    <w:rsid w:val="005C15A8"/>
    <w:rsid w:val="005E6047"/>
    <w:rsid w:val="00633233"/>
    <w:rsid w:val="00645876"/>
    <w:rsid w:val="00664CAC"/>
    <w:rsid w:val="00680218"/>
    <w:rsid w:val="00686245"/>
    <w:rsid w:val="007078C7"/>
    <w:rsid w:val="00713E00"/>
    <w:rsid w:val="00714556"/>
    <w:rsid w:val="00727E01"/>
    <w:rsid w:val="00780D25"/>
    <w:rsid w:val="007D05E3"/>
    <w:rsid w:val="007D1F53"/>
    <w:rsid w:val="007D6A7F"/>
    <w:rsid w:val="007F5E11"/>
    <w:rsid w:val="00822C0A"/>
    <w:rsid w:val="00825628"/>
    <w:rsid w:val="00854504"/>
    <w:rsid w:val="00880C9E"/>
    <w:rsid w:val="008A1AB9"/>
    <w:rsid w:val="008A392A"/>
    <w:rsid w:val="009A5ABA"/>
    <w:rsid w:val="009C39B5"/>
    <w:rsid w:val="009C484E"/>
    <w:rsid w:val="009D102F"/>
    <w:rsid w:val="009D7912"/>
    <w:rsid w:val="009E264B"/>
    <w:rsid w:val="009F02EC"/>
    <w:rsid w:val="00A20F87"/>
    <w:rsid w:val="00A37726"/>
    <w:rsid w:val="00A9311B"/>
    <w:rsid w:val="00A94891"/>
    <w:rsid w:val="00AE219C"/>
    <w:rsid w:val="00AE3F07"/>
    <w:rsid w:val="00AF461C"/>
    <w:rsid w:val="00B445BA"/>
    <w:rsid w:val="00C13F8A"/>
    <w:rsid w:val="00C20B7B"/>
    <w:rsid w:val="00C3585C"/>
    <w:rsid w:val="00C458D6"/>
    <w:rsid w:val="00C57629"/>
    <w:rsid w:val="00C8264D"/>
    <w:rsid w:val="00CB3B49"/>
    <w:rsid w:val="00CB4FE2"/>
    <w:rsid w:val="00CD6173"/>
    <w:rsid w:val="00CD635C"/>
    <w:rsid w:val="00D0116B"/>
    <w:rsid w:val="00D02815"/>
    <w:rsid w:val="00D2008B"/>
    <w:rsid w:val="00D269A9"/>
    <w:rsid w:val="00D765DE"/>
    <w:rsid w:val="00D83FEC"/>
    <w:rsid w:val="00D84EC7"/>
    <w:rsid w:val="00D96CC1"/>
    <w:rsid w:val="00EB7884"/>
    <w:rsid w:val="00F4427D"/>
    <w:rsid w:val="00F5584C"/>
    <w:rsid w:val="00F61A35"/>
    <w:rsid w:val="00F66BD0"/>
    <w:rsid w:val="00F80C69"/>
    <w:rsid w:val="00FD050C"/>
    <w:rsid w:val="00FD171B"/>
    <w:rsid w:val="00FD5E5D"/>
    <w:rsid w:val="00F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07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xXK6uBU8m9myL9YN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robat.adobe.com/id/urn:aaid:sc:EU:b0f6460e-5652-48f6-ab5e-1c66e190cb6a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50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4</cp:revision>
  <dcterms:created xsi:type="dcterms:W3CDTF">2026-04-29T18:21:00Z</dcterms:created>
  <dcterms:modified xsi:type="dcterms:W3CDTF">2026-04-29T19:10:00Z</dcterms:modified>
</cp:coreProperties>
</file>