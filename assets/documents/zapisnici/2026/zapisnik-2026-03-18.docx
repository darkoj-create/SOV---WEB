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279D8A87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6F0527">
        <w:rPr>
          <w:b/>
          <w:bCs/>
          <w:sz w:val="24"/>
          <w:szCs w:val="24"/>
        </w:rPr>
        <w:t>18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6F0527">
        <w:rPr>
          <w:b/>
          <w:bCs/>
          <w:sz w:val="24"/>
          <w:szCs w:val="24"/>
        </w:rPr>
        <w:t>3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6DCD1E27" w14:textId="125C0F89" w:rsidR="00576970" w:rsidRDefault="00576970" w:rsidP="00664CAC">
      <w:r w:rsidRPr="00264511">
        <w:rPr>
          <w:b/>
          <w:bCs/>
        </w:rPr>
        <w:t>14.3.</w:t>
      </w:r>
      <w:r w:rsidR="009275CB">
        <w:rPr>
          <w:b/>
          <w:bCs/>
        </w:rPr>
        <w:t>2026.</w:t>
      </w:r>
      <w:r w:rsidRPr="00264511">
        <w:rPr>
          <w:b/>
          <w:bCs/>
        </w:rPr>
        <w:t xml:space="preserve"> i 15.3.</w:t>
      </w:r>
      <w:r w:rsidR="009275CB">
        <w:rPr>
          <w:b/>
          <w:bCs/>
        </w:rPr>
        <w:t>2026.</w:t>
      </w:r>
      <w:r w:rsidR="00264511">
        <w:rPr>
          <w:b/>
          <w:bCs/>
        </w:rPr>
        <w:t>,</w:t>
      </w:r>
      <w:r w:rsidR="00860B8B">
        <w:rPr>
          <w:b/>
          <w:bCs/>
        </w:rPr>
        <w:t xml:space="preserve"> subota i nedjelja,</w:t>
      </w:r>
      <w:r>
        <w:t xml:space="preserve"> </w:t>
      </w:r>
      <w:r w:rsidRPr="00860B8B">
        <w:rPr>
          <w:b/>
          <w:bCs/>
        </w:rPr>
        <w:t>Tounj</w:t>
      </w:r>
      <w:r w:rsidR="00860B8B">
        <w:rPr>
          <w:b/>
          <w:bCs/>
        </w:rPr>
        <w:t xml:space="preserve"> </w:t>
      </w:r>
      <w:r w:rsidR="00F27968">
        <w:rPr>
          <w:b/>
          <w:bCs/>
        </w:rPr>
        <w:t>(SUM škola)</w:t>
      </w:r>
      <w:r w:rsidR="00C6466D">
        <w:rPr>
          <w:b/>
          <w:bCs/>
        </w:rPr>
        <w:t xml:space="preserve"> </w:t>
      </w:r>
      <w:r w:rsidR="00860B8B">
        <w:rPr>
          <w:b/>
          <w:bCs/>
        </w:rPr>
        <w:t>-</w:t>
      </w:r>
      <w:r>
        <w:t xml:space="preserve"> </w:t>
      </w:r>
      <w:r w:rsidR="003A24E3">
        <w:t xml:space="preserve">Održao se prvi teren SUM školice, koju vodi naš Mislav Mićo. </w:t>
      </w:r>
      <w:r>
        <w:t xml:space="preserve">Od Velebitaša su bili Mislav Mićo, Vesna, Ines, Darko, Nino, Toni, Lina pas i Aja pas. Naši Velebitaši su bili zaduženi za kuhinju (pretežito </w:t>
      </w:r>
      <w:r w:rsidR="003A24E3">
        <w:t xml:space="preserve">za </w:t>
      </w:r>
      <w:r>
        <w:t>mesnata jela, a</w:t>
      </w:r>
      <w:r w:rsidR="003A24E3">
        <w:t xml:space="preserve"> radio se</w:t>
      </w:r>
      <w:r>
        <w:t xml:space="preserve"> i grah bez graha).</w:t>
      </w:r>
      <w:r w:rsidR="003A24E3">
        <w:t xml:space="preserve"> </w:t>
      </w:r>
      <w:r>
        <w:t xml:space="preserve">Bilo je 5 SUM školaraca, za koje nam kažu da su </w:t>
      </w:r>
      <w:r w:rsidR="003A24E3">
        <w:t xml:space="preserve">super! </w:t>
      </w:r>
      <w:r>
        <w:t xml:space="preserve">Nino je bio hrabar </w:t>
      </w:r>
      <w:r w:rsidR="003A24E3">
        <w:t xml:space="preserve">i iskoristio je lijepo vrijeme za kupanje u </w:t>
      </w:r>
      <w:r>
        <w:t>Tounjčici, svaka mu čast</w:t>
      </w:r>
      <w:r w:rsidR="003A24E3">
        <w:t>.</w:t>
      </w:r>
    </w:p>
    <w:p w14:paraId="6B3A822E" w14:textId="3A111F56" w:rsidR="00576970" w:rsidRDefault="003A24E3" w:rsidP="00664CAC">
      <w:r>
        <w:t>Tijekom istog tog vikenda</w:t>
      </w:r>
      <w:r w:rsidR="00576970">
        <w:t xml:space="preserve">, </w:t>
      </w:r>
      <w:r>
        <w:t>Darko se bio upustio u istraživanje te je</w:t>
      </w:r>
      <w:r w:rsidR="00A20811">
        <w:t xml:space="preserve"> pronašao dvije mokre špilje, a koje još nisu u katastru</w:t>
      </w:r>
      <w:r w:rsidR="00FE20D6">
        <w:t>.</w:t>
      </w:r>
      <w:r w:rsidR="00A20811">
        <w:t xml:space="preserve"> </w:t>
      </w:r>
      <w:r w:rsidR="00FE20D6">
        <w:t xml:space="preserve">Nalaze se </w:t>
      </w:r>
      <w:r w:rsidR="00576970">
        <w:t>kod Generalskoga Stola, na izvoru Lipovac koji se ulijeva u Globornicu</w:t>
      </w:r>
      <w:r w:rsidR="00A20811">
        <w:t>.</w:t>
      </w:r>
      <w:r w:rsidR="00540B7E">
        <w:t xml:space="preserve"> Ako je netko zainteresiran za izlazak na teren i istraživanje ovih objekata, javite se Dark</w:t>
      </w:r>
      <w:r w:rsidR="00A20811">
        <w:t>u</w:t>
      </w:r>
      <w:r w:rsidR="00540B7E">
        <w:t xml:space="preserve"> za </w:t>
      </w:r>
      <w:r w:rsidR="00A20811">
        <w:t>više informacija za pristup tim objektima.</w:t>
      </w:r>
    </w:p>
    <w:p w14:paraId="1FB58445" w14:textId="2E1E7062" w:rsidR="00576970" w:rsidRDefault="004F772D" w:rsidP="00664CAC">
      <w:r>
        <w:t xml:space="preserve">Također istog vikenda, </w:t>
      </w:r>
      <w:r w:rsidR="00576970">
        <w:t xml:space="preserve">Darko se </w:t>
      </w:r>
      <w:r w:rsidR="00A20811">
        <w:t xml:space="preserve">vraćao kući i </w:t>
      </w:r>
      <w:r w:rsidR="00576970">
        <w:t>vozio po groznom makadamu</w:t>
      </w:r>
      <w:r w:rsidR="00A20811">
        <w:t xml:space="preserve">, kojemu naizgled nije bilo kraja, </w:t>
      </w:r>
      <w:r w:rsidR="00576970">
        <w:t xml:space="preserve">sve dok nije nenadano </w:t>
      </w:r>
      <w:r w:rsidR="00A20811">
        <w:t xml:space="preserve">sreo </w:t>
      </w:r>
      <w:r w:rsidR="00576970">
        <w:t xml:space="preserve">crvenog Fiata </w:t>
      </w:r>
      <w:r w:rsidR="00A20811">
        <w:t>i</w:t>
      </w:r>
      <w:r w:rsidR="00576970">
        <w:t xml:space="preserve"> </w:t>
      </w:r>
      <w:r w:rsidR="00A20811">
        <w:t xml:space="preserve">našeg </w:t>
      </w:r>
      <w:r w:rsidR="00576970">
        <w:t>Čed</w:t>
      </w:r>
      <w:r w:rsidR="00A20811">
        <w:t>u</w:t>
      </w:r>
      <w:r w:rsidR="00576970">
        <w:t xml:space="preserve">, koji je </w:t>
      </w:r>
      <w:r w:rsidR="00A20811">
        <w:t xml:space="preserve">Fiatom </w:t>
      </w:r>
      <w:r w:rsidR="00576970">
        <w:t xml:space="preserve">vozio svoje penzionere na kupanje. </w:t>
      </w:r>
      <w:r w:rsidR="00A20811">
        <w:t xml:space="preserve">Susret je Darku ulijepšao vožnju, a zbio se negdje </w:t>
      </w:r>
      <w:r w:rsidR="00576970">
        <w:t>između Ogulina i Slunja, gornji tok Mrežnica (Kamenica Skradnična).</w:t>
      </w:r>
    </w:p>
    <w:p w14:paraId="77F3C5E6" w14:textId="77777777" w:rsidR="00716021" w:rsidRPr="00576970" w:rsidRDefault="00716021" w:rsidP="00664CAC"/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26DF65AE" w14:textId="4B31E64C" w:rsidR="00576970" w:rsidRDefault="00576970" w:rsidP="00664CAC">
      <w:r>
        <w:rPr>
          <w:b/>
          <w:bCs/>
        </w:rPr>
        <w:t>13.3.</w:t>
      </w:r>
      <w:r w:rsidR="00E66BEF">
        <w:rPr>
          <w:b/>
          <w:bCs/>
        </w:rPr>
        <w:t>2026.</w:t>
      </w:r>
      <w:r>
        <w:rPr>
          <w:b/>
          <w:bCs/>
        </w:rPr>
        <w:t>,</w:t>
      </w:r>
      <w:r w:rsidR="00F4408D">
        <w:rPr>
          <w:b/>
          <w:bCs/>
        </w:rPr>
        <w:t xml:space="preserve"> petak,</w:t>
      </w:r>
      <w:r>
        <w:rPr>
          <w:b/>
          <w:bCs/>
        </w:rPr>
        <w:t xml:space="preserve"> Žica – </w:t>
      </w:r>
      <w:r w:rsidR="00A20811">
        <w:t xml:space="preserve">Održano je ponavljanje bitnih tehnika i znanja za </w:t>
      </w:r>
      <w:r w:rsidR="000C0C21">
        <w:t xml:space="preserve">članove koji će sudjelovati u našoj nadolazećoj SOV školi. Sudjelovali su </w:t>
      </w:r>
      <w:r w:rsidRPr="00576970">
        <w:t>Lea, Nino, Mia, Roko školarac, Sebastian, Bruna, Tea iz Samobora.</w:t>
      </w:r>
    </w:p>
    <w:p w14:paraId="5D491CF8" w14:textId="77777777" w:rsidR="000C0C21" w:rsidRPr="000C0C21" w:rsidRDefault="000C0C21" w:rsidP="00664CAC"/>
    <w:p w14:paraId="0192CBAB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4FBC1E50" w14:textId="74E28C20" w:rsidR="00264511" w:rsidRDefault="00264511" w:rsidP="00880C9E">
      <w:r w:rsidRPr="00264511">
        <w:rPr>
          <w:b/>
          <w:bCs/>
        </w:rPr>
        <w:t>22.3.</w:t>
      </w:r>
      <w:r w:rsidR="006C0186">
        <w:rPr>
          <w:b/>
          <w:bCs/>
        </w:rPr>
        <w:t>2026.</w:t>
      </w:r>
      <w:r w:rsidRPr="00264511">
        <w:rPr>
          <w:b/>
          <w:bCs/>
        </w:rPr>
        <w:t>, nedjelja, Tounj</w:t>
      </w:r>
      <w:r>
        <w:t xml:space="preserve"> </w:t>
      </w:r>
      <w:r w:rsidRPr="00264511">
        <w:rPr>
          <w:b/>
          <w:bCs/>
        </w:rPr>
        <w:t>-</w:t>
      </w:r>
      <w:r>
        <w:t xml:space="preserve"> Dalibor najavljuje odlazak na teren u Tounj, u sklopu serije izleta „Šlapice“. Zainteresirani, javite se Daliboru i posudite potrebnu opremu u oružarstvu. Zvuči kao dobra avantura.</w:t>
      </w:r>
    </w:p>
    <w:p w14:paraId="49A656F9" w14:textId="2302EB29" w:rsidR="00264511" w:rsidRDefault="00B46B49" w:rsidP="00880C9E">
      <w:r w:rsidRPr="00B46B49">
        <w:rPr>
          <w:b/>
          <w:bCs/>
        </w:rPr>
        <w:t>20.3.</w:t>
      </w:r>
      <w:r w:rsidR="006E52F2">
        <w:rPr>
          <w:b/>
          <w:bCs/>
        </w:rPr>
        <w:t>2026.</w:t>
      </w:r>
      <w:r w:rsidRPr="00B46B49">
        <w:rPr>
          <w:b/>
          <w:bCs/>
        </w:rPr>
        <w:t>, p</w:t>
      </w:r>
      <w:r w:rsidR="00264511" w:rsidRPr="00B46B49">
        <w:rPr>
          <w:b/>
          <w:bCs/>
        </w:rPr>
        <w:t xml:space="preserve">etak, Kanjon rijeke Bijele </w:t>
      </w:r>
      <w:r>
        <w:rPr>
          <w:b/>
          <w:bCs/>
        </w:rPr>
        <w:t>-</w:t>
      </w:r>
      <w:r w:rsidR="00264511">
        <w:t xml:space="preserve"> Lea i Mia </w:t>
      </w:r>
      <w:r>
        <w:t>će prisustvovati na</w:t>
      </w:r>
      <w:r w:rsidR="00264511">
        <w:t xml:space="preserve"> SOL </w:t>
      </w:r>
      <w:r>
        <w:t xml:space="preserve">(Liburnija) </w:t>
      </w:r>
      <w:r w:rsidR="00264511">
        <w:t xml:space="preserve">školici. Zainteresirani, javite se jerbo </w:t>
      </w:r>
      <w:r>
        <w:t>će biti zabavno i poučno.</w:t>
      </w:r>
    </w:p>
    <w:p w14:paraId="59BD3D36" w14:textId="7D51E40A" w:rsidR="00880C9E" w:rsidRPr="00463CC8" w:rsidRDefault="00264511" w:rsidP="00880C9E">
      <w:r>
        <w:t xml:space="preserve"> </w:t>
      </w:r>
    </w:p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27368E1A" w14:textId="3223B382" w:rsidR="00103453" w:rsidRDefault="00B46B49" w:rsidP="00664CAC">
      <w:pPr>
        <w:rPr>
          <w:b/>
          <w:bCs/>
        </w:rPr>
      </w:pPr>
      <w:r>
        <w:rPr>
          <w:b/>
          <w:bCs/>
        </w:rPr>
        <w:t xml:space="preserve">Medvjeđi luk – </w:t>
      </w:r>
      <w:r>
        <w:t xml:space="preserve">Traje sezona medvjeđeg luka, uočeni su kako rastu na </w:t>
      </w:r>
      <w:r w:rsidR="00576970" w:rsidRPr="00B46B49">
        <w:t>Japetiću</w:t>
      </w:r>
      <w:r>
        <w:t xml:space="preserve">, </w:t>
      </w:r>
      <w:r w:rsidR="00576970" w:rsidRPr="00B46B49">
        <w:t>Sljemenu i Markuševcu</w:t>
      </w:r>
      <w:r>
        <w:t>. Obožavatelji medvjeđeg luka, navalite!</w:t>
      </w:r>
    </w:p>
    <w:p w14:paraId="1724C6A6" w14:textId="735436A7" w:rsidR="008A1AB9" w:rsidRDefault="00F4408D" w:rsidP="00664CAC">
      <w:r>
        <w:rPr>
          <w:b/>
          <w:bCs/>
        </w:rPr>
        <w:t xml:space="preserve">Jedna </w:t>
      </w:r>
      <w:r w:rsidR="000C0C21">
        <w:rPr>
          <w:b/>
          <w:bCs/>
        </w:rPr>
        <w:t xml:space="preserve">(neimenovana) </w:t>
      </w:r>
      <w:r>
        <w:rPr>
          <w:b/>
          <w:bCs/>
        </w:rPr>
        <w:t>l</w:t>
      </w:r>
      <w:r w:rsidR="00472D58">
        <w:rPr>
          <w:b/>
          <w:bCs/>
        </w:rPr>
        <w:t xml:space="preserve">edena jama kod Bunovca – </w:t>
      </w:r>
      <w:r w:rsidR="00472D58">
        <w:t xml:space="preserve">Najava potencijalnog terena u </w:t>
      </w:r>
      <w:r w:rsidR="000C0C21">
        <w:t xml:space="preserve">ledenoj </w:t>
      </w:r>
      <w:r w:rsidR="00472D58">
        <w:t>jami</w:t>
      </w:r>
      <w:r w:rsidR="000C0C21">
        <w:t xml:space="preserve">. </w:t>
      </w:r>
      <w:r w:rsidR="000C0C21">
        <w:t>Teren bi se obradio u sklopu projekata na Paklenici, a obradio bi se u suradnji s Liburnijom.</w:t>
      </w:r>
      <w:r w:rsidR="000C0C21">
        <w:t xml:space="preserve"> J</w:t>
      </w:r>
      <w:r w:rsidR="00472D58">
        <w:t xml:space="preserve">oš se ne zna okviran datum (možda </w:t>
      </w:r>
      <w:r w:rsidR="00B46B49">
        <w:t xml:space="preserve">će biti </w:t>
      </w:r>
      <w:r w:rsidR="00472D58">
        <w:t xml:space="preserve">prije ljeta, možda </w:t>
      </w:r>
      <w:r w:rsidR="00B46B49">
        <w:t xml:space="preserve">će biti tek </w:t>
      </w:r>
      <w:r w:rsidR="00472D58">
        <w:t xml:space="preserve">nakon ljeta). Dalibor će </w:t>
      </w:r>
      <w:r w:rsidR="00B46B49">
        <w:t>ponovno najaviti</w:t>
      </w:r>
      <w:r w:rsidR="00472D58">
        <w:t xml:space="preserve">, </w:t>
      </w:r>
      <w:r w:rsidR="00B46B49">
        <w:t xml:space="preserve">jednom </w:t>
      </w:r>
      <w:r w:rsidR="00472D58">
        <w:t>kad bude više informacija.</w:t>
      </w:r>
    </w:p>
    <w:p w14:paraId="2DFD8BD8" w14:textId="3E8C6296" w:rsidR="008A1AB9" w:rsidRDefault="008A1AB9" w:rsidP="00664CAC">
      <w:r w:rsidRPr="008A1AB9">
        <w:rPr>
          <w:b/>
          <w:bCs/>
        </w:rPr>
        <w:t>Molitva</w:t>
      </w:r>
      <w:r>
        <w:t xml:space="preserve"> – Održati će se kratka molitva za našu ekipu u Vijetnamu, tražimo im miran i dobar povratak u maticu državu. Šaljemo puse i zagrljaje!</w:t>
      </w:r>
    </w:p>
    <w:p w14:paraId="71C28579" w14:textId="22C46591" w:rsidR="00540B7E" w:rsidRDefault="00540B7E" w:rsidP="00664CAC">
      <w:r w:rsidRPr="00540B7E">
        <w:rPr>
          <w:b/>
          <w:bCs/>
        </w:rPr>
        <w:lastRenderedPageBreak/>
        <w:t>Speleološke iskaznice</w:t>
      </w:r>
      <w:r>
        <w:t xml:space="preserve"> </w:t>
      </w:r>
      <w:r>
        <w:rPr>
          <w:b/>
          <w:bCs/>
        </w:rPr>
        <w:t xml:space="preserve">– </w:t>
      </w:r>
      <w:r>
        <w:t xml:space="preserve">Stigle su nove iskaznice, spremne su za </w:t>
      </w:r>
      <w:r w:rsidR="00B46B49">
        <w:t>preuzimanje pa dođite i preuzmite.</w:t>
      </w:r>
    </w:p>
    <w:p w14:paraId="6A74BCC2" w14:textId="5E595D07" w:rsidR="00540B7E" w:rsidRPr="00540B7E" w:rsidRDefault="00540B7E" w:rsidP="00664CAC">
      <w:r w:rsidRPr="00540B7E">
        <w:rPr>
          <w:b/>
          <w:bCs/>
        </w:rPr>
        <w:t>Tablica za izlete u školicu</w:t>
      </w:r>
      <w:r>
        <w:t xml:space="preserve"> –</w:t>
      </w:r>
      <w:r w:rsidR="00DF08F6">
        <w:t xml:space="preserve"> </w:t>
      </w:r>
      <w:r>
        <w:t>Molimo</w:t>
      </w:r>
      <w:r w:rsidR="000C0C21">
        <w:t xml:space="preserve"> </w:t>
      </w:r>
      <w:r>
        <w:t xml:space="preserve">zapišite se u tablicu, ako planirate sudjelovati na školici i znate da možete doći </w:t>
      </w:r>
      <w:r w:rsidR="000C0C21">
        <w:t>na neke od izleta.</w:t>
      </w:r>
      <w:r w:rsidR="00DF08F6">
        <w:t xml:space="preserve"> Tablica se nalazi na ovoj adresi:</w:t>
      </w:r>
      <w:r w:rsidR="00DF08F6">
        <w:br/>
      </w:r>
      <w:hyperlink r:id="rId6" w:history="1">
        <w:r w:rsidR="00DF08F6" w:rsidRPr="00033DEA">
          <w:rPr>
            <w:rStyle w:val="Hyperlink"/>
          </w:rPr>
          <w:t>https://docs.google.com/spreadsheets/d/1S6aGrCYSbuKGuDqIuyMdvnYXdxOJOCtxnXG0RZGMDEU/edit?pli=1&amp;gid=0#gid=0</w:t>
        </w:r>
      </w:hyperlink>
    </w:p>
    <w:p w14:paraId="2F78669B" w14:textId="6654D605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7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0CE084C1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A87D90">
        <w:rPr>
          <w:b/>
          <w:bCs/>
        </w:rPr>
        <w:t>la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0C0C21">
        <w:t>Mia Šepčević</w:t>
      </w:r>
    </w:p>
    <w:p w14:paraId="7F2E7FE7" w14:textId="35CE939E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0C0C21">
        <w:t>Tibor Jaklin</w:t>
      </w:r>
    </w:p>
    <w:sectPr w:rsidR="007D1F53" w:rsidRPr="00664CA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35F13" w14:textId="77777777" w:rsidR="004B5F1D" w:rsidRDefault="004B5F1D" w:rsidP="00664CAC">
      <w:pPr>
        <w:spacing w:after="0" w:line="240" w:lineRule="auto"/>
      </w:pPr>
      <w:r>
        <w:separator/>
      </w:r>
    </w:p>
  </w:endnote>
  <w:endnote w:type="continuationSeparator" w:id="0">
    <w:p w14:paraId="78A8A783" w14:textId="77777777" w:rsidR="004B5F1D" w:rsidRDefault="004B5F1D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69B9F" w14:textId="77777777" w:rsidR="004B5F1D" w:rsidRDefault="004B5F1D" w:rsidP="00664CAC">
      <w:pPr>
        <w:spacing w:after="0" w:line="240" w:lineRule="auto"/>
      </w:pPr>
      <w:r>
        <w:separator/>
      </w:r>
    </w:p>
  </w:footnote>
  <w:footnote w:type="continuationSeparator" w:id="0">
    <w:p w14:paraId="4ED2AEC5" w14:textId="77777777" w:rsidR="004B5F1D" w:rsidRDefault="004B5F1D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747C9"/>
    <w:rsid w:val="000B19F2"/>
    <w:rsid w:val="000C0C21"/>
    <w:rsid w:val="00103453"/>
    <w:rsid w:val="0010783B"/>
    <w:rsid w:val="001226E6"/>
    <w:rsid w:val="0013049E"/>
    <w:rsid w:val="0013374A"/>
    <w:rsid w:val="00185813"/>
    <w:rsid w:val="0019055B"/>
    <w:rsid w:val="001E59B5"/>
    <w:rsid w:val="00203CEC"/>
    <w:rsid w:val="002171A4"/>
    <w:rsid w:val="00222E45"/>
    <w:rsid w:val="00253DF6"/>
    <w:rsid w:val="00264511"/>
    <w:rsid w:val="002C496B"/>
    <w:rsid w:val="002D6DB1"/>
    <w:rsid w:val="00316E3D"/>
    <w:rsid w:val="003A24E3"/>
    <w:rsid w:val="003A3A3F"/>
    <w:rsid w:val="003B360B"/>
    <w:rsid w:val="003C20D9"/>
    <w:rsid w:val="004077EA"/>
    <w:rsid w:val="00424937"/>
    <w:rsid w:val="00426B9B"/>
    <w:rsid w:val="004422DE"/>
    <w:rsid w:val="00463CC8"/>
    <w:rsid w:val="00471897"/>
    <w:rsid w:val="00472D58"/>
    <w:rsid w:val="004B5F1D"/>
    <w:rsid w:val="004F772D"/>
    <w:rsid w:val="00540B7E"/>
    <w:rsid w:val="00545BD1"/>
    <w:rsid w:val="00562912"/>
    <w:rsid w:val="00576970"/>
    <w:rsid w:val="005C15A8"/>
    <w:rsid w:val="005E6047"/>
    <w:rsid w:val="00633233"/>
    <w:rsid w:val="00664CAC"/>
    <w:rsid w:val="00686245"/>
    <w:rsid w:val="006C0186"/>
    <w:rsid w:val="006C406D"/>
    <w:rsid w:val="006E52F2"/>
    <w:rsid w:val="006F0527"/>
    <w:rsid w:val="007078C7"/>
    <w:rsid w:val="00714556"/>
    <w:rsid w:val="00716021"/>
    <w:rsid w:val="00727E01"/>
    <w:rsid w:val="00780D25"/>
    <w:rsid w:val="007D05E3"/>
    <w:rsid w:val="007D1F53"/>
    <w:rsid w:val="007D2286"/>
    <w:rsid w:val="007D6A7F"/>
    <w:rsid w:val="007F5E11"/>
    <w:rsid w:val="00822C0A"/>
    <w:rsid w:val="00854504"/>
    <w:rsid w:val="00860B8B"/>
    <w:rsid w:val="00880C9E"/>
    <w:rsid w:val="008A1AB9"/>
    <w:rsid w:val="008A392A"/>
    <w:rsid w:val="009275CB"/>
    <w:rsid w:val="009C3C9E"/>
    <w:rsid w:val="009C5295"/>
    <w:rsid w:val="009D102F"/>
    <w:rsid w:val="009D7912"/>
    <w:rsid w:val="009E149E"/>
    <w:rsid w:val="009E264B"/>
    <w:rsid w:val="009F02EC"/>
    <w:rsid w:val="00A20811"/>
    <w:rsid w:val="00A20F87"/>
    <w:rsid w:val="00A87D90"/>
    <w:rsid w:val="00A9311B"/>
    <w:rsid w:val="00A94891"/>
    <w:rsid w:val="00AA444E"/>
    <w:rsid w:val="00AB7B4D"/>
    <w:rsid w:val="00AE219C"/>
    <w:rsid w:val="00AE3F07"/>
    <w:rsid w:val="00AF461C"/>
    <w:rsid w:val="00B445BA"/>
    <w:rsid w:val="00B46B49"/>
    <w:rsid w:val="00C13F8A"/>
    <w:rsid w:val="00C20B7B"/>
    <w:rsid w:val="00C57629"/>
    <w:rsid w:val="00C6466D"/>
    <w:rsid w:val="00C8264D"/>
    <w:rsid w:val="00CB3B49"/>
    <w:rsid w:val="00CB4FE2"/>
    <w:rsid w:val="00CD6173"/>
    <w:rsid w:val="00D0116B"/>
    <w:rsid w:val="00D2008B"/>
    <w:rsid w:val="00D84EC7"/>
    <w:rsid w:val="00DF08F6"/>
    <w:rsid w:val="00E64528"/>
    <w:rsid w:val="00E66BEF"/>
    <w:rsid w:val="00EB7884"/>
    <w:rsid w:val="00F27968"/>
    <w:rsid w:val="00F4408D"/>
    <w:rsid w:val="00F4427D"/>
    <w:rsid w:val="00F5584C"/>
    <w:rsid w:val="00F61A35"/>
    <w:rsid w:val="00F66BD0"/>
    <w:rsid w:val="00F97796"/>
    <w:rsid w:val="00FD5E5D"/>
    <w:rsid w:val="00FE10D9"/>
    <w:rsid w:val="00FE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xXK6uBU8m9myL9YN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S6aGrCYSbuKGuDqIuyMdvnYXdxOJOCtxnXG0RZGMDEU/edit?pli=1&amp;gid=0#gid=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32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28</cp:revision>
  <dcterms:created xsi:type="dcterms:W3CDTF">2026-03-18T20:28:00Z</dcterms:created>
  <dcterms:modified xsi:type="dcterms:W3CDTF">2026-03-18T21:00:00Z</dcterms:modified>
</cp:coreProperties>
</file>