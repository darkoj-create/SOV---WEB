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631BFA4B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22C0A" w:rsidRPr="00103453">
        <w:rPr>
          <w:b/>
          <w:bCs/>
          <w:sz w:val="24"/>
          <w:szCs w:val="24"/>
        </w:rPr>
        <w:t>11</w:t>
      </w:r>
      <w:r w:rsidR="00F4427D" w:rsidRPr="00103453">
        <w:rPr>
          <w:b/>
          <w:bCs/>
          <w:sz w:val="24"/>
          <w:szCs w:val="24"/>
        </w:rPr>
        <w:t>.0</w:t>
      </w:r>
      <w:r w:rsidR="00822C0A" w:rsidRPr="00103453">
        <w:rPr>
          <w:b/>
          <w:bCs/>
          <w:sz w:val="24"/>
          <w:szCs w:val="24"/>
        </w:rPr>
        <w:t>2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763E5A42" w14:textId="48D854E4" w:rsidR="00C8264D" w:rsidRPr="00463CC8" w:rsidRDefault="00822C0A" w:rsidP="00664CAC">
      <w:r>
        <w:rPr>
          <w:b/>
          <w:bCs/>
        </w:rPr>
        <w:t>31.01.-01.02. Plitvice</w:t>
      </w:r>
      <w:r w:rsidR="00463CC8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19055B" w:rsidRPr="00463CC8">
        <w:t xml:space="preserve">pretraživali </w:t>
      </w:r>
      <w:r w:rsidR="00C8264D" w:rsidRPr="00463CC8">
        <w:t xml:space="preserve">su se </w:t>
      </w:r>
      <w:r w:rsidRPr="00463CC8">
        <w:t>zaostatci od starog</w:t>
      </w:r>
      <w:r w:rsidR="00C8264D" w:rsidRPr="00463CC8">
        <w:t xml:space="preserve"> </w:t>
      </w:r>
      <w:r w:rsidR="0019055B" w:rsidRPr="00463CC8">
        <w:t>l</w:t>
      </w:r>
      <w:r w:rsidR="00C8264D" w:rsidRPr="00463CC8">
        <w:t>idar</w:t>
      </w:r>
      <w:r w:rsidRPr="00463CC8">
        <w:t xml:space="preserve"> terena i </w:t>
      </w:r>
      <w:r w:rsidR="00C8264D" w:rsidRPr="00463CC8">
        <w:t xml:space="preserve">novi </w:t>
      </w:r>
      <w:r w:rsidR="0019055B" w:rsidRPr="00463CC8">
        <w:t>l</w:t>
      </w:r>
      <w:r w:rsidR="00C8264D" w:rsidRPr="00463CC8">
        <w:t>idar teren</w:t>
      </w:r>
      <w:r w:rsidR="0019055B" w:rsidRPr="00463CC8">
        <w:t xml:space="preserve">. Bili su </w:t>
      </w:r>
      <w:r w:rsidRPr="00463CC8">
        <w:t xml:space="preserve">Ličko </w:t>
      </w:r>
      <w:r w:rsidR="0019055B" w:rsidRPr="00463CC8">
        <w:t>(</w:t>
      </w:r>
      <w:r w:rsidRPr="00463CC8">
        <w:t>jednodnevni</w:t>
      </w:r>
      <w:r w:rsidR="0019055B" w:rsidRPr="00463CC8">
        <w:t>)</w:t>
      </w:r>
      <w:r w:rsidRPr="00463CC8">
        <w:t xml:space="preserve">, Čedo, Dora ,Venio, Lea, Matija, </w:t>
      </w:r>
      <w:r w:rsidR="0019055B" w:rsidRPr="00463CC8">
        <w:t>Ivona</w:t>
      </w:r>
      <w:r w:rsidRPr="00463CC8">
        <w:t>, Fero, Ines, Vesna, Darko, Lina Pas, Filip Milešević i djevojka</w:t>
      </w:r>
      <w:r w:rsidR="0010783B">
        <w:t xml:space="preserve">. </w:t>
      </w:r>
      <w:r w:rsidR="00463CC8" w:rsidRPr="00463CC8">
        <w:t>N</w:t>
      </w:r>
      <w:r w:rsidR="0019055B" w:rsidRPr="00463CC8">
        <w:t xml:space="preserve">a novom terenu provjeravalo se </w:t>
      </w:r>
      <w:r w:rsidR="00C8264D" w:rsidRPr="00463CC8">
        <w:t>6</w:t>
      </w:r>
      <w:r w:rsidR="0019055B" w:rsidRPr="00463CC8">
        <w:t xml:space="preserve"> lidar</w:t>
      </w:r>
      <w:r w:rsidR="00C8264D" w:rsidRPr="00463CC8">
        <w:t xml:space="preserve"> točaka</w:t>
      </w:r>
      <w:r w:rsidR="0019055B" w:rsidRPr="00463CC8">
        <w:t>, toga su 2 bil</w:t>
      </w:r>
      <w:r w:rsidR="00463CC8" w:rsidRPr="00463CC8">
        <w:t>i objekti. Nađena još 3 manja</w:t>
      </w:r>
      <w:r w:rsidRPr="00463CC8">
        <w:t xml:space="preserve"> objek</w:t>
      </w:r>
      <w:r w:rsidR="00C8264D" w:rsidRPr="00463CC8">
        <w:t>ata</w:t>
      </w:r>
      <w:r w:rsidR="00463CC8" w:rsidRPr="00463CC8">
        <w:t xml:space="preserve"> usput. </w:t>
      </w:r>
      <w:r w:rsidR="0010783B">
        <w:t>Stari teren obilazili Ličko, Dora i Venio</w:t>
      </w:r>
      <w:r w:rsidR="00463CC8" w:rsidRPr="00463CC8">
        <w:t>.</w:t>
      </w:r>
      <w:r w:rsidR="0010783B">
        <w:t xml:space="preserve"> Nitko od prisutnih ne zna što su oni točno radili.</w:t>
      </w:r>
      <w:r w:rsidR="00463CC8" w:rsidRPr="00463CC8">
        <w:t xml:space="preserve"> </w:t>
      </w:r>
      <w:r w:rsidR="00C8264D" w:rsidRPr="00463CC8">
        <w:t>Spaval</w:t>
      </w:r>
      <w:r w:rsidR="0010783B">
        <w:t xml:space="preserve">o se </w:t>
      </w:r>
      <w:r w:rsidR="00463CC8" w:rsidRPr="00463CC8">
        <w:t>u</w:t>
      </w:r>
      <w:r w:rsidR="00C8264D" w:rsidRPr="00463CC8">
        <w:t xml:space="preserve"> jednoj eminentnoj </w:t>
      </w:r>
      <w:r w:rsidR="00463CC8" w:rsidRPr="00463CC8">
        <w:t>vili</w:t>
      </w:r>
      <w:r w:rsidR="00C8264D" w:rsidRPr="00463CC8">
        <w:t>, točnije u njenim tunelima</w:t>
      </w:r>
      <w:r w:rsidR="00463CC8" w:rsidRPr="00463CC8">
        <w:t>. Poslije se hvalili na društvenim mrežama pa dobili po prstima.</w:t>
      </w:r>
      <w:r w:rsidR="00C8264D" w:rsidRPr="00463CC8">
        <w:t xml:space="preserve"> </w:t>
      </w:r>
      <w:r w:rsidR="0010783B">
        <w:t>Preko noć</w:t>
      </w:r>
      <w:r w:rsidR="009D7912">
        <w:t>i</w:t>
      </w:r>
      <w:r w:rsidR="0010783B">
        <w:t xml:space="preserve"> Č</w:t>
      </w:r>
      <w:r w:rsidR="00C8264D" w:rsidRPr="00463CC8">
        <w:t xml:space="preserve">edo </w:t>
      </w:r>
      <w:r w:rsidR="00854504">
        <w:t xml:space="preserve">je </w:t>
      </w:r>
      <w:r w:rsidR="00C8264D" w:rsidRPr="00463CC8">
        <w:t>stražario ispred tunela, bilo je šišmiša Darko je jednog probudio.</w:t>
      </w:r>
    </w:p>
    <w:p w14:paraId="1C2C8CE2" w14:textId="77777777" w:rsidR="00C8264D" w:rsidRDefault="00C8264D" w:rsidP="00664CAC">
      <w:pPr>
        <w:rPr>
          <w:b/>
          <w:bCs/>
        </w:rPr>
      </w:pPr>
    </w:p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72CC4164" w14:textId="65274844" w:rsidR="00C8264D" w:rsidRDefault="00C8264D" w:rsidP="00664CAC">
      <w:pPr>
        <w:rPr>
          <w:b/>
          <w:bCs/>
        </w:rPr>
      </w:pPr>
      <w:r>
        <w:rPr>
          <w:b/>
          <w:bCs/>
        </w:rPr>
        <w:t>31.01.- 01.02.</w:t>
      </w:r>
      <w:r w:rsidR="0019055B">
        <w:rPr>
          <w:b/>
          <w:bCs/>
        </w:rPr>
        <w:t xml:space="preserve"> </w:t>
      </w:r>
      <w:r>
        <w:rPr>
          <w:b/>
          <w:bCs/>
        </w:rPr>
        <w:t>Hahlić</w:t>
      </w:r>
      <w:r w:rsidR="00463CC8">
        <w:rPr>
          <w:b/>
          <w:bCs/>
        </w:rPr>
        <w:t xml:space="preserve"> </w:t>
      </w:r>
      <w:r w:rsidR="002171A4">
        <w:rPr>
          <w:b/>
          <w:bCs/>
        </w:rPr>
        <w:t>-</w:t>
      </w:r>
      <w:r>
        <w:rPr>
          <w:b/>
          <w:bCs/>
        </w:rPr>
        <w:t xml:space="preserve"> </w:t>
      </w:r>
      <w:r w:rsidRPr="00463CC8">
        <w:t>izvidnica potencijalog terena</w:t>
      </w:r>
      <w:r w:rsidR="00854504">
        <w:t xml:space="preserve"> za školicu</w:t>
      </w:r>
      <w:r w:rsidRPr="00463CC8">
        <w:t xml:space="preserve">, </w:t>
      </w:r>
      <w:r w:rsidR="002171A4" w:rsidRPr="00463CC8">
        <w:t xml:space="preserve">išli </w:t>
      </w:r>
      <w:r w:rsidRPr="00463CC8">
        <w:t xml:space="preserve">Goga, Luka i frend. Poslušali Venia pa su dobro prošli s pristupom. </w:t>
      </w:r>
      <w:r w:rsidR="002171A4" w:rsidRPr="00463CC8">
        <w:t>U subotu išli do doma u kojem su s</w:t>
      </w:r>
      <w:r w:rsidRPr="00463CC8">
        <w:t>pavali,</w:t>
      </w:r>
      <w:r w:rsidR="002171A4" w:rsidRPr="00463CC8">
        <w:t xml:space="preserve"> sutradan</w:t>
      </w:r>
      <w:r w:rsidRPr="00463CC8">
        <w:t xml:space="preserve"> pri povratku do auta pregledavali lidarke</w:t>
      </w:r>
      <w:r w:rsidR="00854504">
        <w:t>. Od 18 točaka</w:t>
      </w:r>
      <w:r w:rsidR="00854504" w:rsidRPr="00463CC8">
        <w:t xml:space="preserve"> </w:t>
      </w:r>
      <w:r w:rsidR="0019055B" w:rsidRPr="00463CC8">
        <w:t xml:space="preserve">3 lidarke su Jame pod </w:t>
      </w:r>
      <w:r w:rsidR="00854504">
        <w:t>N</w:t>
      </w:r>
      <w:r w:rsidR="0019055B" w:rsidRPr="00463CC8">
        <w:t>apom</w:t>
      </w:r>
      <w:r w:rsidR="00854504">
        <w:t xml:space="preserve">, </w:t>
      </w:r>
      <w:r w:rsidR="0019055B" w:rsidRPr="00463CC8">
        <w:t>jedan ćorak, dvije</w:t>
      </w:r>
      <w:r w:rsidR="00854504">
        <w:t xml:space="preserve"> su Estaveline</w:t>
      </w:r>
      <w:r w:rsidR="0019055B" w:rsidRPr="00463CC8">
        <w:t xml:space="preserve"> </w:t>
      </w:r>
      <w:r w:rsidR="00854504">
        <w:t>rupe,</w:t>
      </w:r>
      <w:r w:rsidR="0019055B" w:rsidRPr="00463CC8">
        <w:t xml:space="preserve"> 2 izgubljene jame </w:t>
      </w:r>
      <w:r w:rsidR="00854504">
        <w:t xml:space="preserve">iz arhive </w:t>
      </w:r>
      <w:r w:rsidR="0019055B" w:rsidRPr="00463CC8">
        <w:t xml:space="preserve">i </w:t>
      </w:r>
      <w:r w:rsidR="00854504">
        <w:t xml:space="preserve">ostalo je </w:t>
      </w:r>
      <w:r w:rsidR="0019055B" w:rsidRPr="00463CC8">
        <w:t xml:space="preserve">još </w:t>
      </w:r>
      <w:r w:rsidR="00854504">
        <w:t>nešto</w:t>
      </w:r>
      <w:r w:rsidR="0019055B" w:rsidRPr="00463CC8">
        <w:t xml:space="preserve"> točki koje treba obić.</w:t>
      </w:r>
      <w:r w:rsidRPr="00463CC8">
        <w:t xml:space="preserve"> Teren odličan ali nije za školicu</w:t>
      </w:r>
      <w:r w:rsidR="0019055B" w:rsidRPr="00463CC8">
        <w:t>.</w:t>
      </w:r>
    </w:p>
    <w:p w14:paraId="449E4D62" w14:textId="77777777" w:rsidR="002171A4" w:rsidRDefault="002171A4" w:rsidP="00664CAC">
      <w:pPr>
        <w:rPr>
          <w:b/>
          <w:bCs/>
        </w:rPr>
      </w:pP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13E4ECEC" w14:textId="42E95B5F" w:rsidR="0019055B" w:rsidRDefault="0019055B" w:rsidP="00664CAC">
      <w:pPr>
        <w:rPr>
          <w:b/>
          <w:bCs/>
        </w:rPr>
      </w:pPr>
      <w:r>
        <w:rPr>
          <w:b/>
          <w:bCs/>
        </w:rPr>
        <w:t>15.02.</w:t>
      </w:r>
      <w:r w:rsidR="002171A4">
        <w:rPr>
          <w:b/>
          <w:bCs/>
        </w:rPr>
        <w:t xml:space="preserve"> Jopićeva</w:t>
      </w:r>
      <w:r w:rsidR="00463CC8">
        <w:rPr>
          <w:b/>
          <w:bCs/>
        </w:rPr>
        <w:t xml:space="preserve"> </w:t>
      </w:r>
      <w:r w:rsidR="002171A4">
        <w:rPr>
          <w:b/>
          <w:bCs/>
        </w:rPr>
        <w:t>-</w:t>
      </w:r>
      <w:r>
        <w:rPr>
          <w:b/>
          <w:bCs/>
        </w:rPr>
        <w:t xml:space="preserve"> </w:t>
      </w:r>
      <w:r w:rsidRPr="00463CC8">
        <w:t>Dališa vodi, polazak u 8 kod Cuga, upišite se u tablicu sa Wha</w:t>
      </w:r>
      <w:r w:rsidR="00854504">
        <w:t>tsa</w:t>
      </w:r>
      <w:r w:rsidRPr="00463CC8">
        <w:t xml:space="preserve">ppa. Treba oprema za jamu zbog jednog skoka, bauljat će se po špilji cijeli dan. Ide se i ako pada snjeg. Ovaj put se neće ići u vodu. </w:t>
      </w:r>
    </w:p>
    <w:p w14:paraId="02918122" w14:textId="43D41444" w:rsidR="0019055B" w:rsidRPr="00463CC8" w:rsidRDefault="0019055B" w:rsidP="00664CAC">
      <w:r>
        <w:rPr>
          <w:b/>
          <w:bCs/>
        </w:rPr>
        <w:t>13.02.-15.02.</w:t>
      </w:r>
      <w:r w:rsidR="002171A4">
        <w:rPr>
          <w:b/>
          <w:bCs/>
        </w:rPr>
        <w:t xml:space="preserve"> Split</w:t>
      </w:r>
      <w:r w:rsidR="00463CC8">
        <w:rPr>
          <w:b/>
          <w:bCs/>
        </w:rPr>
        <w:t xml:space="preserve"> </w:t>
      </w:r>
      <w:r w:rsidR="002171A4">
        <w:rPr>
          <w:b/>
          <w:bCs/>
        </w:rPr>
        <w:t xml:space="preserve">- </w:t>
      </w:r>
      <w:r w:rsidRPr="00463CC8">
        <w:t xml:space="preserve">Goga, Lea i Mia idu na obljetnicu Mosoru, idu u petak nakon posla. Goga ima </w:t>
      </w:r>
      <w:r w:rsidR="002171A4" w:rsidRPr="00463CC8">
        <w:t xml:space="preserve">još </w:t>
      </w:r>
      <w:r w:rsidRPr="00463CC8">
        <w:t>jedno mjesto u autu. Priča se da svi Velebitaši imaju osiguran smještaj.</w:t>
      </w:r>
    </w:p>
    <w:p w14:paraId="06E01F91" w14:textId="3C2E3145" w:rsidR="002171A4" w:rsidRDefault="002171A4" w:rsidP="00664CAC">
      <w:pPr>
        <w:rPr>
          <w:b/>
          <w:bCs/>
        </w:rPr>
      </w:pPr>
      <w:r>
        <w:rPr>
          <w:b/>
          <w:bCs/>
        </w:rPr>
        <w:t>Jesen- Južni Velebit</w:t>
      </w:r>
      <w:r w:rsidR="00463CC8">
        <w:rPr>
          <w:b/>
          <w:bCs/>
        </w:rPr>
        <w:t xml:space="preserve"> –</w:t>
      </w:r>
      <w:r w:rsidRPr="00463CC8">
        <w:t xml:space="preserve"> </w:t>
      </w:r>
      <w:r w:rsidR="00463CC8" w:rsidRPr="00463CC8">
        <w:t xml:space="preserve">Goga bi nekad na jesen obišla </w:t>
      </w:r>
      <w:r w:rsidRPr="00463CC8">
        <w:t>lokalitet Kozjak, ispod Visočice</w:t>
      </w:r>
      <w:r w:rsidR="00463CC8">
        <w:t>. To je</w:t>
      </w:r>
      <w:r w:rsidRPr="00463CC8">
        <w:t xml:space="preserve"> prostor na kojem ima dosta dugova iz arhive, zadnji put se išlo 91</w:t>
      </w:r>
      <w:r w:rsidR="00463CC8">
        <w:t>'</w:t>
      </w:r>
      <w:r w:rsidRPr="00463CC8">
        <w:t>. Tj</w:t>
      </w:r>
      <w:r w:rsidR="00463CC8">
        <w:t>.</w:t>
      </w:r>
      <w:r w:rsidRPr="00463CC8">
        <w:t xml:space="preserve"> išao je u međuvremenu Fero s</w:t>
      </w:r>
      <w:r w:rsidR="00463CC8">
        <w:t>a</w:t>
      </w:r>
      <w:r w:rsidRPr="00463CC8">
        <w:t xml:space="preserve"> još par ljudi, ali nisu dostavili nikakvu dokumentaciju arhivi.</w:t>
      </w:r>
      <w:r>
        <w:rPr>
          <w:b/>
          <w:bCs/>
        </w:rPr>
        <w:t xml:space="preserve"> </w:t>
      </w:r>
    </w:p>
    <w:p w14:paraId="1F773A49" w14:textId="77777777" w:rsidR="00103453" w:rsidRDefault="00103453" w:rsidP="00664CAC">
      <w:pPr>
        <w:rPr>
          <w:b/>
          <w:bCs/>
        </w:rPr>
      </w:pPr>
    </w:p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4A967E82" w14:textId="6CF6EAF2" w:rsidR="002171A4" w:rsidRDefault="002171A4" w:rsidP="00664CAC">
      <w:r>
        <w:rPr>
          <w:b/>
          <w:bCs/>
        </w:rPr>
        <w:t>Ekspedicija</w:t>
      </w:r>
      <w:r w:rsidR="00103453">
        <w:rPr>
          <w:b/>
          <w:bCs/>
        </w:rPr>
        <w:t xml:space="preserve"> – </w:t>
      </w:r>
      <w:r w:rsidR="00103453" w:rsidRPr="00103453">
        <w:t xml:space="preserve">još uvijek ne znamo tko vodi i gdje će biti logor. </w:t>
      </w:r>
      <w:r w:rsidR="0010783B">
        <w:t>Više detalja u narednim tjednima : ) Valjda..</w:t>
      </w:r>
    </w:p>
    <w:p w14:paraId="6A8CB0EA" w14:textId="1F8836FA" w:rsidR="00103453" w:rsidRDefault="00103453" w:rsidP="00664CAC">
      <w:r w:rsidRPr="00103453">
        <w:rPr>
          <w:b/>
          <w:bCs/>
        </w:rPr>
        <w:t>Civilna zaštita</w:t>
      </w:r>
      <w:r>
        <w:t xml:space="preserve"> – ekipi koja se prijavila u Civilnu je stigla oprema, treba ju preuzeti, provjerite spam mail </w:t>
      </w:r>
    </w:p>
    <w:p w14:paraId="5FD00C70" w14:textId="2608E5F8" w:rsidR="00854504" w:rsidRPr="00854504" w:rsidRDefault="00854504" w:rsidP="00664CAC">
      <w:pPr>
        <w:rPr>
          <w:b/>
          <w:bCs/>
        </w:rPr>
      </w:pPr>
      <w:r>
        <w:rPr>
          <w:b/>
          <w:bCs/>
        </w:rPr>
        <w:t xml:space="preserve">Najbolja maska – </w:t>
      </w:r>
      <w:r w:rsidRPr="00854504">
        <w:t>pohvale svim maskiranim pojedncima, a nagradu za najmasku kući nosi Jele Descender</w:t>
      </w:r>
      <w:r>
        <w:t>. Bravo Jele.</w:t>
      </w:r>
    </w:p>
    <w:p w14:paraId="2485A864" w14:textId="580DF008" w:rsidR="00103453" w:rsidRDefault="00103453" w:rsidP="00664CAC">
      <w:r>
        <w:rPr>
          <w:b/>
          <w:bCs/>
        </w:rPr>
        <w:t>12.02.</w:t>
      </w:r>
      <w:r w:rsidR="0010783B">
        <w:rPr>
          <w:b/>
          <w:bCs/>
        </w:rPr>
        <w:t xml:space="preserve"> Trnjanska 5 B</w:t>
      </w:r>
      <w:r>
        <w:t xml:space="preserve"> - Željezničarci su nas pozvali na svoju izbornu skupštinu </w:t>
      </w:r>
    </w:p>
    <w:p w14:paraId="432CA389" w14:textId="5FDDA9FB" w:rsidR="00103453" w:rsidRPr="00103453" w:rsidRDefault="00103453" w:rsidP="00664CAC">
      <w:r>
        <w:rPr>
          <w:b/>
          <w:bCs/>
        </w:rPr>
        <w:t>13.02.</w:t>
      </w:r>
      <w:r w:rsidR="0010783B">
        <w:rPr>
          <w:b/>
          <w:bCs/>
        </w:rPr>
        <w:t xml:space="preserve"> Hercegovačka 109</w:t>
      </w:r>
      <w:r>
        <w:t xml:space="preserve"> – SKOLovci su nas pozvali na svoju izbornu skupštinu</w:t>
      </w:r>
    </w:p>
    <w:p w14:paraId="27368E1A" w14:textId="036B4A74" w:rsidR="00103453" w:rsidRDefault="00103453" w:rsidP="00664CAC">
      <w:pPr>
        <w:rPr>
          <w:b/>
          <w:bCs/>
        </w:rPr>
      </w:pPr>
    </w:p>
    <w:p w14:paraId="617D6225" w14:textId="77777777" w:rsidR="00103453" w:rsidRPr="00103453" w:rsidRDefault="00103453" w:rsidP="00664CAC">
      <w:pPr>
        <w:rPr>
          <w:b/>
          <w:bCs/>
        </w:rPr>
      </w:pPr>
    </w:p>
    <w:p w14:paraId="2F78669B" w14:textId="6654D605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F2E7FE7" w14:textId="541B8F2C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822C0A">
        <w:t>Ivona Klišanin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7576E" w14:textId="77777777" w:rsidR="00D84EC7" w:rsidRDefault="00D84EC7" w:rsidP="00664CAC">
      <w:pPr>
        <w:spacing w:after="0" w:line="240" w:lineRule="auto"/>
      </w:pPr>
      <w:r>
        <w:separator/>
      </w:r>
    </w:p>
  </w:endnote>
  <w:endnote w:type="continuationSeparator" w:id="0">
    <w:p w14:paraId="06691688" w14:textId="77777777" w:rsidR="00D84EC7" w:rsidRDefault="00D84EC7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C7BC" w14:textId="77777777" w:rsidR="00D84EC7" w:rsidRDefault="00D84EC7" w:rsidP="00664CAC">
      <w:pPr>
        <w:spacing w:after="0" w:line="240" w:lineRule="auto"/>
      </w:pPr>
      <w:r>
        <w:separator/>
      </w:r>
    </w:p>
  </w:footnote>
  <w:footnote w:type="continuationSeparator" w:id="0">
    <w:p w14:paraId="5CA3CF2D" w14:textId="77777777" w:rsidR="00D84EC7" w:rsidRDefault="00D84EC7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B19F2"/>
    <w:rsid w:val="00103453"/>
    <w:rsid w:val="0010783B"/>
    <w:rsid w:val="001226E6"/>
    <w:rsid w:val="0013049E"/>
    <w:rsid w:val="0013374A"/>
    <w:rsid w:val="00185813"/>
    <w:rsid w:val="0019055B"/>
    <w:rsid w:val="001E59B5"/>
    <w:rsid w:val="002171A4"/>
    <w:rsid w:val="003A3A3F"/>
    <w:rsid w:val="003B360B"/>
    <w:rsid w:val="003C20D9"/>
    <w:rsid w:val="00424937"/>
    <w:rsid w:val="00426B9B"/>
    <w:rsid w:val="004422DE"/>
    <w:rsid w:val="00463CC8"/>
    <w:rsid w:val="00545BD1"/>
    <w:rsid w:val="00562912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54504"/>
    <w:rsid w:val="008A392A"/>
    <w:rsid w:val="009D102F"/>
    <w:rsid w:val="009D7912"/>
    <w:rsid w:val="009E264B"/>
    <w:rsid w:val="00A20F87"/>
    <w:rsid w:val="00A94891"/>
    <w:rsid w:val="00AE219C"/>
    <w:rsid w:val="00AE3F07"/>
    <w:rsid w:val="00AF461C"/>
    <w:rsid w:val="00B445BA"/>
    <w:rsid w:val="00C13F8A"/>
    <w:rsid w:val="00C20B7B"/>
    <w:rsid w:val="00C57629"/>
    <w:rsid w:val="00C8264D"/>
    <w:rsid w:val="00CB3B49"/>
    <w:rsid w:val="00CB4FE2"/>
    <w:rsid w:val="00CD6173"/>
    <w:rsid w:val="00D0116B"/>
    <w:rsid w:val="00D2008B"/>
    <w:rsid w:val="00D84EC7"/>
    <w:rsid w:val="00EB7884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81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5</cp:revision>
  <dcterms:created xsi:type="dcterms:W3CDTF">2026-02-11T20:07:00Z</dcterms:created>
  <dcterms:modified xsi:type="dcterms:W3CDTF">2026-02-11T21:27:00Z</dcterms:modified>
</cp:coreProperties>
</file>