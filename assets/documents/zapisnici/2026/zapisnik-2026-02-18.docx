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C95C" w14:textId="65BB3B7D" w:rsidR="009E264B" w:rsidRPr="00103453" w:rsidRDefault="00664CAC" w:rsidP="00664CAC">
      <w:pPr>
        <w:jc w:val="center"/>
        <w:rPr>
          <w:b/>
          <w:bCs/>
          <w:sz w:val="24"/>
          <w:szCs w:val="24"/>
        </w:rPr>
      </w:pPr>
      <w:r w:rsidRPr="00103453">
        <w:rPr>
          <w:b/>
          <w:bCs/>
          <w:sz w:val="24"/>
          <w:szCs w:val="24"/>
        </w:rPr>
        <w:t xml:space="preserve">Zapisnik sastanka </w:t>
      </w:r>
      <w:r w:rsidR="0084485F">
        <w:rPr>
          <w:b/>
          <w:bCs/>
          <w:sz w:val="24"/>
          <w:szCs w:val="24"/>
        </w:rPr>
        <w:t>18</w:t>
      </w:r>
      <w:r w:rsidR="00F4427D" w:rsidRPr="00103453">
        <w:rPr>
          <w:b/>
          <w:bCs/>
          <w:sz w:val="24"/>
          <w:szCs w:val="24"/>
        </w:rPr>
        <w:t>.</w:t>
      </w:r>
      <w:r w:rsidR="00880C9E">
        <w:rPr>
          <w:b/>
          <w:bCs/>
          <w:sz w:val="24"/>
          <w:szCs w:val="24"/>
        </w:rPr>
        <w:t>0</w:t>
      </w:r>
      <w:r w:rsidR="0084485F">
        <w:rPr>
          <w:b/>
          <w:bCs/>
          <w:sz w:val="24"/>
          <w:szCs w:val="24"/>
        </w:rPr>
        <w:t>2</w:t>
      </w:r>
      <w:r w:rsidR="00F4427D" w:rsidRPr="00103453">
        <w:rPr>
          <w:b/>
          <w:bCs/>
          <w:sz w:val="24"/>
          <w:szCs w:val="24"/>
        </w:rPr>
        <w:t>.2026.</w:t>
      </w:r>
    </w:p>
    <w:p w14:paraId="37EE8113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763E5A42" w14:textId="1F262BDD" w:rsidR="00C8264D" w:rsidRPr="00463CC8" w:rsidRDefault="00C42100" w:rsidP="00664CAC">
      <w:r>
        <w:rPr>
          <w:b/>
          <w:bCs/>
        </w:rPr>
        <w:t>15.02.</w:t>
      </w:r>
      <w:r w:rsidR="00880C9E">
        <w:rPr>
          <w:b/>
          <w:bCs/>
        </w:rPr>
        <w:t xml:space="preserve">, </w:t>
      </w:r>
      <w:r w:rsidR="00D63DFD">
        <w:rPr>
          <w:b/>
          <w:bCs/>
        </w:rPr>
        <w:t>Jopićeva</w:t>
      </w:r>
      <w:r w:rsidR="00463CC8">
        <w:rPr>
          <w:b/>
          <w:bCs/>
        </w:rPr>
        <w:t xml:space="preserve"> </w:t>
      </w:r>
      <w:r>
        <w:rPr>
          <w:b/>
          <w:bCs/>
        </w:rPr>
        <w:t>–</w:t>
      </w:r>
      <w:r w:rsidR="00D63DFD">
        <w:t xml:space="preserve"> skupilo se dosta ljudi:</w:t>
      </w:r>
      <w:r w:rsidR="00C8264D" w:rsidRPr="00463CC8">
        <w:t xml:space="preserve"> </w:t>
      </w:r>
      <w:r>
        <w:t>Dalibor, Čajko, Fero, Jele, Ivona, Sebastian, Toni, Čedo, , Vesna</w:t>
      </w:r>
      <w:r w:rsidR="00467119">
        <w:t xml:space="preserve"> i </w:t>
      </w:r>
      <w:r>
        <w:t xml:space="preserve">Mićo sa ekipom iz SUM-a. Krenulo se </w:t>
      </w:r>
      <w:r w:rsidR="0079174B">
        <w:t xml:space="preserve">iz Cuga, </w:t>
      </w:r>
      <w:r>
        <w:t xml:space="preserve">relativno na vrijeme, prvi stop je bila Biljana. Oko jedan </w:t>
      </w:r>
      <w:r w:rsidR="00467119">
        <w:t>popodne svi su</w:t>
      </w:r>
      <w:r>
        <w:t xml:space="preserve"> se spustili jamskim ulazom u špilju. </w:t>
      </w:r>
      <w:r w:rsidR="00D63DFD">
        <w:t>U potrazi za dvoranom plavih siga pronađeno</w:t>
      </w:r>
      <w:r w:rsidR="003B75F2">
        <w:t xml:space="preserve"> je</w:t>
      </w:r>
      <w:r w:rsidR="00D63DFD">
        <w:t xml:space="preserve"> nekoliko izlaza. Poljuljana je vjera u kompase</w:t>
      </w:r>
      <w:r w:rsidR="003B75F2">
        <w:t xml:space="preserve"> ali s vremenom se nabasalo na te sige koje iskreno baš i nisu nešto plave.</w:t>
      </w:r>
      <w:r w:rsidR="00D63DFD">
        <w:t xml:space="preserve"> </w:t>
      </w:r>
      <w:r w:rsidR="00467119">
        <w:t xml:space="preserve">Počasni član izleta bio je Nino </w:t>
      </w:r>
      <w:r w:rsidR="003B75F2">
        <w:t xml:space="preserve">koji </w:t>
      </w:r>
      <w:r w:rsidR="00467119">
        <w:t xml:space="preserve">se još oporavlja od operacije, ali je ujutro došao </w:t>
      </w:r>
      <w:r w:rsidR="003B75F2">
        <w:t>ekipu isprati</w:t>
      </w:r>
      <w:r w:rsidR="00467119">
        <w:t>ti</w:t>
      </w:r>
      <w:r w:rsidR="003B75F2">
        <w:t xml:space="preserve"> iz Cug</w:t>
      </w:r>
      <w:r w:rsidR="00467119">
        <w:t>a.</w:t>
      </w:r>
    </w:p>
    <w:p w14:paraId="1C2C8CE2" w14:textId="77777777" w:rsidR="00C8264D" w:rsidRDefault="00C8264D" w:rsidP="00664CAC">
      <w:pPr>
        <w:rPr>
          <w:b/>
          <w:bCs/>
        </w:rPr>
      </w:pPr>
    </w:p>
    <w:p w14:paraId="53DA87A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105D25E6" w14:textId="31055F66" w:rsidR="00880C9E" w:rsidRPr="00463CC8" w:rsidRDefault="00D63DFD" w:rsidP="00880C9E">
      <w:r>
        <w:rPr>
          <w:b/>
          <w:bCs/>
        </w:rPr>
        <w:t xml:space="preserve">13.02.-15.02. </w:t>
      </w:r>
      <w:r w:rsidR="00880C9E">
        <w:rPr>
          <w:b/>
          <w:bCs/>
        </w:rPr>
        <w:t xml:space="preserve">, </w:t>
      </w:r>
      <w:r>
        <w:rPr>
          <w:b/>
          <w:bCs/>
        </w:rPr>
        <w:t>Mosor</w:t>
      </w:r>
      <w:r w:rsidR="00880C9E">
        <w:rPr>
          <w:b/>
          <w:bCs/>
        </w:rPr>
        <w:t xml:space="preserve"> </w:t>
      </w:r>
      <w:r>
        <w:rPr>
          <w:b/>
          <w:bCs/>
        </w:rPr>
        <w:t>–</w:t>
      </w:r>
      <w:r w:rsidR="00880C9E">
        <w:rPr>
          <w:b/>
          <w:bCs/>
        </w:rPr>
        <w:t xml:space="preserve"> </w:t>
      </w:r>
      <w:r>
        <w:t>Povodom 100. obljetnice Mosora Lea, Mia, Goga i Matija predškolarac proveli</w:t>
      </w:r>
      <w:r w:rsidR="00467119">
        <w:t xml:space="preserve"> su</w:t>
      </w:r>
      <w:r>
        <w:t xml:space="preserve"> Valentinovo u Splitu. Goga se baš dobro naspavala, tražili su jame oko doma, slušali predavanja, igrali karte i bilo im je </w:t>
      </w:r>
      <w:r w:rsidR="00467119">
        <w:t>super.</w:t>
      </w:r>
    </w:p>
    <w:p w14:paraId="449E4D62" w14:textId="77777777" w:rsidR="002171A4" w:rsidRDefault="002171A4" w:rsidP="00664CAC">
      <w:pPr>
        <w:rPr>
          <w:b/>
          <w:bCs/>
        </w:rPr>
      </w:pPr>
    </w:p>
    <w:p w14:paraId="0192CBAB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60839822" w14:textId="05129026" w:rsidR="00880C9E" w:rsidRDefault="00D63DFD" w:rsidP="00880C9E">
      <w:r>
        <w:rPr>
          <w:b/>
          <w:bCs/>
        </w:rPr>
        <w:t>21.02.</w:t>
      </w:r>
      <w:r w:rsidR="003B75F2">
        <w:rPr>
          <w:b/>
          <w:bCs/>
        </w:rPr>
        <w:t xml:space="preserve"> Čari izvora </w:t>
      </w:r>
      <w:r>
        <w:rPr>
          <w:b/>
          <w:bCs/>
        </w:rPr>
        <w:t>–</w:t>
      </w:r>
      <w:r w:rsidR="003B75F2">
        <w:t xml:space="preserve"> Lokacija zasad nepoznata, </w:t>
      </w:r>
      <w:r>
        <w:t xml:space="preserve"> javite se Čedi</w:t>
      </w:r>
      <w:r w:rsidR="003B75F2">
        <w:t>.</w:t>
      </w:r>
    </w:p>
    <w:p w14:paraId="59BD3D36" w14:textId="77777777" w:rsidR="00880C9E" w:rsidRPr="00463CC8" w:rsidRDefault="00880C9E" w:rsidP="00880C9E"/>
    <w:p w14:paraId="3726A46A" w14:textId="52C5E62D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27368E1A" w14:textId="166D8212" w:rsidR="00103453" w:rsidRPr="0079174B" w:rsidRDefault="0084485F" w:rsidP="00664CAC">
      <w:r>
        <w:rPr>
          <w:b/>
          <w:bCs/>
        </w:rPr>
        <w:t xml:space="preserve">Promocija Velebitena </w:t>
      </w:r>
      <w:r w:rsidR="00880C9E">
        <w:rPr>
          <w:b/>
          <w:bCs/>
        </w:rPr>
        <w:t xml:space="preserve"> - </w:t>
      </w:r>
      <w:r>
        <w:t xml:space="preserve">Ivor predstavio novi Velebiten. Hvala svima koji su </w:t>
      </w:r>
      <w:r w:rsidR="00442297">
        <w:t>zaslužni za</w:t>
      </w:r>
      <w:r>
        <w:t xml:space="preserve"> sadržaj i onima koji su ga oblikovali u</w:t>
      </w:r>
      <w:r w:rsidR="00442297">
        <w:t xml:space="preserve"> publikaciju koja </w:t>
      </w:r>
      <w:r w:rsidR="003B75F2">
        <w:t>može stati uz bok National Geographicu.</w:t>
      </w:r>
      <w:r w:rsidR="00467119">
        <w:t xml:space="preserve"> Novost je da je uredništvo odsad bogatije za još jednog člana, Marka Lička!</w:t>
      </w:r>
    </w:p>
    <w:p w14:paraId="291CE9D5" w14:textId="79E835DD" w:rsidR="00D63DFD" w:rsidRDefault="00D63DFD" w:rsidP="00664CAC">
      <w:pPr>
        <w:rPr>
          <w:b/>
          <w:bCs/>
        </w:rPr>
      </w:pPr>
      <w:r>
        <w:rPr>
          <w:b/>
          <w:bCs/>
        </w:rPr>
        <w:t>Skupit</w:t>
      </w:r>
      <w:r w:rsidR="00467119">
        <w:rPr>
          <w:b/>
          <w:bCs/>
        </w:rPr>
        <w:t>e</w:t>
      </w:r>
      <w:r>
        <w:rPr>
          <w:b/>
          <w:bCs/>
        </w:rPr>
        <w:t xml:space="preserve"> opremu iz civilne!! </w:t>
      </w:r>
      <w:r w:rsidR="0079174B">
        <w:rPr>
          <w:b/>
          <w:bCs/>
        </w:rPr>
        <w:t xml:space="preserve">- </w:t>
      </w:r>
      <w:r w:rsidRPr="003B75F2">
        <w:t xml:space="preserve">Ivona, Petra, Mia, Fero, Klara, Marin, Rene. </w:t>
      </w:r>
      <w:r w:rsidR="003B75F2">
        <w:t>Nemojte da vas tr</w:t>
      </w:r>
      <w:r w:rsidR="00467119">
        <w:t>aže kao Ivonu.</w:t>
      </w:r>
      <w:r w:rsidR="0079174B">
        <w:t xml:space="preserve"> Ne možete im se sakriti.</w:t>
      </w:r>
    </w:p>
    <w:p w14:paraId="617D6225" w14:textId="2B56D326" w:rsidR="00103453" w:rsidRDefault="00467119" w:rsidP="00664CAC">
      <w:r>
        <w:rPr>
          <w:b/>
          <w:bCs/>
        </w:rPr>
        <w:t xml:space="preserve">18.02. </w:t>
      </w:r>
      <w:r w:rsidR="00D63DFD">
        <w:rPr>
          <w:b/>
          <w:bCs/>
        </w:rPr>
        <w:t xml:space="preserve">Redovna godišnja skupština ZSS-a. </w:t>
      </w:r>
      <w:r w:rsidR="0079174B">
        <w:rPr>
          <w:b/>
          <w:bCs/>
        </w:rPr>
        <w:t xml:space="preserve">- </w:t>
      </w:r>
      <w:r w:rsidR="00EC2819">
        <w:t xml:space="preserve">Danas je u Klaićevoj održana skupština, zapisnik će biti poslan kroz koji dan. Ukratko, traže </w:t>
      </w:r>
      <w:r w:rsidR="00D63DFD">
        <w:t xml:space="preserve">se ljudi </w:t>
      </w:r>
      <w:r w:rsidR="00EC2819">
        <w:t>voljni preuzeti brigu oko</w:t>
      </w:r>
      <w:r w:rsidR="003B75F2">
        <w:t xml:space="preserve"> stranice,</w:t>
      </w:r>
      <w:r w:rsidR="00D63DFD">
        <w:t xml:space="preserve"> društven</w:t>
      </w:r>
      <w:r w:rsidR="00EC2819">
        <w:t>ih</w:t>
      </w:r>
      <w:r w:rsidR="00D63DFD">
        <w:t xml:space="preserve"> mrež</w:t>
      </w:r>
      <w:r w:rsidR="00EC2819">
        <w:t>a ali ljudi za i preuzimanje ZSS-a budući da je Maji i Katarini ovo zadnja godina.</w:t>
      </w:r>
    </w:p>
    <w:p w14:paraId="26B1E8F9" w14:textId="0206CFEC" w:rsidR="003B75F2" w:rsidRDefault="00EC2819" w:rsidP="00664CAC">
      <w:r>
        <w:rPr>
          <w:b/>
          <w:bCs/>
        </w:rPr>
        <w:t>Oglas za posao</w:t>
      </w:r>
      <w:r w:rsidR="0079174B">
        <w:rPr>
          <w:b/>
          <w:bCs/>
        </w:rPr>
        <w:t xml:space="preserve"> </w:t>
      </w:r>
      <w:r w:rsidR="003B75F2">
        <w:t>-</w:t>
      </w:r>
      <w:r w:rsidR="0079174B">
        <w:t xml:space="preserve"> </w:t>
      </w:r>
      <w:r>
        <w:t>Traži se osoba za</w:t>
      </w:r>
      <w:r w:rsidR="003B75F2">
        <w:t xml:space="preserve"> </w:t>
      </w:r>
      <w:r>
        <w:t>čišćenje prostora na tjednoj bazi, 45 e mjesečno.</w:t>
      </w:r>
    </w:p>
    <w:p w14:paraId="753E03D1" w14:textId="05529614" w:rsidR="003B75F2" w:rsidRDefault="00EC2819" w:rsidP="00664CAC">
      <w:r w:rsidRPr="00EC2819">
        <w:rPr>
          <w:b/>
          <w:bCs/>
        </w:rPr>
        <w:t>Vlaga</w:t>
      </w:r>
      <w:r>
        <w:t xml:space="preserve"> – Ivana je podsjetila da nam se </w:t>
      </w:r>
      <w:r w:rsidR="003B75F2">
        <w:t xml:space="preserve">na rubovima </w:t>
      </w:r>
      <w:r>
        <w:t>u Klaićevoj skuplja vlaga. N</w:t>
      </w:r>
      <w:r w:rsidR="003B75F2">
        <w:t>etko se treba popet</w:t>
      </w:r>
      <w:r>
        <w:t>i</w:t>
      </w:r>
      <w:r w:rsidR="003B75F2">
        <w:t xml:space="preserve"> i izvidit gdje curi. Puno ljudi se može popet</w:t>
      </w:r>
      <w:r>
        <w:t>i</w:t>
      </w:r>
      <w:r w:rsidR="003B75F2">
        <w:t xml:space="preserve"> ali traži se netko tko zna u što da gleda.</w:t>
      </w:r>
    </w:p>
    <w:p w14:paraId="51C409CD" w14:textId="414D4A1A" w:rsidR="003B75F2" w:rsidRDefault="003B75F2" w:rsidP="00664CAC">
      <w:r w:rsidRPr="00EC2819">
        <w:rPr>
          <w:b/>
          <w:bCs/>
        </w:rPr>
        <w:t>Ekspedicija</w:t>
      </w:r>
      <w:r>
        <w:t>- imamo voditeljice! Olga i Ema vode ovogodišnju ekspediciju.</w:t>
      </w:r>
    </w:p>
    <w:p w14:paraId="755A1BE6" w14:textId="7573E14C" w:rsidR="003B75F2" w:rsidRDefault="00EC2819" w:rsidP="00664CAC">
      <w:r w:rsidRPr="00EC2819">
        <w:rPr>
          <w:b/>
          <w:bCs/>
        </w:rPr>
        <w:t>Još jedna promocija</w:t>
      </w:r>
      <w:r>
        <w:rPr>
          <w:b/>
          <w:bCs/>
        </w:rPr>
        <w:t xml:space="preserve"> </w:t>
      </w:r>
      <w:r>
        <w:t xml:space="preserve">– </w:t>
      </w:r>
      <w:r w:rsidR="003B75F2">
        <w:t>Ivor</w:t>
      </w:r>
      <w:r>
        <w:t xml:space="preserve">, serijski urednik, </w:t>
      </w:r>
      <w:r w:rsidR="003B75F2">
        <w:t xml:space="preserve"> također predstavio i </w:t>
      </w:r>
      <w:r>
        <w:t>Zbornik radova 1. hrvatskog speleoarheološkog kongresa. Odsada dostupno u biblioteci.</w:t>
      </w:r>
    </w:p>
    <w:p w14:paraId="53A1B0D0" w14:textId="512DFDB2" w:rsidR="003B75F2" w:rsidRDefault="00EC2819" w:rsidP="00664CAC">
      <w:r w:rsidRPr="0079174B">
        <w:rPr>
          <w:b/>
          <w:bCs/>
        </w:rPr>
        <w:t>Školica</w:t>
      </w:r>
      <w:r>
        <w:t xml:space="preserve"> - </w:t>
      </w:r>
      <w:r w:rsidR="003B75F2">
        <w:t>Podsjetnik da škola počinje 25.</w:t>
      </w:r>
      <w:r w:rsidR="0079174B">
        <w:t>0</w:t>
      </w:r>
      <w:r w:rsidR="003B75F2">
        <w:t xml:space="preserve">3. </w:t>
      </w:r>
      <w:r w:rsidR="0079174B">
        <w:t>Šest</w:t>
      </w:r>
      <w:r w:rsidR="003B75F2">
        <w:t xml:space="preserve"> tjedana i pauza za Uskrs. Zadnji izlet u Kiti na </w:t>
      </w:r>
      <w:r w:rsidR="0079174B">
        <w:t>P</w:t>
      </w:r>
      <w:r w:rsidR="003B75F2">
        <w:t>rvi maj</w:t>
      </w:r>
      <w:r w:rsidR="0079174B">
        <w:t>.</w:t>
      </w:r>
    </w:p>
    <w:p w14:paraId="089F43FC" w14:textId="157CE38A" w:rsidR="003B75F2" w:rsidRDefault="00467119" w:rsidP="00664CAC">
      <w:r w:rsidRPr="0079174B">
        <w:rPr>
          <w:b/>
          <w:bCs/>
        </w:rPr>
        <w:t>Gajbe</w:t>
      </w:r>
      <w:r w:rsidR="0079174B">
        <w:t xml:space="preserve"> </w:t>
      </w:r>
      <w:r>
        <w:t>- jedna društvena za promociju Velebitena, a jedna za sretan rođendan Tiboru</w:t>
      </w:r>
      <w:r w:rsidR="0079174B">
        <w:t xml:space="preserve"> </w:t>
      </w:r>
      <w:r w:rsidR="0079174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D4BF2FB" w14:textId="06351CFE" w:rsidR="00467119" w:rsidRDefault="00467119" w:rsidP="00664CAC">
      <w:r w:rsidRPr="0079174B">
        <w:rPr>
          <w:b/>
          <w:bCs/>
        </w:rPr>
        <w:lastRenderedPageBreak/>
        <w:t>Stolice</w:t>
      </w:r>
      <w:r>
        <w:t xml:space="preserve"> – slobodno udomite neku od starih stolica iz Klaićeve</w:t>
      </w:r>
      <w:r w:rsidR="0079174B">
        <w:t>.</w:t>
      </w:r>
    </w:p>
    <w:p w14:paraId="7F13A89C" w14:textId="77777777" w:rsidR="0079174B" w:rsidRPr="00D63DFD" w:rsidRDefault="0079174B" w:rsidP="00664CAC"/>
    <w:p w14:paraId="2F78669B" w14:textId="6654D605" w:rsidR="00AF461C" w:rsidRPr="00AF461C" w:rsidRDefault="00AF461C" w:rsidP="00664CAC">
      <w:r w:rsidRPr="00AF461C">
        <w:rPr>
          <w:b/>
          <w:bCs/>
        </w:rPr>
        <w:t>Google forms -</w:t>
      </w:r>
      <w:r>
        <w:t xml:space="preserve"> </w:t>
      </w:r>
      <w:r w:rsidRPr="00AF461C">
        <w:t>Ponovno se daje na znanje</w:t>
      </w:r>
      <w:r>
        <w:t xml:space="preserve"> </w:t>
      </w:r>
      <w:r w:rsidRPr="00AF461C">
        <w:t>da se nakon posjeta svakom spelološkom objektu treba ispuniti google forms preko ovog linka:</w:t>
      </w:r>
      <w:r w:rsidR="00FE10D9">
        <w:t xml:space="preserve"> </w:t>
      </w:r>
      <w:hyperlink r:id="rId6" w:tgtFrame="_blank" w:history="1">
        <w:r w:rsidR="00FE10D9" w:rsidRPr="00FE10D9">
          <w:rPr>
            <w:rStyle w:val="Hyperlink"/>
          </w:rPr>
          <w:t>https://forms.gle/xXK6uBU8m9myL9YNA</w:t>
        </w:r>
      </w:hyperlink>
    </w:p>
    <w:p w14:paraId="1D908D84" w14:textId="77777777" w:rsidR="00AF461C" w:rsidRDefault="00AF461C" w:rsidP="00664CAC">
      <w:pPr>
        <w:rPr>
          <w:b/>
          <w:bCs/>
        </w:rPr>
      </w:pPr>
    </w:p>
    <w:p w14:paraId="607E4A80" w14:textId="2A5AB6ED" w:rsidR="00664CAC" w:rsidRDefault="00664CAC" w:rsidP="00664CAC">
      <w:pPr>
        <w:rPr>
          <w:b/>
          <w:bCs/>
        </w:rPr>
      </w:pPr>
      <w:r>
        <w:rPr>
          <w:b/>
          <w:bCs/>
        </w:rPr>
        <w:t>Sastanak vodi</w:t>
      </w:r>
      <w:r w:rsidR="00822C0A">
        <w:rPr>
          <w:b/>
          <w:bCs/>
        </w:rPr>
        <w:t>o</w:t>
      </w:r>
      <w:r>
        <w:rPr>
          <w:b/>
          <w:bCs/>
        </w:rPr>
        <w:t>:</w:t>
      </w:r>
      <w:r w:rsidR="00AE219C">
        <w:rPr>
          <w:b/>
          <w:bCs/>
        </w:rPr>
        <w:t xml:space="preserve"> </w:t>
      </w:r>
      <w:r w:rsidR="00822C0A">
        <w:t>Vedran Ferenčak</w:t>
      </w:r>
    </w:p>
    <w:p w14:paraId="7F2E7FE7" w14:textId="541B8F2C" w:rsidR="007D1F53" w:rsidRPr="00664CAC" w:rsidRDefault="00664CAC" w:rsidP="00664CAC">
      <w:pPr>
        <w:rPr>
          <w:b/>
          <w:bCs/>
        </w:rPr>
      </w:pPr>
      <w:r>
        <w:rPr>
          <w:b/>
          <w:bCs/>
        </w:rPr>
        <w:t>Zapisnik vodila</w:t>
      </w:r>
      <w:r w:rsidR="007D1F53">
        <w:rPr>
          <w:b/>
          <w:bCs/>
        </w:rPr>
        <w:t xml:space="preserve">: </w:t>
      </w:r>
      <w:r w:rsidR="00822C0A">
        <w:t>Ivona Klišanin</w:t>
      </w:r>
    </w:p>
    <w:sectPr w:rsidR="007D1F53" w:rsidRPr="00664CAC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FB9DE" w14:textId="77777777" w:rsidR="00DF1F86" w:rsidRDefault="00DF1F86" w:rsidP="00664CAC">
      <w:pPr>
        <w:spacing w:after="0" w:line="240" w:lineRule="auto"/>
      </w:pPr>
      <w:r>
        <w:separator/>
      </w:r>
    </w:p>
  </w:endnote>
  <w:endnote w:type="continuationSeparator" w:id="0">
    <w:p w14:paraId="664CE2B2" w14:textId="77777777" w:rsidR="00DF1F86" w:rsidRDefault="00DF1F86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53E2" w14:textId="77777777" w:rsidR="00DF1F86" w:rsidRDefault="00DF1F86" w:rsidP="00664CAC">
      <w:pPr>
        <w:spacing w:after="0" w:line="240" w:lineRule="auto"/>
      </w:pPr>
      <w:r>
        <w:separator/>
      </w:r>
    </w:p>
  </w:footnote>
  <w:footnote w:type="continuationSeparator" w:id="0">
    <w:p w14:paraId="758FBF95" w14:textId="77777777" w:rsidR="00DF1F86" w:rsidRDefault="00DF1F86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8E64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730168E" wp14:editId="6ADE23C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70F22C4" wp14:editId="4AB5B01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5F53F7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2F250911" w14:textId="77777777" w:rsidR="00664CAC" w:rsidRDefault="00664CAC" w:rsidP="00664CAC">
    <w:pPr>
      <w:pStyle w:val="Header"/>
    </w:pPr>
  </w:p>
  <w:p w14:paraId="3AD99EF4" w14:textId="77777777" w:rsidR="00664CAC" w:rsidRDefault="00664CAC">
    <w:pPr>
      <w:pStyle w:val="Header"/>
    </w:pPr>
  </w:p>
  <w:p w14:paraId="49B3BEF2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1C"/>
    <w:rsid w:val="00015B03"/>
    <w:rsid w:val="0006654B"/>
    <w:rsid w:val="000B19F2"/>
    <w:rsid w:val="00103453"/>
    <w:rsid w:val="0010783B"/>
    <w:rsid w:val="001226E6"/>
    <w:rsid w:val="0013049E"/>
    <w:rsid w:val="0013374A"/>
    <w:rsid w:val="00185813"/>
    <w:rsid w:val="0019055B"/>
    <w:rsid w:val="001E59B5"/>
    <w:rsid w:val="002171A4"/>
    <w:rsid w:val="003A3A3F"/>
    <w:rsid w:val="003B360B"/>
    <w:rsid w:val="003B75F2"/>
    <w:rsid w:val="003C20D9"/>
    <w:rsid w:val="00424937"/>
    <w:rsid w:val="00426B9B"/>
    <w:rsid w:val="00442297"/>
    <w:rsid w:val="004422DE"/>
    <w:rsid w:val="00463CC8"/>
    <w:rsid w:val="00467119"/>
    <w:rsid w:val="00545BD1"/>
    <w:rsid w:val="00562912"/>
    <w:rsid w:val="005C15A8"/>
    <w:rsid w:val="005E6047"/>
    <w:rsid w:val="00633233"/>
    <w:rsid w:val="00664CAC"/>
    <w:rsid w:val="00686245"/>
    <w:rsid w:val="007078C7"/>
    <w:rsid w:val="00714556"/>
    <w:rsid w:val="00727E01"/>
    <w:rsid w:val="00780D25"/>
    <w:rsid w:val="0079174B"/>
    <w:rsid w:val="007D05E3"/>
    <w:rsid w:val="007D1F53"/>
    <w:rsid w:val="007D6A7F"/>
    <w:rsid w:val="007F5E11"/>
    <w:rsid w:val="00822C0A"/>
    <w:rsid w:val="0084485F"/>
    <w:rsid w:val="00854504"/>
    <w:rsid w:val="00880C9E"/>
    <w:rsid w:val="008A392A"/>
    <w:rsid w:val="009D102F"/>
    <w:rsid w:val="009D7912"/>
    <w:rsid w:val="009E264B"/>
    <w:rsid w:val="009F02EC"/>
    <w:rsid w:val="00A20F87"/>
    <w:rsid w:val="00A94891"/>
    <w:rsid w:val="00AE219C"/>
    <w:rsid w:val="00AE3F07"/>
    <w:rsid w:val="00AF461C"/>
    <w:rsid w:val="00B445BA"/>
    <w:rsid w:val="00C13F8A"/>
    <w:rsid w:val="00C20B7B"/>
    <w:rsid w:val="00C42100"/>
    <w:rsid w:val="00C57629"/>
    <w:rsid w:val="00C8264D"/>
    <w:rsid w:val="00CB3B49"/>
    <w:rsid w:val="00CB4FE2"/>
    <w:rsid w:val="00CD6173"/>
    <w:rsid w:val="00D0116B"/>
    <w:rsid w:val="00D2008B"/>
    <w:rsid w:val="00D63DFD"/>
    <w:rsid w:val="00D84EC7"/>
    <w:rsid w:val="00DF1F86"/>
    <w:rsid w:val="00EB7884"/>
    <w:rsid w:val="00EC2819"/>
    <w:rsid w:val="00F4427D"/>
    <w:rsid w:val="00F61A35"/>
    <w:rsid w:val="00F66BD0"/>
    <w:rsid w:val="00FD5E5D"/>
    <w:rsid w:val="00FE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9D17"/>
  <w15:chartTrackingRefBased/>
  <w15:docId w15:val="{A742CC6F-E2A3-46E7-AECF-1F0CAFA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  <w:style w:type="character" w:styleId="Hyperlink">
    <w:name w:val="Hyperlink"/>
    <w:basedOn w:val="DefaultParagraphFont"/>
    <w:uiPriority w:val="99"/>
    <w:unhideWhenUsed/>
    <w:rsid w:val="00FE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xXK6uBU8m9myL9YN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6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2</cp:revision>
  <dcterms:created xsi:type="dcterms:W3CDTF">2026-02-18T20:34:00Z</dcterms:created>
  <dcterms:modified xsi:type="dcterms:W3CDTF">2026-02-18T20:34:00Z</dcterms:modified>
</cp:coreProperties>
</file>