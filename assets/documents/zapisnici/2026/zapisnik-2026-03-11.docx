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27D9279A" w:rsidR="009E264B" w:rsidRPr="00103453" w:rsidRDefault="00664CAC" w:rsidP="00664CAC">
      <w:pPr>
        <w:jc w:val="center"/>
        <w:rPr>
          <w:b/>
          <w:bCs/>
          <w:sz w:val="24"/>
          <w:szCs w:val="24"/>
        </w:rPr>
      </w:pPr>
      <w:r w:rsidRPr="00103453">
        <w:rPr>
          <w:b/>
          <w:bCs/>
          <w:sz w:val="24"/>
          <w:szCs w:val="24"/>
        </w:rPr>
        <w:t xml:space="preserve">Zapisnik sastanka </w:t>
      </w:r>
      <w:r w:rsidR="00072E5E">
        <w:rPr>
          <w:b/>
          <w:bCs/>
          <w:sz w:val="24"/>
          <w:szCs w:val="24"/>
        </w:rPr>
        <w:t>11</w:t>
      </w:r>
      <w:r w:rsidR="00F4427D" w:rsidRPr="00103453">
        <w:rPr>
          <w:b/>
          <w:bCs/>
          <w:sz w:val="24"/>
          <w:szCs w:val="24"/>
        </w:rPr>
        <w:t>.</w:t>
      </w:r>
      <w:r w:rsidR="00880C9E">
        <w:rPr>
          <w:b/>
          <w:bCs/>
          <w:sz w:val="24"/>
          <w:szCs w:val="24"/>
        </w:rPr>
        <w:t>0</w:t>
      </w:r>
      <w:r w:rsidR="00072E5E">
        <w:rPr>
          <w:b/>
          <w:bCs/>
          <w:sz w:val="24"/>
          <w:szCs w:val="24"/>
        </w:rPr>
        <w:t>3</w:t>
      </w:r>
      <w:r w:rsidR="00F4427D" w:rsidRPr="00103453">
        <w:rPr>
          <w:b/>
          <w:bCs/>
          <w:sz w:val="24"/>
          <w:szCs w:val="24"/>
        </w:rPr>
        <w:t>.2026.</w:t>
      </w:r>
    </w:p>
    <w:p w14:paraId="763E5A42" w14:textId="65EE785C" w:rsidR="00C8264D" w:rsidRPr="00A36171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1C2C8CE2" w14:textId="0F6622DD" w:rsidR="00C8264D" w:rsidRDefault="00A36171" w:rsidP="00664CAC">
      <w:r>
        <w:rPr>
          <w:b/>
          <w:bCs/>
        </w:rPr>
        <w:t>8.</w:t>
      </w:r>
      <w:r w:rsidR="00072E5E">
        <w:rPr>
          <w:b/>
          <w:bCs/>
        </w:rPr>
        <w:t xml:space="preserve"> </w:t>
      </w:r>
      <w:r>
        <w:rPr>
          <w:b/>
          <w:bCs/>
        </w:rPr>
        <w:t>3.</w:t>
      </w:r>
      <w:r w:rsidR="00072E5E">
        <w:rPr>
          <w:b/>
          <w:bCs/>
        </w:rPr>
        <w:t xml:space="preserve"> 2026.</w:t>
      </w:r>
      <w:r>
        <w:rPr>
          <w:b/>
          <w:bCs/>
        </w:rPr>
        <w:t xml:space="preserve"> kanjon Tounjčice: </w:t>
      </w:r>
      <w:r w:rsidRPr="00A36171">
        <w:t>Vesna, Matija</w:t>
      </w:r>
      <w:r>
        <w:t xml:space="preserve"> budući školarac</w:t>
      </w:r>
      <w:r w:rsidRPr="00A36171">
        <w:t xml:space="preserve">, Tibor, Dališa i dva prijatelja </w:t>
      </w:r>
      <w:r w:rsidR="00072E5E">
        <w:t>S</w:t>
      </w:r>
      <w:r w:rsidRPr="00A36171">
        <w:t>amoborca</w:t>
      </w:r>
      <w:r>
        <w:t>, špilja Perčevica – mala, ali zanimljiva, skupljen data loger ostavljen prije četiri godine. Dok su tražili drugu špilju prošli su pored nepoznate zmije. Druga špilja je Mornarička špilja – bilo im je zanimljivo puzati</w:t>
      </w:r>
      <w:r w:rsidR="00E37957">
        <w:t xml:space="preserve"> kroz nju.</w:t>
      </w:r>
    </w:p>
    <w:p w14:paraId="5D49D485" w14:textId="3F91766A" w:rsidR="00A36171" w:rsidRPr="00A36171" w:rsidRDefault="00A36171" w:rsidP="00664CAC">
      <w:r w:rsidRPr="00072E5E">
        <w:rPr>
          <w:b/>
          <w:bCs/>
        </w:rPr>
        <w:t>2</w:t>
      </w:r>
      <w:r w:rsidR="00E37957" w:rsidRPr="00072E5E">
        <w:rPr>
          <w:b/>
          <w:bCs/>
        </w:rPr>
        <w:t>8</w:t>
      </w:r>
      <w:r w:rsidRPr="00072E5E">
        <w:rPr>
          <w:b/>
          <w:bCs/>
        </w:rPr>
        <w:t>.</w:t>
      </w:r>
      <w:r w:rsidR="00E37957" w:rsidRPr="00072E5E">
        <w:rPr>
          <w:b/>
          <w:bCs/>
        </w:rPr>
        <w:t xml:space="preserve"> 2. </w:t>
      </w:r>
      <w:r w:rsidR="00072E5E" w:rsidRPr="00072E5E">
        <w:rPr>
          <w:b/>
          <w:bCs/>
        </w:rPr>
        <w:t>–</w:t>
      </w:r>
      <w:r w:rsidR="00E37957" w:rsidRPr="00072E5E">
        <w:rPr>
          <w:b/>
          <w:bCs/>
        </w:rPr>
        <w:t xml:space="preserve"> </w:t>
      </w:r>
      <w:r w:rsidR="00072E5E" w:rsidRPr="00072E5E">
        <w:rPr>
          <w:b/>
          <w:bCs/>
        </w:rPr>
        <w:t>7.</w:t>
      </w:r>
      <w:r w:rsidRPr="00072E5E">
        <w:rPr>
          <w:b/>
          <w:bCs/>
        </w:rPr>
        <w:t xml:space="preserve"> 3.</w:t>
      </w:r>
      <w:r w:rsidR="00072E5E">
        <w:rPr>
          <w:b/>
          <w:bCs/>
        </w:rPr>
        <w:t>2026.</w:t>
      </w:r>
      <w:r w:rsidR="00072E5E">
        <w:t xml:space="preserve"> Teren BIUS-ove Biospeleološke sekcije na Hvaru. Jedna od organizatorica bila je Karla, a od velebitaša su bili još Bobi i Mia. Bilo je 20-ak ljudi. Rekognosciralo se, lidarilo, crtalo, skupljalo faunu. Smješteni smo bili u DVD-u Jelsa i baš je bilo lijepo organizirano i super društvo.</w:t>
      </w:r>
    </w:p>
    <w:p w14:paraId="105D25E6" w14:textId="355A6F32" w:rsidR="00880C9E" w:rsidRPr="00E37957" w:rsidRDefault="00664CAC" w:rsidP="00880C9E">
      <w:pPr>
        <w:rPr>
          <w:b/>
          <w:bCs/>
        </w:rPr>
      </w:pPr>
      <w:r>
        <w:rPr>
          <w:b/>
          <w:bCs/>
        </w:rPr>
        <w:t>INI IZLETI</w:t>
      </w:r>
    </w:p>
    <w:p w14:paraId="449E4D62" w14:textId="71B5474E" w:rsidR="002171A4" w:rsidRPr="00E37957" w:rsidRDefault="00A36171" w:rsidP="00664CAC">
      <w:r>
        <w:rPr>
          <w:b/>
          <w:bCs/>
        </w:rPr>
        <w:t xml:space="preserve">7. – 8. 3. </w:t>
      </w:r>
      <w:r w:rsidR="00072E5E">
        <w:rPr>
          <w:b/>
          <w:bCs/>
        </w:rPr>
        <w:t>2026.</w:t>
      </w:r>
      <w:r>
        <w:rPr>
          <w:b/>
          <w:bCs/>
        </w:rPr>
        <w:t xml:space="preserve"> </w:t>
      </w:r>
      <w:r w:rsidRPr="00E37957">
        <w:t xml:space="preserve">Tina </w:t>
      </w:r>
      <w:r w:rsidR="00E37957">
        <w:t xml:space="preserve">je </w:t>
      </w:r>
      <w:r w:rsidRPr="00E37957">
        <w:t>penja</w:t>
      </w:r>
      <w:r w:rsidR="00072E5E">
        <w:t>la</w:t>
      </w:r>
      <w:r w:rsidRPr="00E37957">
        <w:t xml:space="preserve"> u Istri sportić</w:t>
      </w:r>
      <w:r w:rsidR="00E37957">
        <w:t>e</w:t>
      </w:r>
      <w:r w:rsidRPr="00E37957">
        <w:t>, bilo je lijepo</w:t>
      </w:r>
      <w:r w:rsidR="00E37957">
        <w:t>.</w:t>
      </w:r>
    </w:p>
    <w:p w14:paraId="0192CBAB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59BD3D36" w14:textId="3FCBA695" w:rsidR="00880C9E" w:rsidRPr="00463CC8" w:rsidRDefault="00A36171" w:rsidP="00880C9E">
      <w:r w:rsidRPr="00E37957">
        <w:rPr>
          <w:b/>
          <w:bCs/>
        </w:rPr>
        <w:t>14. i 15. 3.</w:t>
      </w:r>
      <w:r w:rsidR="00072E5E">
        <w:rPr>
          <w:b/>
          <w:bCs/>
        </w:rPr>
        <w:t xml:space="preserve"> 2026.</w:t>
      </w:r>
      <w:r>
        <w:t xml:space="preserve"> Mićo poziv tko god hoće pomoći u </w:t>
      </w:r>
      <w:r w:rsidRPr="00E37957">
        <w:rPr>
          <w:b/>
          <w:bCs/>
        </w:rPr>
        <w:t>Tounju na školici SUM-a</w:t>
      </w:r>
      <w:r>
        <w:t>, najviše treba pomoć oko kuhanja i druženja. Ići će se u Špilju u kamenolomu Tounj i u Tounjčicu</w:t>
      </w:r>
      <w:r w:rsidR="00E37957">
        <w:t>.</w:t>
      </w:r>
    </w:p>
    <w:p w14:paraId="3726A46A" w14:textId="52C5E62D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27368E1A" w14:textId="66183137" w:rsidR="00103453" w:rsidRDefault="00A36171" w:rsidP="00664CAC">
      <w:pPr>
        <w:rPr>
          <w:b/>
          <w:bCs/>
        </w:rPr>
      </w:pPr>
      <w:r>
        <w:rPr>
          <w:b/>
          <w:bCs/>
        </w:rPr>
        <w:t>10. 3.</w:t>
      </w:r>
      <w:r w:rsidR="00072E5E">
        <w:rPr>
          <w:b/>
          <w:bCs/>
        </w:rPr>
        <w:t xml:space="preserve"> 2026.</w:t>
      </w:r>
      <w:r>
        <w:rPr>
          <w:b/>
          <w:bCs/>
        </w:rPr>
        <w:t xml:space="preserve"> </w:t>
      </w:r>
      <w:r w:rsidRPr="00E37957">
        <w:t>Lea, Sebo, Rene, Dodo, Ines, Nino, Marin,</w:t>
      </w:r>
      <w:r w:rsidR="00E37957" w:rsidRPr="00E37957">
        <w:t xml:space="preserve"> Jele, Duc, Toni i Mia bili su na Žici ponavljati za školicu. </w:t>
      </w:r>
      <w:r w:rsidR="00E37957" w:rsidRPr="00E37957">
        <w:rPr>
          <w:b/>
          <w:bCs/>
        </w:rPr>
        <w:t>Ponavljanja će biti i ovaj petak 13. 3. u 18 sati na Žici</w:t>
      </w:r>
      <w:r w:rsidR="00E37957">
        <w:t>, ako želite doći javite se Lei.</w:t>
      </w:r>
    </w:p>
    <w:p w14:paraId="617D6225" w14:textId="527D7219" w:rsidR="00103453" w:rsidRPr="00E37957" w:rsidRDefault="00E37957" w:rsidP="00664CAC">
      <w:r>
        <w:rPr>
          <w:b/>
          <w:bCs/>
        </w:rPr>
        <w:t>10. 3.</w:t>
      </w:r>
      <w:r w:rsidR="00072E5E">
        <w:rPr>
          <w:b/>
          <w:bCs/>
        </w:rPr>
        <w:t xml:space="preserve"> 2026.</w:t>
      </w:r>
      <w:r>
        <w:rPr>
          <w:b/>
          <w:bCs/>
        </w:rPr>
        <w:t xml:space="preserve"> </w:t>
      </w:r>
      <w:r w:rsidRPr="00E37957">
        <w:t>Tibor i Darkec su bili u S</w:t>
      </w:r>
      <w:r>
        <w:t xml:space="preserve">peleološkoj udruzi Međimurje. </w:t>
      </w:r>
      <w:r w:rsidRPr="00E37957">
        <w:t>Darkec je držao predavanje Prehrana, bivakiranje i or</w:t>
      </w:r>
      <w:r w:rsidR="00072E5E">
        <w:t>i</w:t>
      </w:r>
      <w:r w:rsidRPr="00E37957">
        <w:t>jentacija</w:t>
      </w:r>
      <w:r>
        <w:t xml:space="preserve"> na SUM-ovoj školi</w:t>
      </w:r>
      <w:r w:rsidRPr="00E37957">
        <w:t>. Bilo je živahno.</w:t>
      </w:r>
    </w:p>
    <w:p w14:paraId="13598626" w14:textId="610C625A" w:rsidR="00E37957" w:rsidRDefault="00E37957" w:rsidP="00664CAC">
      <w:r w:rsidRPr="00E37957">
        <w:t xml:space="preserve">Novi </w:t>
      </w:r>
      <w:r w:rsidRPr="00E37957">
        <w:rPr>
          <w:b/>
          <w:bCs/>
        </w:rPr>
        <w:t xml:space="preserve">Velebiten </w:t>
      </w:r>
      <w:r w:rsidRPr="00E37957">
        <w:t xml:space="preserve">možete kupiti kod </w:t>
      </w:r>
      <w:r>
        <w:t xml:space="preserve">naše </w:t>
      </w:r>
      <w:r w:rsidRPr="00E37957">
        <w:t>tajnice i činovnika.</w:t>
      </w:r>
    </w:p>
    <w:p w14:paraId="14F731DE" w14:textId="75EBC6BA" w:rsidR="00072E5E" w:rsidRPr="00E37957" w:rsidRDefault="00072E5E" w:rsidP="00664CAC">
      <w:r>
        <w:t>Zapišite se kada možete biti na školici</w:t>
      </w:r>
      <w:r w:rsidR="001954B0">
        <w:t xml:space="preserve"> </w:t>
      </w:r>
      <w:r w:rsidR="001954B0">
        <w:fldChar w:fldCharType="begin"/>
      </w:r>
      <w:r w:rsidR="001954B0">
        <w:instrText>HYPERLINK "</w:instrText>
      </w:r>
      <w:r w:rsidR="001954B0" w:rsidRPr="001954B0">
        <w:instrText>https://docs.google.com/spreadsheets/d/1S6aGrCYSbuKGuDqIuyMdvnYXdxOJOCtxnXG0RZGMDEU/edit?pli=1&amp;gid=0#gid=0</w:instrText>
      </w:r>
      <w:r w:rsidR="001954B0">
        <w:instrText>"</w:instrText>
      </w:r>
      <w:r w:rsidR="001954B0">
        <w:fldChar w:fldCharType="separate"/>
      </w:r>
      <w:r w:rsidR="001954B0" w:rsidRPr="00033DEA">
        <w:rPr>
          <w:rStyle w:val="Hyperlink"/>
        </w:rPr>
        <w:t>https://docs.google.com/spreadsheets/d/1S6aGrCYSbuKGuDqIuyMdvnYXdxOJOCtxnXG0RZGMDEU/edit?pli=1&amp;gid=0#gid=0</w:t>
      </w:r>
      <w:r w:rsidR="001954B0">
        <w:fldChar w:fldCharType="end"/>
      </w:r>
      <w:r w:rsidR="001954B0">
        <w:t xml:space="preserve"> </w:t>
      </w:r>
    </w:p>
    <w:p w14:paraId="1D908D84" w14:textId="485894EB" w:rsidR="00AF461C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</w:t>
      </w:r>
      <w:r w:rsidR="00072E5E">
        <w:t>e</w:t>
      </w:r>
      <w:r w:rsidRPr="00AF461C">
        <w:t>o</w:t>
      </w:r>
      <w:r w:rsidR="00072E5E">
        <w:t>lo</w:t>
      </w:r>
      <w:r w:rsidRPr="00AF461C">
        <w:t>škom objektu treba ispuniti google forms preko ovog linka:</w:t>
      </w:r>
      <w:r w:rsidR="00FE10D9">
        <w:t xml:space="preserve"> </w:t>
      </w:r>
      <w:hyperlink r:id="rId6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35A3BE09" w14:textId="77777777" w:rsidR="00E37957" w:rsidRPr="00E37957" w:rsidRDefault="00E37957" w:rsidP="00664CAC"/>
    <w:p w14:paraId="607E4A80" w14:textId="72E224FC" w:rsidR="00664CAC" w:rsidRPr="00A36171" w:rsidRDefault="00664CAC" w:rsidP="00664CAC">
      <w:pPr>
        <w:rPr>
          <w:b/>
          <w:bCs/>
        </w:rPr>
      </w:pPr>
      <w:r>
        <w:rPr>
          <w:b/>
          <w:bCs/>
        </w:rPr>
        <w:t>Sastanak vodi</w:t>
      </w:r>
      <w:r w:rsidR="00E37957">
        <w:rPr>
          <w:b/>
          <w:bCs/>
        </w:rPr>
        <w:t>la</w:t>
      </w:r>
      <w:r>
        <w:rPr>
          <w:b/>
          <w:bCs/>
        </w:rPr>
        <w:t>:</w:t>
      </w:r>
      <w:r w:rsidR="00AE219C">
        <w:rPr>
          <w:b/>
          <w:bCs/>
        </w:rPr>
        <w:t xml:space="preserve"> </w:t>
      </w:r>
      <w:r w:rsidR="00A36171">
        <w:t>Ivona Klišanin</w:t>
      </w:r>
    </w:p>
    <w:p w14:paraId="7F2E7FE7" w14:textId="534BC7FE" w:rsidR="007D1F53" w:rsidRPr="00664CAC" w:rsidRDefault="00664CAC" w:rsidP="00664CAC">
      <w:pPr>
        <w:rPr>
          <w:b/>
          <w:bCs/>
        </w:rPr>
      </w:pPr>
      <w:r>
        <w:rPr>
          <w:b/>
          <w:bCs/>
        </w:rPr>
        <w:t>Zapisnik vodila</w:t>
      </w:r>
      <w:r w:rsidR="007D1F53">
        <w:rPr>
          <w:b/>
          <w:bCs/>
        </w:rPr>
        <w:t xml:space="preserve">: </w:t>
      </w:r>
      <w:r w:rsidR="00E37957">
        <w:t>Mia Šepčević</w:t>
      </w:r>
    </w:p>
    <w:sectPr w:rsidR="007D1F53" w:rsidRPr="00664CA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BFD67" w14:textId="77777777" w:rsidR="00DC1C78" w:rsidRDefault="00DC1C78" w:rsidP="00664CAC">
      <w:pPr>
        <w:spacing w:after="0" w:line="240" w:lineRule="auto"/>
      </w:pPr>
      <w:r>
        <w:separator/>
      </w:r>
    </w:p>
  </w:endnote>
  <w:endnote w:type="continuationSeparator" w:id="0">
    <w:p w14:paraId="1852A29C" w14:textId="77777777" w:rsidR="00DC1C78" w:rsidRDefault="00DC1C78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2623" w14:textId="77777777" w:rsidR="00DC1C78" w:rsidRDefault="00DC1C78" w:rsidP="00664CAC">
      <w:pPr>
        <w:spacing w:after="0" w:line="240" w:lineRule="auto"/>
      </w:pPr>
      <w:r>
        <w:separator/>
      </w:r>
    </w:p>
  </w:footnote>
  <w:footnote w:type="continuationSeparator" w:id="0">
    <w:p w14:paraId="1E1A1C66" w14:textId="77777777" w:rsidR="00DC1C78" w:rsidRDefault="00DC1C78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15B03"/>
    <w:rsid w:val="0006654B"/>
    <w:rsid w:val="00072E5E"/>
    <w:rsid w:val="000B19F2"/>
    <w:rsid w:val="00103453"/>
    <w:rsid w:val="0010783B"/>
    <w:rsid w:val="001226E6"/>
    <w:rsid w:val="0013049E"/>
    <w:rsid w:val="0013374A"/>
    <w:rsid w:val="00185813"/>
    <w:rsid w:val="0019055B"/>
    <w:rsid w:val="001954B0"/>
    <w:rsid w:val="001E59B5"/>
    <w:rsid w:val="002171A4"/>
    <w:rsid w:val="00253DF6"/>
    <w:rsid w:val="003A3A3F"/>
    <w:rsid w:val="003B360B"/>
    <w:rsid w:val="003C20D9"/>
    <w:rsid w:val="00424937"/>
    <w:rsid w:val="00426B9B"/>
    <w:rsid w:val="004422DE"/>
    <w:rsid w:val="00463CC8"/>
    <w:rsid w:val="00545BD1"/>
    <w:rsid w:val="00562912"/>
    <w:rsid w:val="005C15A8"/>
    <w:rsid w:val="005E6047"/>
    <w:rsid w:val="00633233"/>
    <w:rsid w:val="00664CAC"/>
    <w:rsid w:val="00686245"/>
    <w:rsid w:val="007078C7"/>
    <w:rsid w:val="00714556"/>
    <w:rsid w:val="00727E01"/>
    <w:rsid w:val="00780D25"/>
    <w:rsid w:val="007D05E3"/>
    <w:rsid w:val="007D1F53"/>
    <w:rsid w:val="007D6A7F"/>
    <w:rsid w:val="007F5E11"/>
    <w:rsid w:val="00822C0A"/>
    <w:rsid w:val="00854504"/>
    <w:rsid w:val="00857A27"/>
    <w:rsid w:val="00880C9E"/>
    <w:rsid w:val="008A392A"/>
    <w:rsid w:val="009D102F"/>
    <w:rsid w:val="009D7912"/>
    <w:rsid w:val="009E264B"/>
    <w:rsid w:val="009F02EC"/>
    <w:rsid w:val="00A20F87"/>
    <w:rsid w:val="00A36171"/>
    <w:rsid w:val="00A94891"/>
    <w:rsid w:val="00AA3A18"/>
    <w:rsid w:val="00AE219C"/>
    <w:rsid w:val="00AE3F07"/>
    <w:rsid w:val="00AF461C"/>
    <w:rsid w:val="00B32C6E"/>
    <w:rsid w:val="00B445BA"/>
    <w:rsid w:val="00BF79E4"/>
    <w:rsid w:val="00C13F8A"/>
    <w:rsid w:val="00C20B7B"/>
    <w:rsid w:val="00C57629"/>
    <w:rsid w:val="00C8264D"/>
    <w:rsid w:val="00CB3B49"/>
    <w:rsid w:val="00CB4FE2"/>
    <w:rsid w:val="00CD6173"/>
    <w:rsid w:val="00D0116B"/>
    <w:rsid w:val="00D2008B"/>
    <w:rsid w:val="00D84EC7"/>
    <w:rsid w:val="00DC1C78"/>
    <w:rsid w:val="00E37957"/>
    <w:rsid w:val="00EB7884"/>
    <w:rsid w:val="00F4427D"/>
    <w:rsid w:val="00F61A35"/>
    <w:rsid w:val="00F66BD0"/>
    <w:rsid w:val="00FD5E5D"/>
    <w:rsid w:val="00F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54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xXK6uBU8m9myL9YN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5</cp:revision>
  <dcterms:created xsi:type="dcterms:W3CDTF">2026-03-11T20:12:00Z</dcterms:created>
  <dcterms:modified xsi:type="dcterms:W3CDTF">2026-03-11T20:15:00Z</dcterms:modified>
</cp:coreProperties>
</file>