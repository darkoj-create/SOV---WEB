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4287019D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E6542">
        <w:rPr>
          <w:b/>
          <w:bCs/>
          <w:sz w:val="24"/>
          <w:szCs w:val="24"/>
        </w:rPr>
        <w:t>15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8E6542">
        <w:rPr>
          <w:b/>
          <w:bCs/>
          <w:sz w:val="24"/>
          <w:szCs w:val="24"/>
        </w:rPr>
        <w:t>4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FB58445" w14:textId="147E3373" w:rsidR="00576970" w:rsidRDefault="00743115" w:rsidP="00664CAC">
      <w:r>
        <w:rPr>
          <w:b/>
          <w:bCs/>
        </w:rPr>
        <w:t>09.-12.04.</w:t>
      </w:r>
      <w:r w:rsidR="008E6542">
        <w:rPr>
          <w:b/>
          <w:bCs/>
        </w:rPr>
        <w:t xml:space="preserve"> Pakoštane </w:t>
      </w:r>
      <w:r w:rsidRPr="008E6542">
        <w:t>–</w:t>
      </w:r>
      <w:r w:rsidR="00822C0A">
        <w:rPr>
          <w:b/>
          <w:bCs/>
        </w:rPr>
        <w:t xml:space="preserve"> </w:t>
      </w:r>
      <w:r w:rsidR="007C267B" w:rsidRPr="007C267B">
        <w:t>Bili</w:t>
      </w:r>
      <w:r w:rsidR="007C267B">
        <w:rPr>
          <w:b/>
          <w:bCs/>
        </w:rPr>
        <w:t xml:space="preserve"> </w:t>
      </w:r>
      <w:r>
        <w:t>Čedo, Vida</w:t>
      </w:r>
      <w:r w:rsidR="007C267B">
        <w:t xml:space="preserve"> i</w:t>
      </w:r>
      <w:r>
        <w:t xml:space="preserve"> Lacko. </w:t>
      </w:r>
      <w:r w:rsidR="007C267B">
        <w:t xml:space="preserve">U četvrtak išli u </w:t>
      </w:r>
      <w:r>
        <w:t>Špilj</w:t>
      </w:r>
      <w:r w:rsidR="007C267B">
        <w:t>u</w:t>
      </w:r>
      <w:r>
        <w:t xml:space="preserve"> u Vilišnici</w:t>
      </w:r>
      <w:r w:rsidR="007C267B">
        <w:t xml:space="preserve">. </w:t>
      </w:r>
      <w:r>
        <w:t>To je špilja</w:t>
      </w:r>
      <w:r w:rsidR="007C267B">
        <w:t xml:space="preserve"> s jamskim ulazom</w:t>
      </w:r>
      <w:r>
        <w:t xml:space="preserve"> u nečijem dvorištu.</w:t>
      </w:r>
      <w:r w:rsidR="007C267B">
        <w:t xml:space="preserve"> </w:t>
      </w:r>
      <w:r>
        <w:t xml:space="preserve">Na ulazu je debelo uže </w:t>
      </w:r>
      <w:r w:rsidR="007C267B">
        <w:t>po kojem su se</w:t>
      </w:r>
      <w:r>
        <w:t xml:space="preserve"> Čedo i Lacko spustili do dvorane. Obećali su ljudima da će im jednog lijepog dana na ulazu u jamu postavit ljestve</w:t>
      </w:r>
      <w:r w:rsidR="007C267B">
        <w:t xml:space="preserve"> da i oni mogu razgledavati špilju u svom dvorištu. Poslje su išli na Pakoštane trail, a onda je u</w:t>
      </w:r>
      <w:r>
        <w:t xml:space="preserve"> nedjelju </w:t>
      </w:r>
      <w:r w:rsidR="007C267B">
        <w:t>pao još jedan</w:t>
      </w:r>
      <w:r>
        <w:t xml:space="preserve"> speleo izlet</w:t>
      </w:r>
      <w:r w:rsidR="00095D8E">
        <w:t xml:space="preserve"> – </w:t>
      </w:r>
      <w:r>
        <w:t>Kusac</w:t>
      </w:r>
      <w:r w:rsidR="00095D8E">
        <w:t>. Tamo je</w:t>
      </w:r>
      <w:r>
        <w:t xml:space="preserve"> ponor, </w:t>
      </w:r>
      <w:r w:rsidR="00095D8E">
        <w:t xml:space="preserve">a </w:t>
      </w:r>
      <w:r>
        <w:t>oni se kupali na ulazu.</w:t>
      </w:r>
      <w:r w:rsidR="00095D8E">
        <w:t xml:space="preserve"> </w:t>
      </w:r>
      <w:r>
        <w:t xml:space="preserve">Voda je </w:t>
      </w:r>
      <w:r w:rsidR="00095D8E">
        <w:t xml:space="preserve">bila </w:t>
      </w:r>
      <w:r>
        <w:t>hladna</w:t>
      </w:r>
      <w:r w:rsidR="00095D8E">
        <w:t>, čak i Čedi.</w:t>
      </w:r>
      <w:r>
        <w:t xml:space="preserve"> </w:t>
      </w:r>
      <w:r w:rsidR="00095D8E">
        <w:t>DDISKF-ova p</w:t>
      </w:r>
      <w:r>
        <w:t>ločica na ulazu u objekt je devastirana</w:t>
      </w:r>
      <w:r w:rsidR="00095D8E">
        <w:t>, trebali bi postaviti novu.</w:t>
      </w:r>
      <w:r>
        <w:t xml:space="preserve"> Počinitelj ostavio dva čepa pive. </w:t>
      </w:r>
    </w:p>
    <w:p w14:paraId="4163573A" w14:textId="7B375329" w:rsidR="00357090" w:rsidRDefault="008E6542" w:rsidP="00664CAC">
      <w:r w:rsidRPr="007C267B">
        <w:rPr>
          <w:b/>
          <w:bCs/>
        </w:rPr>
        <w:t>1</w:t>
      </w:r>
      <w:r>
        <w:rPr>
          <w:b/>
          <w:bCs/>
        </w:rPr>
        <w:t>1</w:t>
      </w:r>
      <w:r w:rsidRPr="007C267B">
        <w:rPr>
          <w:b/>
          <w:bCs/>
        </w:rPr>
        <w:t>.-1</w:t>
      </w:r>
      <w:r>
        <w:rPr>
          <w:b/>
          <w:bCs/>
        </w:rPr>
        <w:t>2</w:t>
      </w:r>
      <w:r w:rsidRPr="007C267B">
        <w:rPr>
          <w:b/>
          <w:bCs/>
        </w:rPr>
        <w:t>.04</w:t>
      </w:r>
      <w:r>
        <w:rPr>
          <w:b/>
          <w:bCs/>
        </w:rPr>
        <w:t xml:space="preserve">. </w:t>
      </w:r>
      <w:r w:rsidR="007C267B" w:rsidRPr="007C267B">
        <w:rPr>
          <w:b/>
          <w:bCs/>
        </w:rPr>
        <w:t>Školica</w:t>
      </w:r>
      <w:r>
        <w:rPr>
          <w:b/>
          <w:bCs/>
        </w:rPr>
        <w:t xml:space="preserve"> </w:t>
      </w:r>
      <w:r w:rsidR="007C267B" w:rsidRPr="007C267B">
        <w:rPr>
          <w:b/>
          <w:bCs/>
        </w:rPr>
        <w:t>-</w:t>
      </w:r>
      <w:r w:rsidR="00743115" w:rsidRPr="007C267B">
        <w:rPr>
          <w:b/>
          <w:bCs/>
        </w:rPr>
        <w:t xml:space="preserve"> Terihaj, Gorsko</w:t>
      </w:r>
      <w:r w:rsidR="007C267B" w:rsidRPr="007C267B">
        <w:rPr>
          <w:b/>
          <w:bCs/>
        </w:rPr>
        <w:t xml:space="preserve"> zrcalo</w:t>
      </w:r>
      <w:r w:rsidR="00743115" w:rsidRPr="007C267B">
        <w:rPr>
          <w:b/>
          <w:bCs/>
        </w:rPr>
        <w:t xml:space="preserve"> </w:t>
      </w:r>
      <w:r w:rsidR="00EB21F3">
        <w:t>–</w:t>
      </w:r>
      <w:r>
        <w:t xml:space="preserve"> </w:t>
      </w:r>
      <w:r w:rsidR="00EB21F3">
        <w:t>U subotu se išlo na Terihaj, lokacija i st</w:t>
      </w:r>
      <w:r w:rsidR="00215967">
        <w:t>i</w:t>
      </w:r>
      <w:r w:rsidR="00EB21F3">
        <w:t>jena su se pokazale lijepima i prikladnima za školicu. Nažalost, n</w:t>
      </w:r>
      <w:r w:rsidR="00743115">
        <w:t xml:space="preserve">a izletu smo imali nesreću, </w:t>
      </w:r>
      <w:r w:rsidR="00EB21F3">
        <w:t xml:space="preserve">na Tirolskoj prečnici </w:t>
      </w:r>
      <w:r w:rsidR="00743115">
        <w:t>ozlijedio se školarac Grg</w:t>
      </w:r>
      <w:r w:rsidR="00215967">
        <w:t>o</w:t>
      </w:r>
      <w:r w:rsidR="00EB21F3">
        <w:t>, koji</w:t>
      </w:r>
      <w:r w:rsidR="00743115">
        <w:t xml:space="preserve"> trenutno čeka operaciju na intenzivnoj. </w:t>
      </w:r>
      <w:r w:rsidR="00EB21F3">
        <w:t>Grgi želimo brz oporavak, u komunikaciji smo s njim i nadamo se da ćemo ga uskoro moći posjetiti.</w:t>
      </w:r>
      <w:r w:rsidR="00215967">
        <w:t xml:space="preserve"> Sa ostatkom instruktora napravit će se ozbiljna analiza nesreće, nužno je da napravimo sve da preveniramo sličnu situaciju u budućnosti. </w:t>
      </w:r>
      <w:r w:rsidR="00743115">
        <w:t xml:space="preserve">U nedjelju </w:t>
      </w:r>
      <w:r w:rsidR="00EB21F3">
        <w:t xml:space="preserve">se išlo na Gorsko zrcalo. </w:t>
      </w:r>
    </w:p>
    <w:p w14:paraId="2052B988" w14:textId="064AB611" w:rsidR="007C267B" w:rsidRDefault="007C267B" w:rsidP="00664CAC">
      <w:r w:rsidRPr="007C267B">
        <w:rPr>
          <w:b/>
          <w:bCs/>
        </w:rPr>
        <w:t>14.04. Žica</w:t>
      </w:r>
      <w:r>
        <w:t xml:space="preserve"> –</w:t>
      </w:r>
      <w:r w:rsidR="00095D8E">
        <w:t xml:space="preserve"> Ponavljanje tehnika.</w:t>
      </w:r>
      <w:r>
        <w:t xml:space="preserve"> Bilo 6 školaraca i 5 instruktora.</w:t>
      </w:r>
    </w:p>
    <w:p w14:paraId="5B0E4C25" w14:textId="77777777" w:rsidR="00743115" w:rsidRPr="00576970" w:rsidRDefault="00743115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0D93380B" w14:textId="570590B7" w:rsidR="00095D8E" w:rsidRPr="00463CC8" w:rsidRDefault="00095D8E" w:rsidP="00880C9E">
      <w:r>
        <w:rPr>
          <w:b/>
          <w:bCs/>
        </w:rPr>
        <w:t>19.04. Krk</w:t>
      </w:r>
      <w:r w:rsidR="00880C9E">
        <w:rPr>
          <w:b/>
          <w:bCs/>
        </w:rPr>
        <w:t xml:space="preserve"> </w:t>
      </w:r>
      <w:r w:rsidR="008E6542">
        <w:rPr>
          <w:b/>
          <w:bCs/>
        </w:rPr>
        <w:t>–</w:t>
      </w:r>
      <w:r w:rsidR="00880C9E">
        <w:rPr>
          <w:b/>
          <w:bCs/>
        </w:rPr>
        <w:t xml:space="preserve"> </w:t>
      </w:r>
      <w:r w:rsidR="008E6542">
        <w:t>Ivona išla na Nitrox tečaj. More je opet bilo hladno.</w:t>
      </w:r>
    </w:p>
    <w:p w14:paraId="4CBED37C" w14:textId="77777777" w:rsidR="00D269A9" w:rsidRDefault="00D269A9" w:rsidP="00664CAC">
      <w:pPr>
        <w:rPr>
          <w:b/>
          <w:bCs/>
        </w:rPr>
      </w:pPr>
    </w:p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742892C6" w14:textId="365B6B38" w:rsidR="00095D8E" w:rsidRPr="00095D8E" w:rsidRDefault="00095D8E" w:rsidP="00664CAC">
      <w:r>
        <w:rPr>
          <w:b/>
          <w:bCs/>
        </w:rPr>
        <w:t xml:space="preserve">16.04. Žica – </w:t>
      </w:r>
      <w:r w:rsidRPr="00095D8E">
        <w:t>Ponavljanje</w:t>
      </w:r>
      <w:r>
        <w:t xml:space="preserve"> tehnika. </w:t>
      </w:r>
      <w:r w:rsidRPr="00095D8E">
        <w:t>Za sad se javilo 4 školaraca i 4 instruktora.</w:t>
      </w:r>
    </w:p>
    <w:p w14:paraId="0AC07E43" w14:textId="48887774" w:rsidR="00743115" w:rsidRDefault="00743115" w:rsidP="00664CAC">
      <w:pPr>
        <w:rPr>
          <w:b/>
          <w:bCs/>
        </w:rPr>
      </w:pPr>
      <w:r>
        <w:rPr>
          <w:b/>
          <w:bCs/>
        </w:rPr>
        <w:t>18.-19.04. Jopićeva</w:t>
      </w:r>
      <w:r w:rsidR="007C267B" w:rsidRPr="007C267B">
        <w:t xml:space="preserve"> </w:t>
      </w:r>
      <w:r w:rsidR="007C267B">
        <w:t>–</w:t>
      </w:r>
      <w:r w:rsidR="007C267B">
        <w:rPr>
          <w:b/>
          <w:bCs/>
        </w:rPr>
        <w:t xml:space="preserve"> </w:t>
      </w:r>
      <w:r w:rsidR="007C267B" w:rsidRPr="007C267B">
        <w:t>Za sad sve po planu, prijavilo se dosta instruktora.</w:t>
      </w:r>
      <w:r w:rsidR="007C267B">
        <w:t xml:space="preserve"> Radit će se klasična orijentacija, prelazak prečnice, crtanje itd. </w:t>
      </w:r>
    </w:p>
    <w:p w14:paraId="60839822" w14:textId="6C2D0128" w:rsidR="00880C9E" w:rsidRDefault="007C267B" w:rsidP="00880C9E">
      <w:r>
        <w:rPr>
          <w:b/>
          <w:bCs/>
        </w:rPr>
        <w:t xml:space="preserve">24.-25.04. </w:t>
      </w:r>
      <w:r w:rsidR="00095D8E">
        <w:rPr>
          <w:b/>
          <w:bCs/>
        </w:rPr>
        <w:t>Vražja i Bocina</w:t>
      </w:r>
      <w:r w:rsidR="00880C9E">
        <w:rPr>
          <w:b/>
          <w:bCs/>
        </w:rPr>
        <w:t xml:space="preserve"> </w:t>
      </w:r>
      <w:r>
        <w:rPr>
          <w:b/>
          <w:bCs/>
        </w:rPr>
        <w:t>–</w:t>
      </w:r>
      <w:r w:rsidR="00880C9E">
        <w:rPr>
          <w:b/>
          <w:bCs/>
        </w:rPr>
        <w:t xml:space="preserve"> </w:t>
      </w:r>
      <w:r w:rsidRPr="007C267B">
        <w:rPr>
          <w:b/>
          <w:bCs/>
        </w:rPr>
        <w:t>Fali instruktora!</w:t>
      </w:r>
      <w:r>
        <w:rPr>
          <w:b/>
          <w:bCs/>
        </w:rPr>
        <w:t xml:space="preserve"> </w:t>
      </w:r>
      <w:r w:rsidRPr="007C267B">
        <w:t xml:space="preserve">Mole se svi koji su u mogućnosti doći da se jave Gogi. </w:t>
      </w:r>
      <w:r w:rsidR="00095D8E">
        <w:t>Zbog</w:t>
      </w:r>
      <w:r w:rsidRPr="007C267B">
        <w:t xml:space="preserve"> nedostatka ljudi </w:t>
      </w:r>
      <w:r w:rsidR="00095D8E">
        <w:t>promijenila se lokacija, otpale su Norvežanka i EKG.</w:t>
      </w:r>
    </w:p>
    <w:p w14:paraId="6766A804" w14:textId="6FAF9DC4" w:rsidR="00095D8E" w:rsidRDefault="00095D8E" w:rsidP="00880C9E">
      <w:r w:rsidRPr="00095D8E">
        <w:rPr>
          <w:b/>
          <w:bCs/>
        </w:rPr>
        <w:t>04.- 07.06. Vrgovo</w:t>
      </w:r>
      <w:r>
        <w:t xml:space="preserve"> – </w:t>
      </w:r>
      <w:r w:rsidR="008E6542">
        <w:t xml:space="preserve">Organizira </w:t>
      </w:r>
      <w:r w:rsidR="008E6542" w:rsidRPr="008E6542">
        <w:t>PD Sv. Jakov Mihelić</w:t>
      </w:r>
      <w:r w:rsidR="008E6542">
        <w:t>, l</w:t>
      </w:r>
      <w:r>
        <w:t xml:space="preserve">okacija </w:t>
      </w:r>
      <w:r w:rsidR="008E6542">
        <w:t xml:space="preserve">je </w:t>
      </w:r>
      <w:r>
        <w:t>iznad Peruće (Dinara). Ima 10ak speleo objekata koji se trebaju odraditi. Spava se u šatorima, ići će još poziv dalmatinskim društvima.</w:t>
      </w:r>
    </w:p>
    <w:p w14:paraId="2FB9CC8E" w14:textId="2013ECAB" w:rsidR="00095D8E" w:rsidRDefault="00095D8E" w:rsidP="00880C9E">
      <w:r w:rsidRPr="00095D8E">
        <w:rPr>
          <w:b/>
          <w:bCs/>
        </w:rPr>
        <w:t>Svibanj, Ponorac i Veternica</w:t>
      </w:r>
      <w:r>
        <w:t>- Dališa najavljuje da će organizirati izlete nakon školice i kad se šišmiši probude.</w:t>
      </w:r>
    </w:p>
    <w:p w14:paraId="59BD3D36" w14:textId="1D6FD4D1" w:rsidR="00880C9E" w:rsidRPr="00463CC8" w:rsidRDefault="00880C9E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6B65CA4B" w14:textId="64A536E3" w:rsidR="00EB21F3" w:rsidRDefault="00EB21F3" w:rsidP="00880C9E">
      <w:r>
        <w:rPr>
          <w:b/>
          <w:bCs/>
        </w:rPr>
        <w:t>20.04. Sastanak KS HPS-</w:t>
      </w:r>
      <w:r w:rsidR="00743115">
        <w:rPr>
          <w:b/>
          <w:bCs/>
        </w:rPr>
        <w:t xml:space="preserve"> </w:t>
      </w:r>
      <w:r>
        <w:t>Sastanak će se održati online.</w:t>
      </w:r>
    </w:p>
    <w:p w14:paraId="2AADA6E2" w14:textId="40E1DC48" w:rsidR="005D2F29" w:rsidRDefault="005D2F29" w:rsidP="00880C9E">
      <w:r w:rsidRPr="005D2F29">
        <w:rPr>
          <w:b/>
          <w:bCs/>
        </w:rPr>
        <w:t>14.4.</w:t>
      </w:r>
      <w:r>
        <w:t xml:space="preserve"> Maja Marinić je održala predavanje o dpeleologiji u planinarskom društvu Aktiv natura</w:t>
      </w:r>
    </w:p>
    <w:p w14:paraId="3370374E" w14:textId="29315561" w:rsidR="00880C9E" w:rsidRDefault="00EB21F3" w:rsidP="00880C9E">
      <w:r w:rsidRPr="00EB21F3">
        <w:rPr>
          <w:b/>
          <w:bCs/>
        </w:rPr>
        <w:t xml:space="preserve">Merch </w:t>
      </w:r>
      <w:r>
        <w:t>- Mole se svi koji su od 2010. nadalje dizajnirali nešto za merch, da pošalju svoje dizajne.</w:t>
      </w:r>
      <w:r w:rsidR="00880C9E" w:rsidRPr="00463CC8">
        <w:t xml:space="preserve"> </w:t>
      </w:r>
    </w:p>
    <w:p w14:paraId="319030A5" w14:textId="1ED716C4" w:rsidR="008E6542" w:rsidRDefault="008E6542" w:rsidP="00880C9E">
      <w:r w:rsidRPr="008E6542">
        <w:rPr>
          <w:b/>
          <w:bCs/>
        </w:rPr>
        <w:lastRenderedPageBreak/>
        <w:t xml:space="preserve">Oružarstvo </w:t>
      </w:r>
      <w:r>
        <w:t>– Prilikom preuzimanja bilo kakve opreme iz oružarstva istu je potrebno provjeriti.</w:t>
      </w:r>
    </w:p>
    <w:p w14:paraId="72C9417A" w14:textId="281FB9CF" w:rsidR="00EB21F3" w:rsidRDefault="00EB21F3" w:rsidP="00880C9E">
      <w:r w:rsidRPr="00EB21F3">
        <w:rPr>
          <w:b/>
          <w:bCs/>
        </w:rPr>
        <w:t>Pivo</w:t>
      </w:r>
      <w:r>
        <w:t xml:space="preserve"> - Traže se ljudi koji bi se pobrinuli za nabavu piva. Trenutno se uglavnom uzima iz obližnjih dućana po višoj cijeni.</w:t>
      </w:r>
      <w:r w:rsidR="00215967">
        <w:t xml:space="preserve"> Javila se Keti. Hvala Keti.</w:t>
      </w:r>
    </w:p>
    <w:p w14:paraId="2852E5AE" w14:textId="77777777" w:rsidR="008E6542" w:rsidRDefault="008E6542" w:rsidP="00880C9E"/>
    <w:p w14:paraId="73B028BF" w14:textId="4D9EFD9C" w:rsidR="008E6542" w:rsidRPr="00463CC8" w:rsidRDefault="008E6542" w:rsidP="00880C9E">
      <w:r>
        <w:rPr>
          <w:b/>
          <w:bCs/>
        </w:rPr>
        <w:t xml:space="preserve">Prisutnost na školici – </w:t>
      </w:r>
      <w:r>
        <w:t xml:space="preserve">upišite se! LINK: </w:t>
      </w:r>
      <w:hyperlink r:id="rId6" w:history="1">
        <w:r w:rsidRPr="008C5912">
          <w:rPr>
            <w:rStyle w:val="Hyperlink"/>
          </w:rPr>
          <w:t>Tablica prisutnosti</w:t>
        </w:r>
      </w:hyperlink>
    </w:p>
    <w:p w14:paraId="00A2FF9B" w14:textId="6BA03FFC" w:rsidR="00C458D6" w:rsidRDefault="008E6542" w:rsidP="00664CAC">
      <w:pPr>
        <w:rPr>
          <w:b/>
          <w:bCs/>
        </w:rPr>
      </w:pPr>
      <w:r>
        <w:rPr>
          <w:b/>
          <w:bCs/>
        </w:rPr>
        <w:t xml:space="preserve">Kalendar aktivnosti  – </w:t>
      </w:r>
      <w:r>
        <w:t xml:space="preserve">upišite! LINK: </w:t>
      </w:r>
      <w:hyperlink r:id="rId7" w:history="1">
        <w:r w:rsidRPr="008C5912">
          <w:rPr>
            <w:rStyle w:val="Hyperlink"/>
          </w:rPr>
          <w:t>Kalendar aktivnosti</w:t>
        </w:r>
      </w:hyperlink>
    </w:p>
    <w:p w14:paraId="2F78669B" w14:textId="541D3C66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8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F2E7FE7" w14:textId="541B8F2C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822C0A">
        <w:t>Ivona Klišanin</w:t>
      </w:r>
    </w:p>
    <w:sectPr w:rsidR="007D1F53" w:rsidRPr="00664CA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63EA" w14:textId="77777777" w:rsidR="00DF4014" w:rsidRDefault="00DF4014" w:rsidP="00664CAC">
      <w:pPr>
        <w:spacing w:after="0" w:line="240" w:lineRule="auto"/>
      </w:pPr>
      <w:r>
        <w:separator/>
      </w:r>
    </w:p>
  </w:endnote>
  <w:endnote w:type="continuationSeparator" w:id="0">
    <w:p w14:paraId="7761BA4C" w14:textId="77777777" w:rsidR="00DF4014" w:rsidRDefault="00DF4014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C84A" w14:textId="77777777" w:rsidR="00DF4014" w:rsidRDefault="00DF4014" w:rsidP="00664CAC">
      <w:pPr>
        <w:spacing w:after="0" w:line="240" w:lineRule="auto"/>
      </w:pPr>
      <w:r>
        <w:separator/>
      </w:r>
    </w:p>
  </w:footnote>
  <w:footnote w:type="continuationSeparator" w:id="0">
    <w:p w14:paraId="2234CD2C" w14:textId="77777777" w:rsidR="00DF4014" w:rsidRDefault="00DF4014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47C9"/>
    <w:rsid w:val="00095D8E"/>
    <w:rsid w:val="000B19F2"/>
    <w:rsid w:val="00103453"/>
    <w:rsid w:val="0010783B"/>
    <w:rsid w:val="001226E6"/>
    <w:rsid w:val="0013049E"/>
    <w:rsid w:val="0013374A"/>
    <w:rsid w:val="00185813"/>
    <w:rsid w:val="0019055B"/>
    <w:rsid w:val="001E59B5"/>
    <w:rsid w:val="00203CEC"/>
    <w:rsid w:val="00215967"/>
    <w:rsid w:val="002171A4"/>
    <w:rsid w:val="00253DF6"/>
    <w:rsid w:val="00264511"/>
    <w:rsid w:val="00316E3D"/>
    <w:rsid w:val="00357090"/>
    <w:rsid w:val="003A3A3F"/>
    <w:rsid w:val="003B360B"/>
    <w:rsid w:val="003C20D9"/>
    <w:rsid w:val="00424937"/>
    <w:rsid w:val="00426B9B"/>
    <w:rsid w:val="004422DE"/>
    <w:rsid w:val="00443C3E"/>
    <w:rsid w:val="00463CC8"/>
    <w:rsid w:val="00472D58"/>
    <w:rsid w:val="004F772D"/>
    <w:rsid w:val="005239FC"/>
    <w:rsid w:val="00540B7E"/>
    <w:rsid w:val="00545BD1"/>
    <w:rsid w:val="00562912"/>
    <w:rsid w:val="00576970"/>
    <w:rsid w:val="005C15A8"/>
    <w:rsid w:val="005D2F29"/>
    <w:rsid w:val="005E6047"/>
    <w:rsid w:val="00633233"/>
    <w:rsid w:val="00664CAC"/>
    <w:rsid w:val="00686245"/>
    <w:rsid w:val="007078C7"/>
    <w:rsid w:val="00714556"/>
    <w:rsid w:val="00727E01"/>
    <w:rsid w:val="00743115"/>
    <w:rsid w:val="0075521B"/>
    <w:rsid w:val="00780D25"/>
    <w:rsid w:val="007C267B"/>
    <w:rsid w:val="007D05E3"/>
    <w:rsid w:val="007D1F53"/>
    <w:rsid w:val="007D6A7F"/>
    <w:rsid w:val="007F5E11"/>
    <w:rsid w:val="00822C0A"/>
    <w:rsid w:val="00854504"/>
    <w:rsid w:val="00880C9E"/>
    <w:rsid w:val="008A1AB9"/>
    <w:rsid w:val="008A392A"/>
    <w:rsid w:val="008C784F"/>
    <w:rsid w:val="008E6542"/>
    <w:rsid w:val="009C484E"/>
    <w:rsid w:val="009D102F"/>
    <w:rsid w:val="009D7912"/>
    <w:rsid w:val="009E264B"/>
    <w:rsid w:val="009F02EC"/>
    <w:rsid w:val="00A20F87"/>
    <w:rsid w:val="00A9311B"/>
    <w:rsid w:val="00A94891"/>
    <w:rsid w:val="00AE219C"/>
    <w:rsid w:val="00AE3F07"/>
    <w:rsid w:val="00AF461C"/>
    <w:rsid w:val="00B445BA"/>
    <w:rsid w:val="00C13F8A"/>
    <w:rsid w:val="00C20B7B"/>
    <w:rsid w:val="00C458D6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84EC7"/>
    <w:rsid w:val="00DF4014"/>
    <w:rsid w:val="00EB21F3"/>
    <w:rsid w:val="00EB7884"/>
    <w:rsid w:val="00F4427D"/>
    <w:rsid w:val="00F5584C"/>
    <w:rsid w:val="00F61A35"/>
    <w:rsid w:val="00F66BD0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XK6uBU8m9myL9YN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aVdMHwYwll-KD0jGbz-fMEG5y0hq_v98/edit?gid=613670311%23gid=6136703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S6aGrCYSbuKGuDqIuyMdvnYXdxOJOCtxnXG0RZGMDEU/edit?usp=sharing&amp;urp=gmail_link&amp;pli=1&amp;authuser=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Arhiva SOV</cp:lastModifiedBy>
  <cp:revision>3</cp:revision>
  <dcterms:created xsi:type="dcterms:W3CDTF">2026-04-15T20:40:00Z</dcterms:created>
  <dcterms:modified xsi:type="dcterms:W3CDTF">2026-05-07T09:40:00Z</dcterms:modified>
</cp:coreProperties>
</file>