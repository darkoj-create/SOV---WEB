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0F0DF3B9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E472D2">
        <w:rPr>
          <w:b/>
          <w:bCs/>
        </w:rPr>
        <w:t>14.01</w:t>
      </w:r>
      <w:r w:rsidR="00733D77">
        <w:rPr>
          <w:b/>
          <w:bCs/>
        </w:rPr>
        <w:t>.</w:t>
      </w:r>
      <w:r w:rsidR="009B6525">
        <w:rPr>
          <w:b/>
          <w:bCs/>
        </w:rPr>
        <w:t>2025.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679D2B30" w14:textId="741E8DB0" w:rsidR="00E472D2" w:rsidRDefault="00E472D2" w:rsidP="00664CAC">
      <w:r w:rsidRPr="00E472D2">
        <w:t>Ništa osim što su neki vidli špilju iz auta u nepoznatoj državi</w:t>
      </w:r>
    </w:p>
    <w:p w14:paraId="1A28437A" w14:textId="77777777" w:rsidR="00E11FA8" w:rsidRPr="00E472D2" w:rsidRDefault="00E11FA8" w:rsidP="00664CAC"/>
    <w:p w14:paraId="30E15288" w14:textId="2C4EFF21" w:rsidR="006B6FB0" w:rsidRDefault="006B6FB0" w:rsidP="00664CAC">
      <w:pPr>
        <w:rPr>
          <w:b/>
          <w:bCs/>
        </w:rPr>
      </w:pPr>
      <w:r>
        <w:rPr>
          <w:b/>
          <w:bCs/>
        </w:rPr>
        <w:t>INI IZLETI</w:t>
      </w:r>
    </w:p>
    <w:p w14:paraId="3ECC9F35" w14:textId="725035AC" w:rsidR="00E472D2" w:rsidRDefault="00E472D2" w:rsidP="00664CAC">
      <w:r>
        <w:rPr>
          <w:b/>
          <w:bCs/>
        </w:rPr>
        <w:t>28.12.</w:t>
      </w:r>
      <w:r w:rsidR="006432F4">
        <w:rPr>
          <w:b/>
          <w:bCs/>
        </w:rPr>
        <w:t>2025.</w:t>
      </w:r>
      <w:r>
        <w:rPr>
          <w:b/>
          <w:bCs/>
        </w:rPr>
        <w:t>-4.</w:t>
      </w:r>
      <w:r w:rsidR="006432F4">
        <w:rPr>
          <w:b/>
          <w:bCs/>
        </w:rPr>
        <w:t>1.20</w:t>
      </w:r>
      <w:r>
        <w:rPr>
          <w:b/>
          <w:bCs/>
        </w:rPr>
        <w:t xml:space="preserve">26. Crna Gora, Danilograd – </w:t>
      </w:r>
      <w:r>
        <w:t xml:space="preserve">Ana bila kod Miloša jedinog spelologa u CG uz ljudstvo: Galon, Nina, Klara Zagorka, Karmelič Bračanin. Pomagali su Milošu da održi školu s tri školarca, posjetili objekte Rujeva jama- 40m, ponor Slivno, pećina u Cetinju. Kaže da je zadnji </w:t>
      </w:r>
      <w:r w:rsidR="006432F4">
        <w:t>o</w:t>
      </w:r>
      <w:r>
        <w:t>bjekt užas jer su jamu napravili u turističku i izbetonirali 2m širine šetnjice, u špilji nema ni ukrasa, pa nema smisla, a najbitnije je da unutra imaju wc(nismo sigurni za puštanje vode i ostalog</w:t>
      </w:r>
      <w:r w:rsidR="006432F4">
        <w:t xml:space="preserve">, ali nije dovršeno u svakom slučaju). </w:t>
      </w:r>
    </w:p>
    <w:p w14:paraId="061AD492" w14:textId="0D76BA65" w:rsidR="006432F4" w:rsidRDefault="006432F4" w:rsidP="00664CAC">
      <w:r w:rsidRPr="00BC6D8E">
        <w:rPr>
          <w:b/>
          <w:bCs/>
        </w:rPr>
        <w:t>11.1. Klek –</w:t>
      </w:r>
      <w:r>
        <w:t xml:space="preserve"> PUNO LEDA, TREBAJU DEREZE. Bile Ines</w:t>
      </w:r>
      <w:r w:rsidR="00BC6D8E">
        <w:t xml:space="preserve"> i neka random Ana</w:t>
      </w:r>
    </w:p>
    <w:p w14:paraId="1DA38277" w14:textId="538C7A9E" w:rsidR="006432F4" w:rsidRDefault="006432F4" w:rsidP="00664CAC">
      <w:r w:rsidRPr="00BC6D8E">
        <w:rPr>
          <w:b/>
          <w:bCs/>
        </w:rPr>
        <w:t>11.1 Čari izvora  -</w:t>
      </w:r>
      <w:r>
        <w:t xml:space="preserve"> bila klasična čedine ekipa. Prvo bili u </w:t>
      </w:r>
      <w:r>
        <w:t>mjest</w:t>
      </w:r>
      <w:r>
        <w:t>u</w:t>
      </w:r>
      <w:r>
        <w:t xml:space="preserve"> Cu</w:t>
      </w:r>
      <w:r>
        <w:t>govec, pogodite šta su radili. Kasnije išli na kupanje na jezero Fuka.... morali su se između ostalih aktivnosti probijati kroz led da bi se okupali. Kasnije bili i u Čazmi u birtiji kojoj ne znaju ime.</w:t>
      </w:r>
    </w:p>
    <w:p w14:paraId="3A1B1AF2" w14:textId="1D111965" w:rsidR="006432F4" w:rsidRDefault="006432F4" w:rsidP="00664CAC">
      <w:r w:rsidRPr="006432F4">
        <w:rPr>
          <w:b/>
          <w:bCs/>
        </w:rPr>
        <w:t>3.</w:t>
      </w:r>
      <w:r w:rsidR="009310CB">
        <w:rPr>
          <w:b/>
          <w:bCs/>
        </w:rPr>
        <w:t>-</w:t>
      </w:r>
      <w:r w:rsidRPr="006432F4">
        <w:rPr>
          <w:b/>
          <w:bCs/>
        </w:rPr>
        <w:t>10.</w:t>
      </w:r>
      <w:r w:rsidR="009310CB">
        <w:rPr>
          <w:b/>
          <w:bCs/>
        </w:rPr>
        <w:t>1.</w:t>
      </w:r>
      <w:r w:rsidRPr="006432F4">
        <w:rPr>
          <w:b/>
          <w:bCs/>
        </w:rPr>
        <w:t xml:space="preserve"> skijanja:- Tignes –</w:t>
      </w:r>
      <w:r>
        <w:t xml:space="preserve"> bile Barbi i Lea sa SKOLovcima</w:t>
      </w:r>
    </w:p>
    <w:p w14:paraId="65488078" w14:textId="6D290CCB" w:rsidR="006432F4" w:rsidRDefault="006432F4" w:rsidP="00664CAC">
      <w:r>
        <w:tab/>
      </w:r>
      <w:r w:rsidRPr="006432F4">
        <w:rPr>
          <w:b/>
          <w:bCs/>
        </w:rPr>
        <w:t>- Orelle, 3 doline –</w:t>
      </w:r>
      <w:r>
        <w:t xml:space="preserve"> bili Trohići, Korčulani, Vecko i Bojko alpinisti</w:t>
      </w:r>
    </w:p>
    <w:p w14:paraId="3C33504A" w14:textId="2D91C110" w:rsidR="006432F4" w:rsidRDefault="006432F4" w:rsidP="00664CAC">
      <w:r>
        <w:tab/>
      </w:r>
      <w:r w:rsidRPr="006432F4">
        <w:rPr>
          <w:b/>
          <w:bCs/>
        </w:rPr>
        <w:t>- Alp d Huez –</w:t>
      </w:r>
      <w:r>
        <w:t xml:space="preserve"> bilo 24 osobe, pokvario im se jedan auto, istom liku koji se sklomio...najbitnije                  bili kombijem koji je sve stvari i ljude prevezo</w:t>
      </w:r>
    </w:p>
    <w:p w14:paraId="24900918" w14:textId="28F8AE7B" w:rsidR="00C471D1" w:rsidRDefault="00C471D1" w:rsidP="00664CAC">
      <w:r>
        <w:tab/>
      </w:r>
      <w:r w:rsidRPr="00C471D1">
        <w:rPr>
          <w:b/>
          <w:bCs/>
        </w:rPr>
        <w:t>-Valmenier –</w:t>
      </w:r>
      <w:r>
        <w:t xml:space="preserve"> bilo više od 40 ljudi između kojih su bili Frf, Mak i ostali, uglavnom puno djece</w:t>
      </w:r>
    </w:p>
    <w:p w14:paraId="126501F5" w14:textId="2C0FE983" w:rsidR="006432F4" w:rsidRDefault="006432F4" w:rsidP="00664CAC">
      <w:r>
        <w:tab/>
        <w:t xml:space="preserve">- na </w:t>
      </w:r>
      <w:r w:rsidR="00C471D1">
        <w:t>svim skijanjima falilo snijega, neki malo izgrebali skije, neki bili u apartmanu</w:t>
      </w:r>
      <w:r w:rsidR="009310CB">
        <w:t xml:space="preserve"> i tako</w:t>
      </w:r>
    </w:p>
    <w:p w14:paraId="50A2382F" w14:textId="77777777" w:rsidR="00E11FA8" w:rsidRPr="00E472D2" w:rsidRDefault="00E11FA8" w:rsidP="00664CAC"/>
    <w:p w14:paraId="3F13C14C" w14:textId="61A3B1D4" w:rsidR="006B6FB0" w:rsidRDefault="006B6FB0" w:rsidP="00664CAC">
      <w:pPr>
        <w:rPr>
          <w:b/>
          <w:bCs/>
        </w:rPr>
      </w:pPr>
      <w:r>
        <w:rPr>
          <w:b/>
          <w:bCs/>
        </w:rPr>
        <w:t>NAJAVE</w:t>
      </w:r>
    </w:p>
    <w:p w14:paraId="33C66964" w14:textId="3685468D" w:rsidR="009310CB" w:rsidRDefault="009310CB" w:rsidP="00664CAC">
      <w:r>
        <w:rPr>
          <w:b/>
          <w:bCs/>
        </w:rPr>
        <w:t xml:space="preserve">23.1. sjednica IO KSHPS, </w:t>
      </w:r>
      <w:r>
        <w:rPr>
          <w:b/>
          <w:bCs/>
        </w:rPr>
        <w:t>20h Žica</w:t>
      </w:r>
      <w:r>
        <w:rPr>
          <w:b/>
          <w:bCs/>
        </w:rPr>
        <w:t xml:space="preserve"> - </w:t>
      </w:r>
      <w:r>
        <w:t xml:space="preserve"> moguće se i spojit onile ako želite, javit se Barbi il možete doć uživo</w:t>
      </w:r>
    </w:p>
    <w:p w14:paraId="2027B4B4" w14:textId="356F5C20" w:rsidR="009310CB" w:rsidRDefault="009310CB" w:rsidP="00664CAC">
      <w:r w:rsidRPr="00A73E03">
        <w:rPr>
          <w:b/>
          <w:bCs/>
        </w:rPr>
        <w:t>24.1. ispit za spelologa, Žica –</w:t>
      </w:r>
      <w:r>
        <w:t xml:space="preserve"> na ispit idu Mićo i Olga. Ono što se tiče ostalih- velebit je zadužen za kuhanje na seminaru i ispitu, tj. cijeli vikend. Što bi značilo moramo kuhat kavice ujutro</w:t>
      </w:r>
      <w:r w:rsidR="00270B15">
        <w:t xml:space="preserve"> i topli obrok za oba dana. Ukoliko možete doć i pomoć sa spremanjem</w:t>
      </w:r>
      <w:r w:rsidR="00DC7559">
        <w:t xml:space="preserve"> hrane i kasnije spremanjem prostora</w:t>
      </w:r>
      <w:r w:rsidR="00270B15">
        <w:t xml:space="preserve"> javit se Barbi</w:t>
      </w:r>
      <w:r w:rsidR="00C014AC">
        <w:t>. Klasika sa subote na nedjelju druženje u večernjim satima, dođite.</w:t>
      </w:r>
    </w:p>
    <w:p w14:paraId="1ED43AE7" w14:textId="240CC0BC" w:rsidR="009310CB" w:rsidRDefault="009310CB" w:rsidP="00664CAC">
      <w:r w:rsidRPr="00A73E03">
        <w:rPr>
          <w:b/>
          <w:bCs/>
        </w:rPr>
        <w:t>25.1. seminar o orjentaciji i kartografiji –</w:t>
      </w:r>
      <w:r>
        <w:t xml:space="preserve"> već su se javili tako da idu Darkić, Dragana, Ivona, Olga</w:t>
      </w:r>
    </w:p>
    <w:p w14:paraId="53E8F11C" w14:textId="5E8FA9DB" w:rsidR="00636992" w:rsidRDefault="00636992" w:rsidP="00664CAC">
      <w:r w:rsidRPr="00A73E03">
        <w:rPr>
          <w:b/>
          <w:bCs/>
        </w:rPr>
        <w:t>25.1. Čari izvora –</w:t>
      </w:r>
      <w:r>
        <w:t xml:space="preserve"> ukoliko želite javit se Čedi, tolerira se i kupanje u odjeću. Moguće da će se kupat i u špilji, čak se i priča o nekim čovječim ribicama koje nitko ne garantira da ćete vidit</w:t>
      </w:r>
    </w:p>
    <w:p w14:paraId="12CF4569" w14:textId="5A49E565" w:rsidR="00A73E03" w:rsidRDefault="00636992" w:rsidP="00664CAC">
      <w:r w:rsidRPr="00A73E03">
        <w:rPr>
          <w:b/>
          <w:bCs/>
        </w:rPr>
        <w:t>Speloškola –</w:t>
      </w:r>
      <w:r>
        <w:t xml:space="preserve"> vođa je Goga, škola kreće </w:t>
      </w:r>
      <w:r w:rsidR="00A73E03">
        <w:t xml:space="preserve">25.3. zbog putovanja podosta ljudi u Vijetnam. S tim se otvara dilema oko pauze za Uskrs koja bi padala na drugi vikend škole. Sad je pitanje hoće li bit dovoljno </w:t>
      </w:r>
      <w:r w:rsidR="00A73E03">
        <w:lastRenderedPageBreak/>
        <w:t>ljudi od intruktora, što je već bilo rasprave na W</w:t>
      </w:r>
      <w:r w:rsidR="00581283">
        <w:t>h</w:t>
      </w:r>
      <w:r w:rsidR="00A73E03">
        <w:t xml:space="preserve">atsapp grupi. Opet postoji druga dilema prvog maja koji pada na petak, tako da možda u vodu pada istraživačka akcija. </w:t>
      </w:r>
    </w:p>
    <w:p w14:paraId="27EDC77F" w14:textId="3C05210B" w:rsidR="00636992" w:rsidRDefault="00A73E03" w:rsidP="00664CAC">
      <w:r>
        <w:t>Opcije: 1. imamo izlet za Uskrs i završimo prije 1. maja</w:t>
      </w:r>
    </w:p>
    <w:p w14:paraId="20471D0D" w14:textId="43984B0D" w:rsidR="00A73E03" w:rsidRPr="00B016F6" w:rsidRDefault="00A73E03" w:rsidP="00664CAC">
      <w:pPr>
        <w:rPr>
          <w:b/>
          <w:bCs/>
        </w:rPr>
      </w:pPr>
      <w:r>
        <w:tab/>
      </w:r>
      <w:r w:rsidRPr="00B016F6">
        <w:rPr>
          <w:b/>
          <w:bCs/>
        </w:rPr>
        <w:t>2. nema Uskršnjeg izleta i završni izlet je na 1.maj</w:t>
      </w:r>
      <w:r w:rsidR="00B016F6">
        <w:rPr>
          <w:b/>
          <w:bCs/>
        </w:rPr>
        <w:t xml:space="preserve"> – izglasano na sastanku</w:t>
      </w:r>
    </w:p>
    <w:p w14:paraId="1386D0A1" w14:textId="77777777" w:rsidR="00331844" w:rsidRDefault="00A73E03" w:rsidP="00664CAC">
      <w:r>
        <w:tab/>
        <w:t>3. Uskršnji izlet je samo subota</w:t>
      </w:r>
    </w:p>
    <w:p w14:paraId="0745CD5B" w14:textId="12AD78B6" w:rsidR="00331844" w:rsidRDefault="00331844" w:rsidP="00664CAC">
      <w:r>
        <w:t>Izleti: nema Tounja, nema Crnog vrila... ima Veternice, Gorskog zrcala, jama pod Napom, Jopićka, Norvežanka +nešto i za kraj Kita prva etaža.</w:t>
      </w:r>
      <w:r w:rsidR="00581283">
        <w:t xml:space="preserve"> Bit će još izvidnica pa ćemo vidit.</w:t>
      </w:r>
    </w:p>
    <w:p w14:paraId="08813CB7" w14:textId="77777777" w:rsidR="00AE7148" w:rsidRPr="009310CB" w:rsidRDefault="00AE7148" w:rsidP="00664CAC"/>
    <w:p w14:paraId="4AF68C9F" w14:textId="6F7D99DC" w:rsidR="00D874BA" w:rsidRDefault="00597A98" w:rsidP="00664CAC">
      <w:pPr>
        <w:rPr>
          <w:b/>
          <w:bCs/>
        </w:rPr>
      </w:pPr>
      <w:r>
        <w:rPr>
          <w:b/>
          <w:bCs/>
        </w:rPr>
        <w:t>RAZNO</w:t>
      </w:r>
    </w:p>
    <w:p w14:paraId="496D78CE" w14:textId="2E420C7A" w:rsidR="00AE7148" w:rsidRDefault="00AE7148" w:rsidP="00664CAC">
      <w:r>
        <w:rPr>
          <w:b/>
          <w:bCs/>
        </w:rPr>
        <w:t xml:space="preserve">Božićna spuštancija – </w:t>
      </w:r>
      <w:r>
        <w:t>rekli su da Mia opet nešto kaže</w:t>
      </w:r>
      <w:r w:rsidR="00764074">
        <w:t>, pa je rekla nešto sitno</w:t>
      </w:r>
    </w:p>
    <w:p w14:paraId="07DC7528" w14:textId="7361A21F" w:rsidR="00AE7148" w:rsidRDefault="00AE7148" w:rsidP="00664CAC">
      <w:r w:rsidRPr="00FE1F14">
        <w:rPr>
          <w:b/>
          <w:bCs/>
        </w:rPr>
        <w:t>19.1. redovna godišnja skupština PDS Velebita, od 19h –</w:t>
      </w:r>
      <w:r>
        <w:t xml:space="preserve"> dođite u što većem broju</w:t>
      </w:r>
    </w:p>
    <w:p w14:paraId="26FF8A1E" w14:textId="080F8252" w:rsidR="00466DA0" w:rsidRDefault="00EF1499" w:rsidP="00664CAC">
      <w:r w:rsidRPr="00FE1F14">
        <w:rPr>
          <w:b/>
          <w:bCs/>
        </w:rPr>
        <w:t>4.2. skupština SO Velebita, od 19h –</w:t>
      </w:r>
      <w:r>
        <w:t xml:space="preserve"> bit će izborna skupština... prijedlog novog vodstva je: arhivar- Goga, biblioteka- Tibor i Mia, oružar- Teo i Sebastian ispomoć, tajnica- Ivona, pročelnik- Fero</w:t>
      </w:r>
    </w:p>
    <w:p w14:paraId="6F97C996" w14:textId="3BF0D961" w:rsidR="00466DA0" w:rsidRDefault="00466DA0" w:rsidP="00664CAC">
      <w:r w:rsidRPr="00466DA0">
        <w:rPr>
          <w:b/>
          <w:bCs/>
        </w:rPr>
        <w:t>Sjele pare od čišćenja Žumberka –</w:t>
      </w:r>
      <w:r>
        <w:t xml:space="preserve"> veliko hvala Marku Ličku koji se izbio da dobi poso i omogućio nam pare...hvala i svim čistaćima</w:t>
      </w:r>
    </w:p>
    <w:p w14:paraId="1F3A1791" w14:textId="14865247" w:rsidR="00A66144" w:rsidRDefault="00A66144" w:rsidP="00664CAC">
      <w:r w:rsidRPr="00E772DC">
        <w:rPr>
          <w:b/>
          <w:bCs/>
        </w:rPr>
        <w:t>Plitvice –</w:t>
      </w:r>
      <w:r>
        <w:t xml:space="preserve"> odobreno nam i imamo novi teren na Plitvicama, trebaju nam trekovi i trebamo fino po redu prehodat sve i zatvorit zadnji sektor koji smo imali.</w:t>
      </w:r>
    </w:p>
    <w:p w14:paraId="11177428" w14:textId="72B87F1F" w:rsidR="00241889" w:rsidRDefault="00F02924" w:rsidP="00664CAC">
      <w:r w:rsidRPr="00F02924">
        <w:rPr>
          <w:b/>
          <w:bCs/>
        </w:rPr>
        <w:t>Foraminifera</w:t>
      </w:r>
      <w:r w:rsidR="00241889" w:rsidRPr="00F02924">
        <w:rPr>
          <w:b/>
          <w:bCs/>
        </w:rPr>
        <w:t xml:space="preserve"> </w:t>
      </w:r>
      <w:r w:rsidR="00241889">
        <w:t>– na pročelnički mail dolazi podosta spamova, tako da se između njih zagubio i mail</w:t>
      </w:r>
      <w:r>
        <w:t xml:space="preserve"> od Najle Baković koja je zamilila da se Maliganu proslijedi informacija da se njemu u čast nazvala vrlo rijetka slatkovodna foraminifera </w:t>
      </w:r>
      <w:r w:rsidRPr="00F02924">
        <w:rPr>
          <w:i/>
          <w:iCs/>
        </w:rPr>
        <w:t>Lacogromia cepelaki</w:t>
      </w:r>
      <w:r>
        <w:t xml:space="preserve"> i zahvalila se za brojne članke i nacrt Jopićeve, više na mailu.</w:t>
      </w:r>
    </w:p>
    <w:p w14:paraId="4991B26D" w14:textId="23529CEC" w:rsidR="00C63700" w:rsidRDefault="00C63700" w:rsidP="00664CAC">
      <w:r w:rsidRPr="00BA5DEA">
        <w:rPr>
          <w:b/>
          <w:bCs/>
        </w:rPr>
        <w:t>Čišćenje prostora –</w:t>
      </w:r>
      <w:r>
        <w:t xml:space="preserve"> Rebeka će odstupit s funkcije, pa se traži netko novi. Plaća se 45evra po mjesecu, a trebalo bi se po</w:t>
      </w:r>
      <w:r w:rsidR="00BA5DEA">
        <w:t>č</w:t>
      </w:r>
      <w:r>
        <w:t>istit prostor jednom tjedno</w:t>
      </w:r>
      <w:r w:rsidR="00BA5DEA">
        <w:t>, iako u to nebi treblo spadat bacanje smeće i pranje suđa.</w:t>
      </w:r>
    </w:p>
    <w:p w14:paraId="4F15144A" w14:textId="34BBBD23" w:rsidR="00C63700" w:rsidRDefault="00C63700" w:rsidP="00664CAC">
      <w:r w:rsidRPr="00BA5DEA">
        <w:rPr>
          <w:b/>
          <w:bCs/>
        </w:rPr>
        <w:t>Kombi –</w:t>
      </w:r>
      <w:r>
        <w:t xml:space="preserve"> trebala bi se promijenit getriba, a Ličko će napravit neko troškovnik da se vidi kolko bi se otprilike ulagalo u buduće popravke</w:t>
      </w:r>
      <w:r w:rsidR="00502E0B">
        <w:t>. Nije ništa kaotično jer je ipak kombi odvozio od Zagreba do Francuske na skijanje i to u pretovaru, vozilo se i lancima tako da vozi skoro ko novi. Došle su i pare od sudara</w:t>
      </w:r>
      <w:r w:rsidR="0095417C">
        <w:t xml:space="preserve"> kad su se neki </w:t>
      </w:r>
      <w:r w:rsidR="0048224A">
        <w:t>S</w:t>
      </w:r>
      <w:r w:rsidR="0095417C">
        <w:t>lovenci slupali u nas (bilo pa prošlo, a kombi još jači).</w:t>
      </w:r>
    </w:p>
    <w:p w14:paraId="31BC08D3" w14:textId="5F752CE8" w:rsidR="00D01423" w:rsidRPr="00AE7148" w:rsidRDefault="00D01423" w:rsidP="00664CAC">
      <w:r w:rsidRPr="00F02924">
        <w:rPr>
          <w:b/>
          <w:bCs/>
        </w:rPr>
        <w:t>28.1. inventura oružarstva od 17h –</w:t>
      </w:r>
      <w:r>
        <w:t xml:space="preserve"> bit će langošica i pivi, dođite pomoć Mići</w:t>
      </w:r>
    </w:p>
    <w:p w14:paraId="2F78669B" w14:textId="6A1DDA28" w:rsid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3922DFA4" w:rsidR="00664CAC" w:rsidRDefault="00664CAC" w:rsidP="00664CAC">
      <w:pPr>
        <w:rPr>
          <w:b/>
          <w:bCs/>
        </w:rPr>
      </w:pPr>
      <w:r>
        <w:rPr>
          <w:b/>
          <w:bCs/>
        </w:rPr>
        <w:t>Sastanak vodila:</w:t>
      </w:r>
      <w:r w:rsidR="00AE219C">
        <w:rPr>
          <w:b/>
          <w:bCs/>
        </w:rPr>
        <w:t xml:space="preserve"> </w:t>
      </w:r>
      <w:r w:rsidR="008C40EB">
        <w:t>Barbara Domitrović</w:t>
      </w:r>
    </w:p>
    <w:p w14:paraId="7F2E7FE7" w14:textId="50EF3A04" w:rsidR="007D1F53" w:rsidRDefault="00664CAC" w:rsidP="00664CAC">
      <w:r>
        <w:rPr>
          <w:b/>
          <w:bCs/>
        </w:rPr>
        <w:t xml:space="preserve">Zapisnik </w:t>
      </w:r>
      <w:r w:rsidR="00597A98">
        <w:rPr>
          <w:b/>
          <w:bCs/>
        </w:rPr>
        <w:t>vodi</w:t>
      </w:r>
      <w:r w:rsidR="00C71B97">
        <w:rPr>
          <w:b/>
          <w:bCs/>
        </w:rPr>
        <w:t>la</w:t>
      </w:r>
      <w:r w:rsidR="007D1F53">
        <w:rPr>
          <w:b/>
          <w:bCs/>
        </w:rPr>
        <w:t xml:space="preserve">: </w:t>
      </w:r>
      <w:r w:rsidR="008C40EB" w:rsidRPr="008C40EB">
        <w:t>Dora Troha</w:t>
      </w:r>
    </w:p>
    <w:p w14:paraId="4838BAD5" w14:textId="3972F256" w:rsidR="00C71B97" w:rsidRPr="00664CAC" w:rsidRDefault="00C71B97" w:rsidP="00664CAC">
      <w:pPr>
        <w:rPr>
          <w:b/>
          <w:bCs/>
        </w:rPr>
      </w:pPr>
    </w:p>
    <w:sectPr w:rsidR="00C71B97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D25FB" w14:textId="77777777" w:rsidR="008F3D7A" w:rsidRDefault="008F3D7A" w:rsidP="00664CAC">
      <w:pPr>
        <w:spacing w:after="0" w:line="240" w:lineRule="auto"/>
      </w:pPr>
      <w:r>
        <w:separator/>
      </w:r>
    </w:p>
  </w:endnote>
  <w:endnote w:type="continuationSeparator" w:id="0">
    <w:p w14:paraId="5453DA61" w14:textId="77777777" w:rsidR="008F3D7A" w:rsidRDefault="008F3D7A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269D" w14:textId="77777777" w:rsidR="008F3D7A" w:rsidRDefault="008F3D7A" w:rsidP="00664CAC">
      <w:pPr>
        <w:spacing w:after="0" w:line="240" w:lineRule="auto"/>
      </w:pPr>
      <w:r>
        <w:separator/>
      </w:r>
    </w:p>
  </w:footnote>
  <w:footnote w:type="continuationSeparator" w:id="0">
    <w:p w14:paraId="6033190C" w14:textId="77777777" w:rsidR="008F3D7A" w:rsidRDefault="008F3D7A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0543B"/>
    <w:rsid w:val="000106A4"/>
    <w:rsid w:val="00015B03"/>
    <w:rsid w:val="000579E4"/>
    <w:rsid w:val="0006654B"/>
    <w:rsid w:val="00082DB0"/>
    <w:rsid w:val="000D03CD"/>
    <w:rsid w:val="000D56AC"/>
    <w:rsid w:val="00102411"/>
    <w:rsid w:val="0013049E"/>
    <w:rsid w:val="00131AD1"/>
    <w:rsid w:val="0017073F"/>
    <w:rsid w:val="00185813"/>
    <w:rsid w:val="001871DF"/>
    <w:rsid w:val="00194C38"/>
    <w:rsid w:val="00195DAB"/>
    <w:rsid w:val="001A0737"/>
    <w:rsid w:val="001A7259"/>
    <w:rsid w:val="002139CB"/>
    <w:rsid w:val="00214F4B"/>
    <w:rsid w:val="00241889"/>
    <w:rsid w:val="00270B15"/>
    <w:rsid w:val="00314B65"/>
    <w:rsid w:val="00314DBB"/>
    <w:rsid w:val="00331844"/>
    <w:rsid w:val="0037315B"/>
    <w:rsid w:val="00385363"/>
    <w:rsid w:val="003A3A3F"/>
    <w:rsid w:val="003C20D9"/>
    <w:rsid w:val="003F58C1"/>
    <w:rsid w:val="004422DE"/>
    <w:rsid w:val="00442720"/>
    <w:rsid w:val="00460065"/>
    <w:rsid w:val="00466DA0"/>
    <w:rsid w:val="0048224A"/>
    <w:rsid w:val="004A0F25"/>
    <w:rsid w:val="004A31BC"/>
    <w:rsid w:val="004C41C8"/>
    <w:rsid w:val="00502E0B"/>
    <w:rsid w:val="00545BD1"/>
    <w:rsid w:val="00562912"/>
    <w:rsid w:val="00581283"/>
    <w:rsid w:val="00584342"/>
    <w:rsid w:val="0059157B"/>
    <w:rsid w:val="00597A98"/>
    <w:rsid w:val="005C15A8"/>
    <w:rsid w:val="005D15A5"/>
    <w:rsid w:val="005E6047"/>
    <w:rsid w:val="005F330D"/>
    <w:rsid w:val="005F4D1E"/>
    <w:rsid w:val="00613BA4"/>
    <w:rsid w:val="00630752"/>
    <w:rsid w:val="00636992"/>
    <w:rsid w:val="006432F4"/>
    <w:rsid w:val="00664CAC"/>
    <w:rsid w:val="00667683"/>
    <w:rsid w:val="006A2FAE"/>
    <w:rsid w:val="006B6FB0"/>
    <w:rsid w:val="00713C55"/>
    <w:rsid w:val="00714556"/>
    <w:rsid w:val="007271DA"/>
    <w:rsid w:val="00733D77"/>
    <w:rsid w:val="007347B9"/>
    <w:rsid w:val="007367B7"/>
    <w:rsid w:val="00764074"/>
    <w:rsid w:val="007C512F"/>
    <w:rsid w:val="007C6054"/>
    <w:rsid w:val="007D05E3"/>
    <w:rsid w:val="007D1F53"/>
    <w:rsid w:val="007D431E"/>
    <w:rsid w:val="007F5E11"/>
    <w:rsid w:val="008108CC"/>
    <w:rsid w:val="00842864"/>
    <w:rsid w:val="008C07CC"/>
    <w:rsid w:val="008C40EB"/>
    <w:rsid w:val="008E3D47"/>
    <w:rsid w:val="008E540A"/>
    <w:rsid w:val="008E6C31"/>
    <w:rsid w:val="008F3D7A"/>
    <w:rsid w:val="009038E4"/>
    <w:rsid w:val="009310CB"/>
    <w:rsid w:val="0095417C"/>
    <w:rsid w:val="0098398B"/>
    <w:rsid w:val="009B6525"/>
    <w:rsid w:val="009E0E0C"/>
    <w:rsid w:val="009E264B"/>
    <w:rsid w:val="00A03999"/>
    <w:rsid w:val="00A246D3"/>
    <w:rsid w:val="00A443FE"/>
    <w:rsid w:val="00A47A85"/>
    <w:rsid w:val="00A66144"/>
    <w:rsid w:val="00A73E03"/>
    <w:rsid w:val="00AB5984"/>
    <w:rsid w:val="00AC27E4"/>
    <w:rsid w:val="00AC42C2"/>
    <w:rsid w:val="00AE219C"/>
    <w:rsid w:val="00AE3F07"/>
    <w:rsid w:val="00AE7148"/>
    <w:rsid w:val="00AF461C"/>
    <w:rsid w:val="00AF5E12"/>
    <w:rsid w:val="00B016F6"/>
    <w:rsid w:val="00B137D8"/>
    <w:rsid w:val="00B3550D"/>
    <w:rsid w:val="00B94518"/>
    <w:rsid w:val="00BA45BF"/>
    <w:rsid w:val="00BA5DEA"/>
    <w:rsid w:val="00BC6D8E"/>
    <w:rsid w:val="00C014AC"/>
    <w:rsid w:val="00C04116"/>
    <w:rsid w:val="00C13F8A"/>
    <w:rsid w:val="00C471D1"/>
    <w:rsid w:val="00C63700"/>
    <w:rsid w:val="00C71B97"/>
    <w:rsid w:val="00C77D0C"/>
    <w:rsid w:val="00C949AC"/>
    <w:rsid w:val="00CB3189"/>
    <w:rsid w:val="00CB7104"/>
    <w:rsid w:val="00CF5F58"/>
    <w:rsid w:val="00D01423"/>
    <w:rsid w:val="00D73D0D"/>
    <w:rsid w:val="00D85434"/>
    <w:rsid w:val="00D874BA"/>
    <w:rsid w:val="00DA23DE"/>
    <w:rsid w:val="00DC7559"/>
    <w:rsid w:val="00E11FA8"/>
    <w:rsid w:val="00E17CAC"/>
    <w:rsid w:val="00E40FB9"/>
    <w:rsid w:val="00E45D41"/>
    <w:rsid w:val="00E472D2"/>
    <w:rsid w:val="00E772DC"/>
    <w:rsid w:val="00E874B8"/>
    <w:rsid w:val="00E9159B"/>
    <w:rsid w:val="00EB7884"/>
    <w:rsid w:val="00EE5544"/>
    <w:rsid w:val="00EF07C1"/>
    <w:rsid w:val="00EF1499"/>
    <w:rsid w:val="00F02924"/>
    <w:rsid w:val="00FA49CE"/>
    <w:rsid w:val="00FD5E5D"/>
    <w:rsid w:val="00FE10D9"/>
    <w:rsid w:val="00FE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51</TotalTime>
  <Pages>3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29</cp:revision>
  <dcterms:created xsi:type="dcterms:W3CDTF">2026-01-14T20:14:00Z</dcterms:created>
  <dcterms:modified xsi:type="dcterms:W3CDTF">2026-01-14T21:02:00Z</dcterms:modified>
</cp:coreProperties>
</file>