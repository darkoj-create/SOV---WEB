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9C95C" w14:textId="3E9F7C20" w:rsidR="009E264B" w:rsidRPr="00103453" w:rsidRDefault="00664CAC" w:rsidP="00664CAC">
      <w:pPr>
        <w:jc w:val="center"/>
        <w:rPr>
          <w:b/>
          <w:bCs/>
          <w:sz w:val="24"/>
          <w:szCs w:val="24"/>
        </w:rPr>
      </w:pPr>
      <w:r w:rsidRPr="00103453">
        <w:rPr>
          <w:b/>
          <w:bCs/>
          <w:sz w:val="24"/>
          <w:szCs w:val="24"/>
        </w:rPr>
        <w:t xml:space="preserve">Zapisnik sastanka </w:t>
      </w:r>
      <w:r w:rsidR="00880C9E">
        <w:rPr>
          <w:b/>
          <w:bCs/>
          <w:sz w:val="24"/>
          <w:szCs w:val="24"/>
        </w:rPr>
        <w:t>0</w:t>
      </w:r>
      <w:r w:rsidR="006B1D0D">
        <w:rPr>
          <w:b/>
          <w:bCs/>
          <w:sz w:val="24"/>
          <w:szCs w:val="24"/>
        </w:rPr>
        <w:t>1</w:t>
      </w:r>
      <w:r w:rsidR="00F4427D" w:rsidRPr="00103453">
        <w:rPr>
          <w:b/>
          <w:bCs/>
          <w:sz w:val="24"/>
          <w:szCs w:val="24"/>
        </w:rPr>
        <w:t>.</w:t>
      </w:r>
      <w:r w:rsidR="00880C9E">
        <w:rPr>
          <w:b/>
          <w:bCs/>
          <w:sz w:val="24"/>
          <w:szCs w:val="24"/>
        </w:rPr>
        <w:t>0</w:t>
      </w:r>
      <w:r w:rsidR="006B1D0D">
        <w:rPr>
          <w:b/>
          <w:bCs/>
          <w:sz w:val="24"/>
          <w:szCs w:val="24"/>
        </w:rPr>
        <w:t>4</w:t>
      </w:r>
      <w:r w:rsidR="00F4427D" w:rsidRPr="00103453">
        <w:rPr>
          <w:b/>
          <w:bCs/>
          <w:sz w:val="24"/>
          <w:szCs w:val="24"/>
        </w:rPr>
        <w:t>.2026.</w:t>
      </w:r>
    </w:p>
    <w:p w14:paraId="37EE8113" w14:textId="77777777" w:rsidR="00664CAC" w:rsidRDefault="00664CAC" w:rsidP="00664CAC">
      <w:pPr>
        <w:rPr>
          <w:b/>
          <w:bCs/>
        </w:rPr>
      </w:pPr>
      <w:r>
        <w:rPr>
          <w:b/>
          <w:bCs/>
        </w:rPr>
        <w:t>SPELEO IZLETI</w:t>
      </w:r>
    </w:p>
    <w:p w14:paraId="0243453E" w14:textId="77777777" w:rsidR="002C43DB" w:rsidRDefault="006B1D0D" w:rsidP="00664CAC">
      <w:r w:rsidRPr="006B1D0D">
        <w:rPr>
          <w:b/>
          <w:bCs/>
        </w:rPr>
        <w:t>29.03.2026., Tounj</w:t>
      </w:r>
      <w:r>
        <w:t xml:space="preserve"> –</w:t>
      </w:r>
      <w:r w:rsidR="00F539CF">
        <w:t xml:space="preserve"> </w:t>
      </w:r>
      <w:r>
        <w:t>Održao se prvi izlet školice</w:t>
      </w:r>
      <w:r w:rsidR="00E614DF">
        <w:t>, na kojem je sudjelovalo 12 školaraca i 15 instruktora.</w:t>
      </w:r>
      <w:r>
        <w:t xml:space="preserve"> Školarci su pohvaljeni, dobri su! Velebitaški stol</w:t>
      </w:r>
      <w:r w:rsidR="00D102DF">
        <w:t xml:space="preserve"> je bio obilan -</w:t>
      </w:r>
      <w:r>
        <w:t xml:space="preserve"> bio je dvoboj kiflica, palačinaka sa čokoladom</w:t>
      </w:r>
      <w:r w:rsidR="00D102DF">
        <w:t xml:space="preserve">, </w:t>
      </w:r>
      <w:r>
        <w:t xml:space="preserve">vrhunski pesto, raspucanci! Jelo se </w:t>
      </w:r>
      <w:r w:rsidR="00D102DF">
        <w:t>u</w:t>
      </w:r>
      <w:r>
        <w:t xml:space="preserve"> špil</w:t>
      </w:r>
      <w:r w:rsidR="00D102DF">
        <w:t>ji</w:t>
      </w:r>
      <w:r>
        <w:t xml:space="preserve">, prostrla se cerada i napravio stol. </w:t>
      </w:r>
      <w:r w:rsidR="00D102DF">
        <w:t xml:space="preserve">Prjie ručka nam je Fero držao predavanje o karabitki i o rasvjeti općenito. </w:t>
      </w:r>
      <w:r>
        <w:t>Nakon marende, Dalibor je držao predavanje o nacrtu, Luka je predavao o uzlovima i špagama.</w:t>
      </w:r>
      <w:r w:rsidR="009036D3">
        <w:t xml:space="preserve"> Prije izlaska iz špilje, išlo se razgledati i Mamutovo jezero, gdje su se vježbale tehnike istraživanja poplavljenih dijelova speleoloških objekata uz pomoć plovnih objekata</w:t>
      </w:r>
      <w:r w:rsidR="002C43DB">
        <w:t>. Također su se vježbali uzlovi.</w:t>
      </w:r>
    </w:p>
    <w:p w14:paraId="35DCFDF5" w14:textId="3A482FF3" w:rsidR="00241317" w:rsidRPr="00960F96" w:rsidRDefault="006B1D0D" w:rsidP="00664CAC">
      <w:r>
        <w:t xml:space="preserve">Nakon izleta, pila se </w:t>
      </w:r>
      <w:r w:rsidR="0034175E">
        <w:t>kava</w:t>
      </w:r>
      <w:r>
        <w:t xml:space="preserve"> u </w:t>
      </w:r>
      <w:r w:rsidR="006B2A26">
        <w:t xml:space="preserve">lokalu </w:t>
      </w:r>
      <w:r>
        <w:t xml:space="preserve">Valentino i igrao </w:t>
      </w:r>
      <w:r w:rsidR="006B2A26">
        <w:t xml:space="preserve">se </w:t>
      </w:r>
      <w:r>
        <w:t>pikado</w:t>
      </w:r>
      <w:r w:rsidR="002C43DB">
        <w:t>. Voditeljica zahvaljuje svima na angažmanu!</w:t>
      </w:r>
    </w:p>
    <w:p w14:paraId="14AF0EAC" w14:textId="7C0A08DB" w:rsidR="006B1D0D" w:rsidRDefault="006B1D0D" w:rsidP="00664CAC">
      <w:r w:rsidRPr="00F6353C">
        <w:rPr>
          <w:b/>
          <w:bCs/>
        </w:rPr>
        <w:t>23.3.2026.</w:t>
      </w:r>
      <w:r>
        <w:t xml:space="preserve"> do </w:t>
      </w:r>
      <w:r w:rsidRPr="00F6353C">
        <w:rPr>
          <w:b/>
          <w:bCs/>
        </w:rPr>
        <w:t>28.3.2026.,</w:t>
      </w:r>
      <w:r>
        <w:t xml:space="preserve"> </w:t>
      </w:r>
      <w:r w:rsidRPr="00F6353C">
        <w:rPr>
          <w:b/>
          <w:bCs/>
        </w:rPr>
        <w:t>Papuk</w:t>
      </w:r>
      <w:r>
        <w:t xml:space="preserve"> – Speleoarheološko istraživanje</w:t>
      </w:r>
      <w:r w:rsidR="003B24C1">
        <w:t xml:space="preserve"> na kojem</w:t>
      </w:r>
      <w:r>
        <w:t xml:space="preserve"> </w:t>
      </w:r>
      <w:r w:rsidR="003B24C1">
        <w:t>su s</w:t>
      </w:r>
      <w:r>
        <w:t xml:space="preserve">udjelovali </w:t>
      </w:r>
      <w:r w:rsidR="003B24C1">
        <w:t xml:space="preserve">Velebitaši: </w:t>
      </w:r>
      <w:r>
        <w:t xml:space="preserve">Dragana, Ivor, Ema školarka, Fero i </w:t>
      </w:r>
      <w:r w:rsidR="003B24C1">
        <w:t xml:space="preserve">arheolozi (nevelebitaši): </w:t>
      </w:r>
      <w:r>
        <w:t>Antonio, Sonja, Marin. Ov</w:t>
      </w:r>
      <w:r w:rsidR="003B24C1">
        <w:t xml:space="preserve">aj izlet </w:t>
      </w:r>
      <w:r>
        <w:t xml:space="preserve">je </w:t>
      </w:r>
      <w:r w:rsidR="003B24C1">
        <w:t xml:space="preserve">bio </w:t>
      </w:r>
      <w:r>
        <w:t xml:space="preserve">nastavak na prošlogodišnji izlet, </w:t>
      </w:r>
      <w:r w:rsidR="003B24C1">
        <w:t xml:space="preserve">na kojem </w:t>
      </w:r>
      <w:r>
        <w:t xml:space="preserve">su rekognoscirali isti teren u potrazi za potencijalnim objektima. Ove godine </w:t>
      </w:r>
      <w:r w:rsidR="00D55AE9">
        <w:t xml:space="preserve">su </w:t>
      </w:r>
      <w:r>
        <w:t>prošli polušpilju (pripećak) ispod Ružica Grada</w:t>
      </w:r>
      <w:r w:rsidR="00D55AE9">
        <w:t xml:space="preserve"> i </w:t>
      </w:r>
      <w:r>
        <w:t>prav</w:t>
      </w:r>
      <w:r w:rsidR="00D55AE9">
        <w:t>u</w:t>
      </w:r>
      <w:r>
        <w:t xml:space="preserve"> špilja</w:t>
      </w:r>
      <w:r w:rsidR="00D55AE9">
        <w:t xml:space="preserve"> </w:t>
      </w:r>
      <w:r>
        <w:t>imena Pustinjakova špilja</w:t>
      </w:r>
      <w:r w:rsidR="00E849F2">
        <w:t xml:space="preserve"> te su ih sondirali, a vratit će se nacrtat Pustinjakovu kad bude vremena, ima metara iako je malecka. </w:t>
      </w:r>
      <w:r w:rsidR="00D55AE9">
        <w:t>Družilo se sa popovima iz manastira Sv.Nikola</w:t>
      </w:r>
      <w:r w:rsidR="0080747B">
        <w:t>, koji p</w:t>
      </w:r>
      <w:r>
        <w:t>roizvode pesto od medvjeđeg luka</w:t>
      </w:r>
      <w:r w:rsidR="0080747B">
        <w:t xml:space="preserve">. Jako su </w:t>
      </w:r>
      <w:r>
        <w:t>zanimljivi domaćini</w:t>
      </w:r>
      <w:r w:rsidR="0080747B">
        <w:t>.</w:t>
      </w:r>
    </w:p>
    <w:p w14:paraId="51D840CC" w14:textId="2B0A3698" w:rsidR="00C65678" w:rsidRDefault="006B1D0D" w:rsidP="00664CAC">
      <w:r>
        <w:t xml:space="preserve">Obiđena je </w:t>
      </w:r>
      <w:r w:rsidR="00F6353C">
        <w:t xml:space="preserve">i </w:t>
      </w:r>
      <w:r w:rsidR="00E849F2">
        <w:t>Sokolina špilja</w:t>
      </w:r>
      <w:r>
        <w:t xml:space="preserve">, </w:t>
      </w:r>
      <w:r w:rsidR="00F6353C">
        <w:t xml:space="preserve">gdje su sreli divlje </w:t>
      </w:r>
      <w:r w:rsidR="00870981">
        <w:t>m</w:t>
      </w:r>
      <w:r w:rsidR="00F6353C">
        <w:t xml:space="preserve">uflone. Špiljica nije arheološki atraktivna, ali se nalazi </w:t>
      </w:r>
      <w:r w:rsidR="00C65678">
        <w:t xml:space="preserve">u jako </w:t>
      </w:r>
      <w:r w:rsidR="00F6353C">
        <w:t xml:space="preserve">lijepom </w:t>
      </w:r>
      <w:r w:rsidR="00C65678">
        <w:t>kraju</w:t>
      </w:r>
      <w:r w:rsidR="00437922">
        <w:t>.</w:t>
      </w:r>
    </w:p>
    <w:p w14:paraId="56C5E81C" w14:textId="77777777" w:rsidR="00C95B29" w:rsidRPr="00576970" w:rsidRDefault="00C95B29" w:rsidP="00664CAC"/>
    <w:p w14:paraId="53DA87A6" w14:textId="77777777" w:rsidR="00664CAC" w:rsidRDefault="00664CAC" w:rsidP="00664CAC">
      <w:pPr>
        <w:rPr>
          <w:b/>
          <w:bCs/>
        </w:rPr>
      </w:pPr>
      <w:r>
        <w:rPr>
          <w:b/>
          <w:bCs/>
        </w:rPr>
        <w:t>INI IZLETI</w:t>
      </w:r>
    </w:p>
    <w:p w14:paraId="4CBED37C" w14:textId="4788C131" w:rsidR="00D269A9" w:rsidRDefault="005134FD" w:rsidP="00664CAC">
      <w:r>
        <w:t>Nije bilo inih izleta.</w:t>
      </w:r>
    </w:p>
    <w:p w14:paraId="0F394B4A" w14:textId="77777777" w:rsidR="00D53C88" w:rsidRPr="00D53C88" w:rsidRDefault="00D53C88" w:rsidP="00664CAC"/>
    <w:p w14:paraId="0192CBAB" w14:textId="3E4DE108" w:rsidR="00664CAC" w:rsidRDefault="00664CAC" w:rsidP="00664CAC">
      <w:pPr>
        <w:rPr>
          <w:b/>
          <w:bCs/>
        </w:rPr>
      </w:pPr>
      <w:r>
        <w:rPr>
          <w:b/>
          <w:bCs/>
        </w:rPr>
        <w:t>NAJAVE</w:t>
      </w:r>
    </w:p>
    <w:p w14:paraId="59BD3D36" w14:textId="6E05A71D" w:rsidR="00880C9E" w:rsidRDefault="00D2644B" w:rsidP="00A47709">
      <w:r w:rsidRPr="00A47709">
        <w:rPr>
          <w:b/>
          <w:bCs/>
        </w:rPr>
        <w:t>03.04.2026.</w:t>
      </w:r>
      <w:r>
        <w:t xml:space="preserve"> do </w:t>
      </w:r>
      <w:r w:rsidRPr="00A47709">
        <w:rPr>
          <w:b/>
          <w:bCs/>
        </w:rPr>
        <w:t>05.04.2026.</w:t>
      </w:r>
      <w:r w:rsidR="00A47709">
        <w:rPr>
          <w:b/>
          <w:bCs/>
        </w:rPr>
        <w:t>, Njemica</w:t>
      </w:r>
      <w:r>
        <w:t xml:space="preserve"> - </w:t>
      </w:r>
      <w:r w:rsidR="00640BA1">
        <w:t>Ide se raspremati jama Njemica. Ekip</w:t>
      </w:r>
      <w:r w:rsidR="006B3CD3">
        <w:t xml:space="preserve">u </w:t>
      </w:r>
      <w:r w:rsidR="00DD31F4">
        <w:t>zasad čine</w:t>
      </w:r>
      <w:r w:rsidR="005134FD">
        <w:t xml:space="preserve"> </w:t>
      </w:r>
      <w:r w:rsidR="00005663">
        <w:t xml:space="preserve">Goga, </w:t>
      </w:r>
      <w:r w:rsidR="005134FD">
        <w:t xml:space="preserve">Luka, Olga, Lea i Mia. Ulazak je u petak, </w:t>
      </w:r>
      <w:r w:rsidR="00DD31F4">
        <w:t xml:space="preserve">a </w:t>
      </w:r>
      <w:r w:rsidR="005134FD">
        <w:t>izlazak vjerojatno u nedjelju.</w:t>
      </w:r>
      <w:r w:rsidR="00693E0B">
        <w:t xml:space="preserve"> Javite se, raspremači!</w:t>
      </w:r>
    </w:p>
    <w:p w14:paraId="3A81A154" w14:textId="0CEB3D9B" w:rsidR="00D53C88" w:rsidRPr="00C21E6B" w:rsidRDefault="00C64155" w:rsidP="00C21E6B">
      <w:r w:rsidRPr="00C64155">
        <w:rPr>
          <w:b/>
          <w:bCs/>
        </w:rPr>
        <w:t>04.04.2026.</w:t>
      </w:r>
      <w:r>
        <w:t xml:space="preserve"> do </w:t>
      </w:r>
      <w:r w:rsidRPr="00C64155">
        <w:rPr>
          <w:b/>
          <w:bCs/>
        </w:rPr>
        <w:t xml:space="preserve">06.04.2026., Lovinac kod Vranika </w:t>
      </w:r>
      <w:r w:rsidR="00355953" w:rsidRPr="00C64155">
        <w:rPr>
          <w:b/>
          <w:bCs/>
        </w:rPr>
        <w:t>–</w:t>
      </w:r>
      <w:r w:rsidR="00355953">
        <w:t xml:space="preserve"> Fero najavljuje </w:t>
      </w:r>
      <w:r>
        <w:t>trodnevni</w:t>
      </w:r>
      <w:r w:rsidR="00355953">
        <w:t xml:space="preserve"> izlet. </w:t>
      </w:r>
      <w:r w:rsidR="002B2B75">
        <w:t xml:space="preserve">Polazak bi bio u subotu u jutro, </w:t>
      </w:r>
      <w:r w:rsidR="00355953">
        <w:t>a povratak u ponedjeljak</w:t>
      </w:r>
      <w:r w:rsidR="002B2B75">
        <w:t xml:space="preserve">. </w:t>
      </w:r>
      <w:r w:rsidR="00355953">
        <w:t>Plan je ponoviti nacrt u dvije manje jame. Ako bude vremena, može se pokušati odraditi i još nešto u blizini.</w:t>
      </w:r>
      <w:r w:rsidR="002B2B75">
        <w:t xml:space="preserve"> Dodatno, moguće je dogovoriti skraćivanje izleta na 04.04. (subota) do 05.04. (nedjelja) – ovisno o dogovoru. Javite se Feri!</w:t>
      </w:r>
    </w:p>
    <w:p w14:paraId="21AF120D" w14:textId="5C29B637" w:rsidR="00C21E6B" w:rsidRPr="00E7020B" w:rsidRDefault="00D53C88" w:rsidP="00D53C88">
      <w:r w:rsidRPr="00D53C88">
        <w:rPr>
          <w:b/>
          <w:bCs/>
        </w:rPr>
        <w:t xml:space="preserve">04.04.2026., </w:t>
      </w:r>
      <w:r w:rsidR="00C21E6B">
        <w:rPr>
          <w:b/>
          <w:bCs/>
        </w:rPr>
        <w:t>Trenutno n</w:t>
      </w:r>
      <w:r w:rsidRPr="00D53C88">
        <w:rPr>
          <w:b/>
          <w:bCs/>
        </w:rPr>
        <w:t xml:space="preserve">epoznata lokacija – </w:t>
      </w:r>
      <w:r>
        <w:t>Jednodnevni izlet iz režije Mislava, javiti će još lokaciju kada izvidi gdje nije pao snijeg.</w:t>
      </w:r>
      <w:r w:rsidR="00C21E6B">
        <w:t xml:space="preserve"> Ako ste zainteresirani, javite se Mislavu!</w:t>
      </w:r>
    </w:p>
    <w:p w14:paraId="64F93CB5" w14:textId="77777777" w:rsidR="0075062A" w:rsidRDefault="0075062A" w:rsidP="0075062A">
      <w:r w:rsidRPr="00D1708A">
        <w:rPr>
          <w:b/>
          <w:bCs/>
        </w:rPr>
        <w:t>11.04.2026.</w:t>
      </w:r>
      <w:r>
        <w:t xml:space="preserve"> do </w:t>
      </w:r>
      <w:r w:rsidRPr="00D1708A">
        <w:rPr>
          <w:b/>
          <w:bCs/>
        </w:rPr>
        <w:t>12.04.2026., Terihaj i Gorsko Zrcalo</w:t>
      </w:r>
      <w:r>
        <w:t xml:space="preserve"> – Najavljuje se drugi vikend izlet naše SOV škole. Za sada je plan ići na Terihaj u subotu i Gorsko Zrcalo u nedjelju, a biti ćemo pravovremeno obavješteni ako dođe do kakvih prepravaka plana.</w:t>
      </w:r>
    </w:p>
    <w:p w14:paraId="76A93239" w14:textId="77777777" w:rsidR="0075062A" w:rsidRDefault="0075062A" w:rsidP="0075062A"/>
    <w:p w14:paraId="07489FD7" w14:textId="15E9C795" w:rsidR="00297234" w:rsidRPr="00D10CD9" w:rsidRDefault="00297234" w:rsidP="00664CAC">
      <w:r w:rsidRPr="00297234">
        <w:rPr>
          <w:b/>
          <w:bCs/>
        </w:rPr>
        <w:lastRenderedPageBreak/>
        <w:t xml:space="preserve">22.09.2026. </w:t>
      </w:r>
      <w:r w:rsidRPr="0014132E">
        <w:t>do</w:t>
      </w:r>
      <w:r w:rsidRPr="00297234">
        <w:rPr>
          <w:b/>
          <w:bCs/>
        </w:rPr>
        <w:t xml:space="preserve"> 26.09.2026., </w:t>
      </w:r>
      <w:r w:rsidR="003F6860">
        <w:rPr>
          <w:b/>
          <w:bCs/>
        </w:rPr>
        <w:t xml:space="preserve">Tbilisi u </w:t>
      </w:r>
      <w:r w:rsidRPr="00297234">
        <w:rPr>
          <w:b/>
          <w:bCs/>
        </w:rPr>
        <w:t>Gruzij</w:t>
      </w:r>
      <w:r w:rsidR="003F6860">
        <w:rPr>
          <w:b/>
          <w:bCs/>
        </w:rPr>
        <w:t xml:space="preserve">i </w:t>
      </w:r>
      <w:r w:rsidRPr="00297234">
        <w:rPr>
          <w:b/>
          <w:bCs/>
        </w:rPr>
        <w:t>-</w:t>
      </w:r>
      <w:r>
        <w:t xml:space="preserve"> Održava se konferencija „</w:t>
      </w:r>
      <w:r w:rsidR="00EC20B7">
        <w:t>HYPOGEA</w:t>
      </w:r>
      <w:r>
        <w:t>“, o istraživanju speleo</w:t>
      </w:r>
      <w:r w:rsidR="00463E7A">
        <w:t xml:space="preserve">loških </w:t>
      </w:r>
      <w:r>
        <w:t xml:space="preserve">objekata. </w:t>
      </w:r>
      <w:r w:rsidR="006739C6">
        <w:t>Marla Toyne</w:t>
      </w:r>
      <w:r w:rsidR="00463E7A">
        <w:t>,</w:t>
      </w:r>
      <w:r w:rsidR="006739C6">
        <w:t xml:space="preserve"> naša Velebitašica i profesorica iz Florida US, </w:t>
      </w:r>
      <w:r>
        <w:t>drži zanimljivo predavanje o jamama i grobnicama</w:t>
      </w:r>
      <w:r w:rsidR="006739C6">
        <w:t xml:space="preserve"> i poziva nas da dođemo!</w:t>
      </w:r>
    </w:p>
    <w:p w14:paraId="4CDD7F95" w14:textId="77777777" w:rsidR="002F4068" w:rsidRDefault="002F4068" w:rsidP="00664CAC">
      <w:pPr>
        <w:rPr>
          <w:b/>
          <w:bCs/>
        </w:rPr>
      </w:pPr>
    </w:p>
    <w:p w14:paraId="14A0A2E4" w14:textId="117B93B0" w:rsidR="00D53C88" w:rsidRDefault="00664CAC" w:rsidP="00664CAC">
      <w:pPr>
        <w:rPr>
          <w:b/>
          <w:bCs/>
        </w:rPr>
      </w:pPr>
      <w:r>
        <w:rPr>
          <w:b/>
          <w:bCs/>
        </w:rPr>
        <w:t>RAZNO</w:t>
      </w:r>
    </w:p>
    <w:p w14:paraId="0370CE85" w14:textId="413580E1" w:rsidR="00D53C88" w:rsidRDefault="003D47AF" w:rsidP="003D47AF">
      <w:r w:rsidRPr="003D47AF">
        <w:rPr>
          <w:b/>
          <w:bCs/>
        </w:rPr>
        <w:t>Predavanja školice</w:t>
      </w:r>
      <w:r>
        <w:t xml:space="preserve"> - </w:t>
      </w:r>
      <w:r w:rsidR="00821B61">
        <w:t xml:space="preserve">Danas </w:t>
      </w:r>
      <w:r w:rsidR="00DC0AD4">
        <w:t>je bio drugi tjedan predavanja na ovogodišnjoj SOV školici.</w:t>
      </w:r>
      <w:r w:rsidR="00DA63BA">
        <w:t xml:space="preserve"> </w:t>
      </w:r>
      <w:r w:rsidR="00821B61">
        <w:t>Luka</w:t>
      </w:r>
      <w:r w:rsidR="00114AF1">
        <w:t xml:space="preserve"> </w:t>
      </w:r>
      <w:r w:rsidR="00DC0AD4">
        <w:t xml:space="preserve">je </w:t>
      </w:r>
      <w:r w:rsidR="00114AF1">
        <w:t>držao o</w:t>
      </w:r>
      <w:r w:rsidR="00DC0AD4">
        <w:t xml:space="preserve"> o</w:t>
      </w:r>
      <w:r w:rsidR="00114AF1">
        <w:t>premanju</w:t>
      </w:r>
      <w:r w:rsidR="00DC0AD4">
        <w:t xml:space="preserve"> speleoloških objekata</w:t>
      </w:r>
      <w:r w:rsidR="00821B61">
        <w:t xml:space="preserve">, </w:t>
      </w:r>
      <w:r w:rsidR="00683484">
        <w:t xml:space="preserve">Lukas </w:t>
      </w:r>
      <w:r w:rsidR="00102164">
        <w:t xml:space="preserve">je </w:t>
      </w:r>
      <w:r w:rsidR="00683484">
        <w:t xml:space="preserve">predavao o </w:t>
      </w:r>
      <w:r w:rsidR="00102164">
        <w:t>prvoj pomoći</w:t>
      </w:r>
      <w:r w:rsidR="00821B61">
        <w:t>, Čajko</w:t>
      </w:r>
      <w:r w:rsidR="00683484">
        <w:t xml:space="preserve"> je predavao o HGSS</w:t>
      </w:r>
      <w:r w:rsidR="00821B61">
        <w:t>,</w:t>
      </w:r>
      <w:r w:rsidR="00683484">
        <w:t xml:space="preserve"> a Mislav Mićo je držao predavanje na temu </w:t>
      </w:r>
      <w:r w:rsidR="00D97BD9">
        <w:t>p</w:t>
      </w:r>
      <w:r w:rsidR="00821B61">
        <w:t>laninarsk</w:t>
      </w:r>
      <w:r w:rsidR="00683484">
        <w:t>e</w:t>
      </w:r>
      <w:r w:rsidR="00821B61">
        <w:t xml:space="preserve"> i </w:t>
      </w:r>
      <w:r w:rsidR="00D97BD9">
        <w:t>s</w:t>
      </w:r>
      <w:r w:rsidR="00821B61">
        <w:t>peleološk</w:t>
      </w:r>
      <w:r w:rsidR="00683484">
        <w:t xml:space="preserve">e </w:t>
      </w:r>
      <w:r w:rsidR="00821B61">
        <w:t>oprem</w:t>
      </w:r>
      <w:r w:rsidR="00683484">
        <w:t>e</w:t>
      </w:r>
      <w:r w:rsidR="00821B61">
        <w:t>.</w:t>
      </w:r>
    </w:p>
    <w:p w14:paraId="39AE9C76" w14:textId="7787439E" w:rsidR="00DA63BA" w:rsidRDefault="00DA63BA" w:rsidP="003D47AF">
      <w:r w:rsidRPr="003D47AF">
        <w:rPr>
          <w:b/>
          <w:bCs/>
        </w:rPr>
        <w:t>Čestitke</w:t>
      </w:r>
      <w:r>
        <w:t xml:space="preserve"> - Blatniki</w:t>
      </w:r>
      <w:r w:rsidR="003D47AF">
        <w:t>ma</w:t>
      </w:r>
      <w:r>
        <w:t xml:space="preserve"> na useljenju!</w:t>
      </w:r>
    </w:p>
    <w:p w14:paraId="6CAFBD04" w14:textId="5B3767F6" w:rsidR="006D28E8" w:rsidRDefault="000E06E4" w:rsidP="003D47AF">
      <w:r w:rsidRPr="00DC0AD4">
        <w:rPr>
          <w:b/>
          <w:bCs/>
        </w:rPr>
        <w:t>Natječaj za</w:t>
      </w:r>
      <w:r w:rsidR="00C47D94">
        <w:rPr>
          <w:b/>
          <w:bCs/>
        </w:rPr>
        <w:t xml:space="preserve"> </w:t>
      </w:r>
      <w:r w:rsidRPr="00DC0AD4">
        <w:rPr>
          <w:b/>
          <w:bCs/>
        </w:rPr>
        <w:t>dodjelu donacija udrugama za 2026.</w:t>
      </w:r>
      <w:r w:rsidR="00DC0AD4" w:rsidRPr="00DC0AD4">
        <w:rPr>
          <w:b/>
          <w:bCs/>
        </w:rPr>
        <w:t>, JANAF</w:t>
      </w:r>
      <w:r w:rsidR="00DC0AD4">
        <w:t xml:space="preserve"> </w:t>
      </w:r>
      <w:r w:rsidR="00C53928">
        <w:t xml:space="preserve">– </w:t>
      </w:r>
      <w:r w:rsidR="00C47D94">
        <w:t xml:space="preserve">JANAF je </w:t>
      </w:r>
      <w:r w:rsidR="00E305C8">
        <w:t xml:space="preserve">povodom Dana čistih planina </w:t>
      </w:r>
      <w:r w:rsidR="00C47D94">
        <w:t xml:space="preserve">objavio natječaj koji </w:t>
      </w:r>
      <w:r w:rsidR="00242F49">
        <w:t xml:space="preserve">obuhvaća projekte </w:t>
      </w:r>
      <w:r w:rsidR="0002343A">
        <w:t>iz područja zaštite okoliša</w:t>
      </w:r>
      <w:r w:rsidR="00A82504">
        <w:t xml:space="preserve">, </w:t>
      </w:r>
      <w:r w:rsidR="0002343A">
        <w:t xml:space="preserve">usmjerene </w:t>
      </w:r>
      <w:r w:rsidR="00242F49">
        <w:t>na aktivnosti koje provode planinarska društva i HGSS na pod</w:t>
      </w:r>
      <w:r w:rsidR="00B66F4D">
        <w:t>r</w:t>
      </w:r>
      <w:r w:rsidR="00242F49">
        <w:t>učju Republike Hrvatske</w:t>
      </w:r>
      <w:r w:rsidR="000771DE">
        <w:t>.</w:t>
      </w:r>
      <w:r w:rsidR="00242F49">
        <w:t xml:space="preserve"> </w:t>
      </w:r>
      <w:r w:rsidR="000771DE">
        <w:t xml:space="preserve">Prijave </w:t>
      </w:r>
      <w:r w:rsidR="00242F49">
        <w:t xml:space="preserve">se zaprimaju do </w:t>
      </w:r>
      <w:r w:rsidR="00242F49" w:rsidRPr="00DE5FD9">
        <w:rPr>
          <w:b/>
          <w:bCs/>
        </w:rPr>
        <w:t>29.04.2026</w:t>
      </w:r>
      <w:r w:rsidR="006D28E8" w:rsidRPr="00DE5FD9">
        <w:rPr>
          <w:b/>
          <w:bCs/>
        </w:rPr>
        <w:t>.</w:t>
      </w:r>
      <w:r w:rsidR="006D28E8">
        <w:t>, a m</w:t>
      </w:r>
      <w:r w:rsidR="002C4322">
        <w:t>ogu se prijaviti plan</w:t>
      </w:r>
      <w:r w:rsidR="006D28E8">
        <w:t>inarska</w:t>
      </w:r>
      <w:r w:rsidR="002C4322">
        <w:t xml:space="preserve"> društva </w:t>
      </w:r>
      <w:r w:rsidR="006D28E8">
        <w:t xml:space="preserve">(to smo mi) </w:t>
      </w:r>
      <w:r w:rsidR="002C4322">
        <w:t xml:space="preserve">i HGSS sa svojim stanicama. Više informacija na: </w:t>
      </w:r>
      <w:hyperlink r:id="rId7" w:history="1">
        <w:r w:rsidR="002C4322" w:rsidRPr="00200147">
          <w:rPr>
            <w:rStyle w:val="Hyperlink"/>
          </w:rPr>
          <w:t>https://janaf.hr/natjecaj-za-donacije</w:t>
        </w:r>
      </w:hyperlink>
      <w:r w:rsidR="002C4322">
        <w:t>.</w:t>
      </w:r>
      <w:r w:rsidR="006D28E8">
        <w:t xml:space="preserve"> Bacite pogled.</w:t>
      </w:r>
    </w:p>
    <w:p w14:paraId="5F66710B" w14:textId="61EB1D9B" w:rsidR="000B5E1A" w:rsidRDefault="00CD147B" w:rsidP="003D47AF">
      <w:r w:rsidRPr="00CD147B">
        <w:rPr>
          <w:b/>
          <w:bCs/>
        </w:rPr>
        <w:t xml:space="preserve">Snimanje </w:t>
      </w:r>
      <w:r>
        <w:rPr>
          <w:b/>
          <w:bCs/>
        </w:rPr>
        <w:t>u speleološkim objektima</w:t>
      </w:r>
      <w:r>
        <w:t xml:space="preserve"> </w:t>
      </w:r>
      <w:r w:rsidR="007F167F">
        <w:t>–</w:t>
      </w:r>
      <w:r w:rsidR="004553F2">
        <w:t xml:space="preserve"> </w:t>
      </w:r>
      <w:r w:rsidR="00EC6593">
        <w:t xml:space="preserve">Dalibor upućuje </w:t>
      </w:r>
      <w:r w:rsidR="007F167F">
        <w:t xml:space="preserve">poziv </w:t>
      </w:r>
      <w:r w:rsidR="004553F2">
        <w:t>narod</w:t>
      </w:r>
      <w:r w:rsidR="007F167F">
        <w:t xml:space="preserve">u SOV-a </w:t>
      </w:r>
      <w:r w:rsidR="004553F2">
        <w:t>da postanemo aktivniji u snimanju speleološk</w:t>
      </w:r>
      <w:r w:rsidR="00F96D8D">
        <w:t xml:space="preserve">ih </w:t>
      </w:r>
      <w:r w:rsidR="004553F2">
        <w:t>objekte koje obilazimo</w:t>
      </w:r>
      <w:r w:rsidR="000273CB">
        <w:t>.</w:t>
      </w:r>
    </w:p>
    <w:p w14:paraId="43018D75" w14:textId="77777777" w:rsidR="009E5F28" w:rsidRPr="00D53C88" w:rsidRDefault="009E5F28" w:rsidP="003D47AF"/>
    <w:p w14:paraId="2F78669B" w14:textId="495CAD4A" w:rsidR="00AF461C" w:rsidRPr="00D53C88" w:rsidRDefault="00AF461C" w:rsidP="00664CAC">
      <w:pPr>
        <w:rPr>
          <w:b/>
          <w:bCs/>
        </w:rPr>
      </w:pPr>
      <w:r w:rsidRPr="00AF461C">
        <w:rPr>
          <w:b/>
          <w:bCs/>
        </w:rPr>
        <w:t>Google forms -</w:t>
      </w:r>
      <w:r>
        <w:t xml:space="preserve"> </w:t>
      </w:r>
      <w:r w:rsidRPr="00AF461C">
        <w:t>Ponovno se daje na znanje</w:t>
      </w:r>
      <w:r>
        <w:t xml:space="preserve"> </w:t>
      </w:r>
      <w:r w:rsidRPr="00AF461C">
        <w:t>da se nakon posjeta svakom spelološkom objektu treba ispuniti google forms preko ovog linka:</w:t>
      </w:r>
      <w:r w:rsidR="00FE10D9">
        <w:t xml:space="preserve"> </w:t>
      </w:r>
      <w:hyperlink r:id="rId8" w:tgtFrame="_blank" w:history="1">
        <w:r w:rsidR="00FE10D9" w:rsidRPr="00FE10D9">
          <w:rPr>
            <w:rStyle w:val="Hyperlink"/>
          </w:rPr>
          <w:t>https://forms.gle/xXK6uBU8m9myL9YNA</w:t>
        </w:r>
      </w:hyperlink>
    </w:p>
    <w:p w14:paraId="1D908D84" w14:textId="77777777" w:rsidR="00AF461C" w:rsidRDefault="00AF461C" w:rsidP="00664CAC">
      <w:pPr>
        <w:rPr>
          <w:b/>
          <w:bCs/>
        </w:rPr>
      </w:pPr>
    </w:p>
    <w:p w14:paraId="607E4A80" w14:textId="2A5AB6ED" w:rsidR="00664CAC" w:rsidRDefault="00664CAC" w:rsidP="00664CAC">
      <w:pPr>
        <w:rPr>
          <w:b/>
          <w:bCs/>
        </w:rPr>
      </w:pPr>
      <w:r>
        <w:rPr>
          <w:b/>
          <w:bCs/>
        </w:rPr>
        <w:t>Sastanak vodi</w:t>
      </w:r>
      <w:r w:rsidR="00822C0A">
        <w:rPr>
          <w:b/>
          <w:bCs/>
        </w:rPr>
        <w:t>o</w:t>
      </w:r>
      <w:r>
        <w:rPr>
          <w:b/>
          <w:bCs/>
        </w:rPr>
        <w:t>:</w:t>
      </w:r>
      <w:r w:rsidR="00AE219C">
        <w:rPr>
          <w:b/>
          <w:bCs/>
        </w:rPr>
        <w:t xml:space="preserve"> </w:t>
      </w:r>
      <w:r w:rsidR="00822C0A">
        <w:t>Vedran Ferenčak</w:t>
      </w:r>
    </w:p>
    <w:p w14:paraId="7F2E7FE7" w14:textId="2B35F988" w:rsidR="007D1F53" w:rsidRPr="00664CAC" w:rsidRDefault="00664CAC" w:rsidP="00664CAC">
      <w:pPr>
        <w:rPr>
          <w:b/>
          <w:bCs/>
        </w:rPr>
      </w:pPr>
      <w:r>
        <w:rPr>
          <w:b/>
          <w:bCs/>
        </w:rPr>
        <w:t>Zapisnik vodila</w:t>
      </w:r>
      <w:r w:rsidR="007D1F53">
        <w:rPr>
          <w:b/>
          <w:bCs/>
        </w:rPr>
        <w:t xml:space="preserve">: </w:t>
      </w:r>
      <w:r w:rsidR="002F4068">
        <w:t>Tibor Jaklin</w:t>
      </w:r>
    </w:p>
    <w:sectPr w:rsidR="007D1F53" w:rsidRPr="00664CAC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A7BD2" w14:textId="77777777" w:rsidR="00D01695" w:rsidRDefault="00D01695" w:rsidP="00664CAC">
      <w:pPr>
        <w:spacing w:after="0" w:line="240" w:lineRule="auto"/>
      </w:pPr>
      <w:r>
        <w:separator/>
      </w:r>
    </w:p>
  </w:endnote>
  <w:endnote w:type="continuationSeparator" w:id="0">
    <w:p w14:paraId="04D5399C" w14:textId="77777777" w:rsidR="00D01695" w:rsidRDefault="00D01695" w:rsidP="00664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919AA" w14:textId="77777777" w:rsidR="00D01695" w:rsidRDefault="00D01695" w:rsidP="00664CAC">
      <w:pPr>
        <w:spacing w:after="0" w:line="240" w:lineRule="auto"/>
      </w:pPr>
      <w:r>
        <w:separator/>
      </w:r>
    </w:p>
  </w:footnote>
  <w:footnote w:type="continuationSeparator" w:id="0">
    <w:p w14:paraId="44209074" w14:textId="77777777" w:rsidR="00D01695" w:rsidRDefault="00D01695" w:rsidP="00664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C8E64" w14:textId="77777777" w:rsidR="00664CAC" w:rsidRDefault="00664CAC" w:rsidP="00664CAC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5730168E" wp14:editId="6ADE23C5">
          <wp:simplePos x="0" y="0"/>
          <wp:positionH relativeFrom="margin">
            <wp:align>right</wp:align>
          </wp:positionH>
          <wp:positionV relativeFrom="paragraph">
            <wp:posOffset>-300990</wp:posOffset>
          </wp:positionV>
          <wp:extent cx="908685" cy="931545"/>
          <wp:effectExtent l="0" t="0" r="5715" b="1905"/>
          <wp:wrapTight wrapText="bothSides">
            <wp:wrapPolygon edited="0">
              <wp:start x="8151" y="0"/>
              <wp:lineTo x="5434" y="883"/>
              <wp:lineTo x="0" y="5742"/>
              <wp:lineTo x="0" y="15460"/>
              <wp:lineTo x="6340" y="20761"/>
              <wp:lineTo x="7698" y="21202"/>
              <wp:lineTo x="13585" y="21202"/>
              <wp:lineTo x="14943" y="20761"/>
              <wp:lineTo x="21283" y="15460"/>
              <wp:lineTo x="21283" y="5742"/>
              <wp:lineTo x="15849" y="883"/>
              <wp:lineTo x="13132" y="0"/>
              <wp:lineTo x="8151" y="0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68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670F22C4" wp14:editId="4AB5B01D">
          <wp:simplePos x="0" y="0"/>
          <wp:positionH relativeFrom="margin">
            <wp:align>left</wp:align>
          </wp:positionH>
          <wp:positionV relativeFrom="paragraph">
            <wp:posOffset>-319356</wp:posOffset>
          </wp:positionV>
          <wp:extent cx="744220" cy="947420"/>
          <wp:effectExtent l="0" t="0" r="0" b="5080"/>
          <wp:wrapTight wrapText="bothSides">
            <wp:wrapPolygon edited="0">
              <wp:start x="0" y="0"/>
              <wp:lineTo x="0" y="21282"/>
              <wp:lineTo x="21010" y="21282"/>
              <wp:lineTo x="21010" y="0"/>
              <wp:lineTo x="0" y="0"/>
            </wp:wrapPolygon>
          </wp:wrapTight>
          <wp:docPr id="2" name="Picture 2" descr="A picture containing text, outdoor, clipar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outdoor, clipart, sig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75F53F7" w14:textId="77777777" w:rsidR="00664CAC" w:rsidRDefault="00664CAC" w:rsidP="00664CAC">
    <w:pPr>
      <w:pStyle w:val="Header"/>
      <w:tabs>
        <w:tab w:val="clear" w:pos="4536"/>
        <w:tab w:val="clear" w:pos="9072"/>
        <w:tab w:val="left" w:pos="2852"/>
      </w:tabs>
      <w:jc w:val="center"/>
      <w:rPr>
        <w:sz w:val="28"/>
        <w:szCs w:val="28"/>
      </w:rPr>
    </w:pPr>
    <w:r w:rsidRPr="00283915">
      <w:rPr>
        <w:sz w:val="28"/>
        <w:szCs w:val="28"/>
      </w:rPr>
      <w:t>Speleološki odsjek PDS Velebit</w:t>
    </w:r>
  </w:p>
  <w:p w14:paraId="2F250911" w14:textId="77777777" w:rsidR="00664CAC" w:rsidRDefault="00664CAC" w:rsidP="00664CAC">
    <w:pPr>
      <w:pStyle w:val="Header"/>
    </w:pPr>
  </w:p>
  <w:p w14:paraId="3AD99EF4" w14:textId="77777777" w:rsidR="00664CAC" w:rsidRDefault="00664CAC">
    <w:pPr>
      <w:pStyle w:val="Header"/>
    </w:pPr>
  </w:p>
  <w:p w14:paraId="49B3BEF2" w14:textId="77777777" w:rsidR="00664CAC" w:rsidRDefault="00664C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842EFB"/>
    <w:multiLevelType w:val="hybridMultilevel"/>
    <w:tmpl w:val="23BEA76C"/>
    <w:lvl w:ilvl="0" w:tplc="A68A9DE0">
      <w:start w:val="2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0540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61C"/>
    <w:rsid w:val="00005663"/>
    <w:rsid w:val="00015B03"/>
    <w:rsid w:val="00017B54"/>
    <w:rsid w:val="0002343A"/>
    <w:rsid w:val="00026F59"/>
    <w:rsid w:val="000273CB"/>
    <w:rsid w:val="00053E89"/>
    <w:rsid w:val="0006654B"/>
    <w:rsid w:val="000747C9"/>
    <w:rsid w:val="000771DE"/>
    <w:rsid w:val="00097FCF"/>
    <w:rsid w:val="000A3304"/>
    <w:rsid w:val="000B19F2"/>
    <w:rsid w:val="000B5E1A"/>
    <w:rsid w:val="000D5023"/>
    <w:rsid w:val="000E06E4"/>
    <w:rsid w:val="000E31B8"/>
    <w:rsid w:val="00101036"/>
    <w:rsid w:val="00102164"/>
    <w:rsid w:val="00103453"/>
    <w:rsid w:val="0010783B"/>
    <w:rsid w:val="00114AF1"/>
    <w:rsid w:val="001226E6"/>
    <w:rsid w:val="00130067"/>
    <w:rsid w:val="0013049E"/>
    <w:rsid w:val="0013374A"/>
    <w:rsid w:val="0014132E"/>
    <w:rsid w:val="00185813"/>
    <w:rsid w:val="0019055B"/>
    <w:rsid w:val="001968EC"/>
    <w:rsid w:val="001D7FD6"/>
    <w:rsid w:val="001E51E5"/>
    <w:rsid w:val="001E59B5"/>
    <w:rsid w:val="00203CEC"/>
    <w:rsid w:val="002171A4"/>
    <w:rsid w:val="0023649C"/>
    <w:rsid w:val="00241317"/>
    <w:rsid w:val="00242F49"/>
    <w:rsid w:val="00245F54"/>
    <w:rsid w:val="00253DF6"/>
    <w:rsid w:val="00263BD9"/>
    <w:rsid w:val="00264511"/>
    <w:rsid w:val="00286DC4"/>
    <w:rsid w:val="00297234"/>
    <w:rsid w:val="002A5338"/>
    <w:rsid w:val="002B2B75"/>
    <w:rsid w:val="002C0304"/>
    <w:rsid w:val="002C4322"/>
    <w:rsid w:val="002C43DB"/>
    <w:rsid w:val="002E7402"/>
    <w:rsid w:val="002F4068"/>
    <w:rsid w:val="00316E3D"/>
    <w:rsid w:val="00331B08"/>
    <w:rsid w:val="0034175E"/>
    <w:rsid w:val="00355953"/>
    <w:rsid w:val="00357090"/>
    <w:rsid w:val="00357455"/>
    <w:rsid w:val="003940A9"/>
    <w:rsid w:val="003A065C"/>
    <w:rsid w:val="003A3A3F"/>
    <w:rsid w:val="003A4146"/>
    <w:rsid w:val="003B24C1"/>
    <w:rsid w:val="003B360B"/>
    <w:rsid w:val="003C20D9"/>
    <w:rsid w:val="003D47AF"/>
    <w:rsid w:val="003F2633"/>
    <w:rsid w:val="003F481F"/>
    <w:rsid w:val="003F6860"/>
    <w:rsid w:val="00407C24"/>
    <w:rsid w:val="00424937"/>
    <w:rsid w:val="00426B9B"/>
    <w:rsid w:val="00437922"/>
    <w:rsid w:val="004422DE"/>
    <w:rsid w:val="00443C3E"/>
    <w:rsid w:val="004553F2"/>
    <w:rsid w:val="00460E61"/>
    <w:rsid w:val="00463CC8"/>
    <w:rsid w:val="00463E7A"/>
    <w:rsid w:val="00472D58"/>
    <w:rsid w:val="00482701"/>
    <w:rsid w:val="004C220E"/>
    <w:rsid w:val="004F5C90"/>
    <w:rsid w:val="004F772D"/>
    <w:rsid w:val="005134FD"/>
    <w:rsid w:val="005239FC"/>
    <w:rsid w:val="00540B7E"/>
    <w:rsid w:val="00545BD1"/>
    <w:rsid w:val="00562912"/>
    <w:rsid w:val="00576970"/>
    <w:rsid w:val="005906B0"/>
    <w:rsid w:val="005B79B1"/>
    <w:rsid w:val="005C15A8"/>
    <w:rsid w:val="005E6047"/>
    <w:rsid w:val="005F4CF2"/>
    <w:rsid w:val="00601622"/>
    <w:rsid w:val="00601A13"/>
    <w:rsid w:val="006163D1"/>
    <w:rsid w:val="00633233"/>
    <w:rsid w:val="00640BA1"/>
    <w:rsid w:val="00641DF7"/>
    <w:rsid w:val="00664CAC"/>
    <w:rsid w:val="006739C6"/>
    <w:rsid w:val="00683484"/>
    <w:rsid w:val="00686245"/>
    <w:rsid w:val="00693A6A"/>
    <w:rsid w:val="00693E0B"/>
    <w:rsid w:val="006B1D0D"/>
    <w:rsid w:val="006B2A26"/>
    <w:rsid w:val="006B3CD3"/>
    <w:rsid w:val="006B45A6"/>
    <w:rsid w:val="006D28E8"/>
    <w:rsid w:val="007078C7"/>
    <w:rsid w:val="00714556"/>
    <w:rsid w:val="00720567"/>
    <w:rsid w:val="00727E01"/>
    <w:rsid w:val="00732339"/>
    <w:rsid w:val="00737EF5"/>
    <w:rsid w:val="0074787D"/>
    <w:rsid w:val="0075062A"/>
    <w:rsid w:val="00780D25"/>
    <w:rsid w:val="007A3721"/>
    <w:rsid w:val="007D05E3"/>
    <w:rsid w:val="007D1F53"/>
    <w:rsid w:val="007D6A7F"/>
    <w:rsid w:val="007F167F"/>
    <w:rsid w:val="007F5E11"/>
    <w:rsid w:val="0080747B"/>
    <w:rsid w:val="00821B61"/>
    <w:rsid w:val="00822C0A"/>
    <w:rsid w:val="00854504"/>
    <w:rsid w:val="00870981"/>
    <w:rsid w:val="00880C9E"/>
    <w:rsid w:val="008A1AB9"/>
    <w:rsid w:val="008A392A"/>
    <w:rsid w:val="008F6C8D"/>
    <w:rsid w:val="009036D3"/>
    <w:rsid w:val="00960F96"/>
    <w:rsid w:val="00965269"/>
    <w:rsid w:val="009C179F"/>
    <w:rsid w:val="009C484E"/>
    <w:rsid w:val="009C6CBB"/>
    <w:rsid w:val="009D102F"/>
    <w:rsid w:val="009D7912"/>
    <w:rsid w:val="009E264B"/>
    <w:rsid w:val="009E5F28"/>
    <w:rsid w:val="009F02EC"/>
    <w:rsid w:val="00A01686"/>
    <w:rsid w:val="00A049AC"/>
    <w:rsid w:val="00A10AAE"/>
    <w:rsid w:val="00A20F87"/>
    <w:rsid w:val="00A277ED"/>
    <w:rsid w:val="00A47709"/>
    <w:rsid w:val="00A82504"/>
    <w:rsid w:val="00A9311B"/>
    <w:rsid w:val="00A94891"/>
    <w:rsid w:val="00AE219C"/>
    <w:rsid w:val="00AE3F07"/>
    <w:rsid w:val="00AE7873"/>
    <w:rsid w:val="00AF461C"/>
    <w:rsid w:val="00B445BA"/>
    <w:rsid w:val="00B626A2"/>
    <w:rsid w:val="00B66F4D"/>
    <w:rsid w:val="00B75163"/>
    <w:rsid w:val="00B8430A"/>
    <w:rsid w:val="00B94944"/>
    <w:rsid w:val="00BA3F3E"/>
    <w:rsid w:val="00C018EA"/>
    <w:rsid w:val="00C13F8A"/>
    <w:rsid w:val="00C20B7B"/>
    <w:rsid w:val="00C21E6B"/>
    <w:rsid w:val="00C22370"/>
    <w:rsid w:val="00C2509E"/>
    <w:rsid w:val="00C458D6"/>
    <w:rsid w:val="00C47D94"/>
    <w:rsid w:val="00C53928"/>
    <w:rsid w:val="00C57629"/>
    <w:rsid w:val="00C64155"/>
    <w:rsid w:val="00C65678"/>
    <w:rsid w:val="00C745F5"/>
    <w:rsid w:val="00C763B4"/>
    <w:rsid w:val="00C8264D"/>
    <w:rsid w:val="00C92619"/>
    <w:rsid w:val="00C95B29"/>
    <w:rsid w:val="00CA490D"/>
    <w:rsid w:val="00CB3B49"/>
    <w:rsid w:val="00CB4FE2"/>
    <w:rsid w:val="00CD147B"/>
    <w:rsid w:val="00CD6173"/>
    <w:rsid w:val="00CD635C"/>
    <w:rsid w:val="00CF4FD6"/>
    <w:rsid w:val="00D0116B"/>
    <w:rsid w:val="00D01695"/>
    <w:rsid w:val="00D02815"/>
    <w:rsid w:val="00D102DF"/>
    <w:rsid w:val="00D10CD9"/>
    <w:rsid w:val="00D1708A"/>
    <w:rsid w:val="00D2008B"/>
    <w:rsid w:val="00D2644B"/>
    <w:rsid w:val="00D269A9"/>
    <w:rsid w:val="00D53C88"/>
    <w:rsid w:val="00D55AE9"/>
    <w:rsid w:val="00D55DC1"/>
    <w:rsid w:val="00D84EC7"/>
    <w:rsid w:val="00D97BD9"/>
    <w:rsid w:val="00DA63BA"/>
    <w:rsid w:val="00DC0AD4"/>
    <w:rsid w:val="00DC0D6D"/>
    <w:rsid w:val="00DD31F4"/>
    <w:rsid w:val="00DE362C"/>
    <w:rsid w:val="00DE5FD9"/>
    <w:rsid w:val="00E06435"/>
    <w:rsid w:val="00E07C86"/>
    <w:rsid w:val="00E305C8"/>
    <w:rsid w:val="00E342A5"/>
    <w:rsid w:val="00E35A58"/>
    <w:rsid w:val="00E44C99"/>
    <w:rsid w:val="00E614DF"/>
    <w:rsid w:val="00E7020B"/>
    <w:rsid w:val="00E849F2"/>
    <w:rsid w:val="00EA054E"/>
    <w:rsid w:val="00EB7884"/>
    <w:rsid w:val="00EC20B7"/>
    <w:rsid w:val="00EC6593"/>
    <w:rsid w:val="00F077C5"/>
    <w:rsid w:val="00F15DB7"/>
    <w:rsid w:val="00F42926"/>
    <w:rsid w:val="00F4427D"/>
    <w:rsid w:val="00F539CF"/>
    <w:rsid w:val="00F5584C"/>
    <w:rsid w:val="00F5696A"/>
    <w:rsid w:val="00F61A35"/>
    <w:rsid w:val="00F6353C"/>
    <w:rsid w:val="00F66BD0"/>
    <w:rsid w:val="00F702EF"/>
    <w:rsid w:val="00F96D8D"/>
    <w:rsid w:val="00FA52CE"/>
    <w:rsid w:val="00FC1775"/>
    <w:rsid w:val="00FD050C"/>
    <w:rsid w:val="00FD171B"/>
    <w:rsid w:val="00FD5E5D"/>
    <w:rsid w:val="00FD7341"/>
    <w:rsid w:val="00FE10D9"/>
    <w:rsid w:val="00FF3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19D17"/>
  <w15:chartTrackingRefBased/>
  <w15:docId w15:val="{A742CC6F-E2A3-46E7-AECF-1F0CAFA95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4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CAC"/>
  </w:style>
  <w:style w:type="paragraph" w:styleId="Footer">
    <w:name w:val="footer"/>
    <w:basedOn w:val="Normal"/>
    <w:link w:val="FooterChar"/>
    <w:uiPriority w:val="99"/>
    <w:unhideWhenUsed/>
    <w:rsid w:val="00664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CAC"/>
  </w:style>
  <w:style w:type="character" w:styleId="Hyperlink">
    <w:name w:val="Hyperlink"/>
    <w:basedOn w:val="DefaultParagraphFont"/>
    <w:uiPriority w:val="99"/>
    <w:unhideWhenUsed/>
    <w:rsid w:val="00FE10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0D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134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xXK6uBU8m9myL9YN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anaf.hr/natjecaj-za-donacij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ZAPISNICI%20SA%20SASTANAKA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66</TotalTime>
  <Pages>2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Velebit</dc:creator>
  <cp:keywords/>
  <dc:description/>
  <cp:lastModifiedBy>Arhiva SOV</cp:lastModifiedBy>
  <cp:revision>162</cp:revision>
  <dcterms:created xsi:type="dcterms:W3CDTF">2026-04-01T19:32:00Z</dcterms:created>
  <dcterms:modified xsi:type="dcterms:W3CDTF">2026-05-07T09:44:00Z</dcterms:modified>
</cp:coreProperties>
</file>