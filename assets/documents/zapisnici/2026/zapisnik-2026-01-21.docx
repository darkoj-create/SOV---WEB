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75DEDD0A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7E552E">
        <w:rPr>
          <w:b/>
          <w:bCs/>
        </w:rPr>
        <w:t>21.01.2026.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453A80D7" w14:textId="20C28904" w:rsidR="00E21DF4" w:rsidRDefault="00E21DF4" w:rsidP="00664CAC">
      <w:r>
        <w:rPr>
          <w:b/>
          <w:bCs/>
        </w:rPr>
        <w:t xml:space="preserve">19.-20.1. Pula, bunar Fojbon – </w:t>
      </w:r>
      <w:r>
        <w:t>Luka Inavnčić u pratnji Goge bili u bunaru, Luka i zaroin</w:t>
      </w:r>
      <w:r w:rsidR="00B75E61">
        <w:t>o</w:t>
      </w:r>
      <w:r>
        <w:t>. Tamo ljudi kažu da je to najniži vodostaj, pa je eto bio iskorišten za poslovn</w:t>
      </w:r>
      <w:r w:rsidR="00D86A78">
        <w:t>i</w:t>
      </w:r>
      <w:r>
        <w:t xml:space="preserve"> izlet.</w:t>
      </w:r>
    </w:p>
    <w:p w14:paraId="6A27AD4B" w14:textId="77777777" w:rsidR="000B3335" w:rsidRDefault="006B6FB0" w:rsidP="000B3335">
      <w:pPr>
        <w:rPr>
          <w:b/>
          <w:bCs/>
        </w:rPr>
      </w:pPr>
      <w:r>
        <w:rPr>
          <w:b/>
          <w:bCs/>
        </w:rPr>
        <w:t>INI IZLETI</w:t>
      </w:r>
    </w:p>
    <w:p w14:paraId="1EC46768" w14:textId="6F6405B1" w:rsidR="000B3335" w:rsidRDefault="000B3335" w:rsidP="000B3335">
      <w:r w:rsidRPr="00094B1F">
        <w:rPr>
          <w:b/>
          <w:bCs/>
        </w:rPr>
        <w:t>17.1. Čari izvora –</w:t>
      </w:r>
      <w:r>
        <w:t xml:space="preserve"> bili: Čedo, Fero, Darkić, Arijana, Petko, Željac, Vesna. Vesna je naiv</w:t>
      </w:r>
      <w:r w:rsidR="005D255B">
        <w:t>n</w:t>
      </w:r>
      <w:r>
        <w:t>o išla vidit šta to ima i kakve su to čari, pa je dokazala moge stvari. Prvo bili kod spomenika..nekim palim borcima, neki ne znaju di su bili, pa kasnije doznajemo da je u Podgariću. Nakon tog došli i do ruševina starog grada</w:t>
      </w:r>
      <w:r w:rsidR="00086254">
        <w:t>...</w:t>
      </w:r>
      <w:r>
        <w:t xml:space="preserve">Garić grad. Vesna kaže da se više vozilo nego hodalo, a to bi možda moglo biti zbog godišta ljudstva. Onda bili na izvoru gdje se ne može ni boca napunit. Nakon tog ošli na drugi pjenasti izvor i mjerili dubinu vode koja je bila da </w:t>
      </w:r>
      <w:r w:rsidR="004426AB">
        <w:t>za</w:t>
      </w:r>
      <w:r>
        <w:t xml:space="preserve"> jedva</w:t>
      </w:r>
      <w:r w:rsidR="004426AB">
        <w:t xml:space="preserve"> </w:t>
      </w:r>
      <w:r w:rsidR="003E0829">
        <w:t>horizontalno kupanje</w:t>
      </w:r>
      <w:r w:rsidR="004426AB">
        <w:t>, tj. ležanje u vodi</w:t>
      </w:r>
      <w:r w:rsidR="003E0829">
        <w:t>.</w:t>
      </w:r>
    </w:p>
    <w:p w14:paraId="6FBFB1C8" w14:textId="77777777" w:rsidR="000B3335" w:rsidRDefault="000B3335" w:rsidP="000B3335">
      <w:r w:rsidRPr="00094B1F">
        <w:rPr>
          <w:b/>
          <w:bCs/>
        </w:rPr>
        <w:t>17.-18.1. Baške, Ždrilo –</w:t>
      </w:r>
      <w:r>
        <w:t xml:space="preserve"> bile: Iva, psi i Ines. Iz Baških do Ždila, na Ždrilski kuk. Zanimljivo je bilo da je Ines kod skloništa shvatila da nema vreću i pomogli i grijali ju psi. </w:t>
      </w:r>
    </w:p>
    <w:p w14:paraId="30E15288" w14:textId="4D7987F8" w:rsidR="006B6FB0" w:rsidRPr="000B3335" w:rsidRDefault="000B3335" w:rsidP="00664CAC">
      <w:r w:rsidRPr="00094B1F">
        <w:rPr>
          <w:b/>
          <w:bCs/>
        </w:rPr>
        <w:t>16.-18.1. Begunjščica, Slo</w:t>
      </w:r>
      <w:r w:rsidR="00094B1F">
        <w:rPr>
          <w:b/>
          <w:bCs/>
        </w:rPr>
        <w:t xml:space="preserve"> </w:t>
      </w:r>
      <w:r w:rsidRPr="00094B1F">
        <w:rPr>
          <w:b/>
          <w:bCs/>
        </w:rPr>
        <w:t>-</w:t>
      </w:r>
      <w:r>
        <w:t xml:space="preserve"> Barbara i SKOLovci išli do vrha i nakraju više pješačili od auta do doma, nego od doma do vrha. Bilo im super, jako lijepa šetnjica, uz male poteškoće s</w:t>
      </w:r>
      <w:r w:rsidR="000B2080">
        <w:t>a</w:t>
      </w:r>
      <w:r>
        <w:t xml:space="preserve"> svjetlima na autu. Svi se nadali nekom pogledu, nakraju bili u oblaku i imali osjećaj ko da su na Everestu.</w:t>
      </w:r>
    </w:p>
    <w:p w14:paraId="14050497" w14:textId="60506226" w:rsidR="00443ECA" w:rsidRDefault="006B6FB0" w:rsidP="00664CAC">
      <w:pPr>
        <w:rPr>
          <w:b/>
          <w:bCs/>
        </w:rPr>
      </w:pPr>
      <w:r>
        <w:rPr>
          <w:b/>
          <w:bCs/>
        </w:rPr>
        <w:t>NAJAVE</w:t>
      </w:r>
    </w:p>
    <w:p w14:paraId="49A9C776" w14:textId="4A8747A5" w:rsidR="00443ECA" w:rsidRDefault="00443ECA" w:rsidP="00664CAC">
      <w:r>
        <w:rPr>
          <w:b/>
          <w:bCs/>
        </w:rPr>
        <w:t xml:space="preserve">Sljedeći, onaj tamo ili onaj dalje vikend – </w:t>
      </w:r>
      <w:r>
        <w:t>Darko želi ić na Plitvice, na novi teren, neki spominju i suradnju s PO ljud</w:t>
      </w:r>
      <w:r w:rsidR="00CC71A3">
        <w:t>stvom</w:t>
      </w:r>
      <w:r>
        <w:t xml:space="preserve">. Izlet bi bio dvodnevan. </w:t>
      </w:r>
      <w:r w:rsidRPr="00DA4DA2">
        <w:rPr>
          <w:b/>
          <w:bCs/>
        </w:rPr>
        <w:t>Datumi ?? 3.-4. ili 10.-11. ili 17.-18.?</w:t>
      </w:r>
      <w:r>
        <w:t>?</w:t>
      </w:r>
    </w:p>
    <w:p w14:paraId="67648692" w14:textId="0EC07703" w:rsidR="000B3335" w:rsidRDefault="000B3335" w:rsidP="000B3335">
      <w:r>
        <w:rPr>
          <w:b/>
          <w:bCs/>
        </w:rPr>
        <w:t xml:space="preserve">23.1. sjednica IO KSHPS, 20h Žica - </w:t>
      </w:r>
      <w:r>
        <w:t xml:space="preserve"> moguće se i spojit onile ako želite, javit se Barbi il</w:t>
      </w:r>
      <w:r w:rsidR="00DA4DA2">
        <w:t>i</w:t>
      </w:r>
      <w:r>
        <w:t xml:space="preserve"> možete doć uživo</w:t>
      </w:r>
    </w:p>
    <w:p w14:paraId="168B6C67" w14:textId="2443DE84" w:rsidR="000B3335" w:rsidRDefault="000B3335" w:rsidP="000B3335">
      <w:r w:rsidRPr="00A73E03">
        <w:rPr>
          <w:b/>
          <w:bCs/>
        </w:rPr>
        <w:t>24.1. ispit za spelologa, Žica –</w:t>
      </w:r>
      <w:r>
        <w:t xml:space="preserve"> na ispit idu Mićo i Olga. Ono što se tiče ostalih</w:t>
      </w:r>
      <w:r w:rsidR="00DA4DA2">
        <w:t xml:space="preserve"> </w:t>
      </w:r>
      <w:r w:rsidR="00DA4DA2" w:rsidRPr="00DA4DA2">
        <w:rPr>
          <w:b/>
          <w:bCs/>
        </w:rPr>
        <w:t>!!!!</w:t>
      </w:r>
      <w:r>
        <w:t xml:space="preserve"> velebit je zadužen za kuhanje na seminaru i ispitu, tj. cijeli vikend. Što bi značilo moramo kuhat kavice ujutro i topli obrok za oba dana. Ukoliko možete doć i pomoć sa spremanjem hrane i kasnije spremanjem prostora javit se Barbi. Klasika sa subote na nedjelju druženje u večernjim satima, dođite</w:t>
      </w:r>
      <w:r w:rsidR="00025A29" w:rsidRPr="00025A29">
        <w:rPr>
          <w:b/>
          <w:bCs/>
        </w:rPr>
        <w:t>!!!!</w:t>
      </w:r>
    </w:p>
    <w:p w14:paraId="1EEF8F98" w14:textId="065B5D8E" w:rsidR="000B3335" w:rsidRPr="00443ECA" w:rsidRDefault="000B3335" w:rsidP="00664CAC">
      <w:r w:rsidRPr="00A73E03">
        <w:rPr>
          <w:b/>
          <w:bCs/>
        </w:rPr>
        <w:t>25.1. seminar o orjentaciji i kartografiji –</w:t>
      </w:r>
      <w:r>
        <w:t xml:space="preserve"> već su se javili tako da idu Darkić, Dragana, Ivona, Olga</w:t>
      </w:r>
    </w:p>
    <w:p w14:paraId="4AF68C9F" w14:textId="5941BAD8" w:rsidR="00D874BA" w:rsidRDefault="00597A98" w:rsidP="00664CAC">
      <w:pPr>
        <w:rPr>
          <w:b/>
          <w:bCs/>
        </w:rPr>
      </w:pPr>
      <w:r>
        <w:rPr>
          <w:b/>
          <w:bCs/>
        </w:rPr>
        <w:t>RAZNO</w:t>
      </w:r>
    </w:p>
    <w:p w14:paraId="1921FF17" w14:textId="7211952D" w:rsidR="002621A6" w:rsidRDefault="002621A6" w:rsidP="00664CAC">
      <w:r>
        <w:rPr>
          <w:b/>
          <w:bCs/>
        </w:rPr>
        <w:t xml:space="preserve">4.2. izborna skupština SO Velebita – </w:t>
      </w:r>
      <w:r>
        <w:t xml:space="preserve">naravno u Klaićevoj, od 19h. Dođite, ponesite hrane, ponesite pića i naravno dođite se družit(Barbi želi rakije, neki žele salate, pošto će tog falit...ostalo znate). </w:t>
      </w:r>
    </w:p>
    <w:p w14:paraId="08B7AB5B" w14:textId="526E15AD" w:rsidR="002621A6" w:rsidRDefault="002621A6" w:rsidP="00664CAC">
      <w:r w:rsidRPr="002073CF">
        <w:rPr>
          <w:b/>
          <w:bCs/>
        </w:rPr>
        <w:t>Pive-</w:t>
      </w:r>
      <w:r>
        <w:t xml:space="preserve"> Čedo kaže da želi više tamne pive.. će da bude sređeno</w:t>
      </w:r>
    </w:p>
    <w:p w14:paraId="1441C2D3" w14:textId="033081EE" w:rsidR="002073CF" w:rsidRDefault="002073CF" w:rsidP="00664CAC">
      <w:r w:rsidRPr="002073CF">
        <w:rPr>
          <w:b/>
          <w:bCs/>
        </w:rPr>
        <w:t>Donacije za ekspediciju –</w:t>
      </w:r>
      <w:r>
        <w:t xml:space="preserve"> probalo se žicat prije kraja godine, iakoo opet smo većino bili odbijeni, osim Končara koji nam je donirao 2000</w:t>
      </w:r>
      <w:r>
        <w:rPr>
          <w:rFonts w:cstheme="minorHAnsi"/>
        </w:rPr>
        <w:t>€</w:t>
      </w:r>
      <w:r>
        <w:t xml:space="preserve">. </w:t>
      </w:r>
    </w:p>
    <w:p w14:paraId="40DBD276" w14:textId="6F70556C" w:rsidR="002621A6" w:rsidRDefault="002621A6" w:rsidP="00664CAC">
      <w:r w:rsidRPr="00E965BE">
        <w:rPr>
          <w:b/>
          <w:bCs/>
        </w:rPr>
        <w:t xml:space="preserve">Sastanak IO SOV </w:t>
      </w:r>
      <w:r w:rsidR="000706B8" w:rsidRPr="00E965BE">
        <w:rPr>
          <w:b/>
          <w:bCs/>
        </w:rPr>
        <w:t>–</w:t>
      </w:r>
      <w:r>
        <w:t xml:space="preserve"> </w:t>
      </w:r>
      <w:r w:rsidR="000706B8">
        <w:t>zadnje okupljanje ovog IO, većinom pričali o skupštini i šta ćemo jest i pit</w:t>
      </w:r>
    </w:p>
    <w:p w14:paraId="7131A0B8" w14:textId="216C7380" w:rsidR="000706B8" w:rsidRDefault="000706B8" w:rsidP="00664CAC">
      <w:r w:rsidRPr="00E965BE">
        <w:rPr>
          <w:b/>
          <w:bCs/>
        </w:rPr>
        <w:t xml:space="preserve">19.1. redovna godišnja skupština PDSV </w:t>
      </w:r>
      <w:r w:rsidR="00E965BE" w:rsidRPr="00E965BE">
        <w:rPr>
          <w:b/>
          <w:bCs/>
        </w:rPr>
        <w:t>–</w:t>
      </w:r>
      <w:r>
        <w:t xml:space="preserve"> </w:t>
      </w:r>
      <w:r w:rsidR="00E965BE">
        <w:t>otvorena/obnovljena slekcija, sekcija za slekanje</w:t>
      </w:r>
      <w:r w:rsidR="0036025C">
        <w:t xml:space="preserve"> </w:t>
      </w:r>
      <w:r w:rsidR="00E965BE">
        <w:t xml:space="preserve">pod AO. Također se podsjeća da se traži čištač protora, koji bi trebao jednom tjedno čistit i za to mjesečno </w:t>
      </w:r>
      <w:r w:rsidR="00E965BE">
        <w:lastRenderedPageBreak/>
        <w:t>dobit 45</w:t>
      </w:r>
      <w:r w:rsidR="00E965BE">
        <w:rPr>
          <w:rFonts w:cstheme="minorHAnsi"/>
        </w:rPr>
        <w:t>€</w:t>
      </w:r>
      <w:r w:rsidR="00E965BE">
        <w:t>. Pričalo se i o zadnjem zasjedanju suda časti i Arijani Barišić koja je prekršila odluku suda i sada je službeno isključena iz Velebita.</w:t>
      </w:r>
    </w:p>
    <w:p w14:paraId="566E2D96" w14:textId="5F1C21E5" w:rsidR="00E965BE" w:rsidRDefault="00E965BE" w:rsidP="00664CAC">
      <w:r w:rsidRPr="00E965BE">
        <w:rPr>
          <w:b/>
          <w:bCs/>
        </w:rPr>
        <w:t>Udomljavanje oružarstva –</w:t>
      </w:r>
      <w:r>
        <w:t xml:space="preserve"> ako netko ima tavan, šupu ili slično. Trebalo bi udomiti i smjestit dvije plinske boce, žicu i benzin.</w:t>
      </w:r>
    </w:p>
    <w:p w14:paraId="1CD8FA13" w14:textId="4AFE7E26" w:rsidR="001943FE" w:rsidRPr="006D4B06" w:rsidRDefault="006D4B06" w:rsidP="00664CAC">
      <w:r w:rsidRPr="006D4B06">
        <w:rPr>
          <w:b/>
          <w:bCs/>
        </w:rPr>
        <w:t>Kazalište Travno od 19:30</w:t>
      </w:r>
      <w:r>
        <w:rPr>
          <w:b/>
          <w:bCs/>
        </w:rPr>
        <w:t>h</w:t>
      </w:r>
      <w:r w:rsidRPr="006D4B06">
        <w:rPr>
          <w:b/>
          <w:bCs/>
        </w:rPr>
        <w:t xml:space="preserve"> –</w:t>
      </w:r>
      <w:r>
        <w:t xml:space="preserve"> Ana najavljuje predstavu, a nakon toga će biti putopis kako su isti ti ljudi iz predstave bili u Indiji i putovali kao cirkusanti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4AFE52F" w14:textId="3D604F04" w:rsidR="006D4B06" w:rsidRPr="002621A6" w:rsidRDefault="001943FE" w:rsidP="00664CAC">
      <w:r w:rsidRPr="00CF4AA0">
        <w:rPr>
          <w:b/>
          <w:bCs/>
        </w:rPr>
        <w:t xml:space="preserve">Skupljanje čepova – </w:t>
      </w:r>
      <w:r>
        <w:t>Noa je pokre</w:t>
      </w:r>
      <w:r w:rsidR="00AC7E01">
        <w:t>nu</w:t>
      </w:r>
      <w:r>
        <w:t>o skupljanje</w:t>
      </w:r>
      <w:r w:rsidR="00AC7E01">
        <w:t xml:space="preserve">, kaže da doma ima valjda 50kg čepova, još se ne zna za šta bi se to iskoristilo, a </w:t>
      </w:r>
      <w:r w:rsidR="008A4DD8">
        <w:t>htio bi</w:t>
      </w:r>
      <w:r w:rsidR="00AC7E01">
        <w:t xml:space="preserve"> da je neko umjetničko i/ili funkcijona</w:t>
      </w:r>
      <w:r w:rsidR="007955A7">
        <w:t>l</w:t>
      </w:r>
      <w:r w:rsidR="00AC7E01">
        <w:t>no djelo za Velebit ili ostalo. Ukoliko imate ideje javite mu se</w:t>
      </w:r>
      <w:r w:rsidR="00BE146D">
        <w:t>.</w:t>
      </w:r>
    </w:p>
    <w:p w14:paraId="2F78669B" w14:textId="6A1DDA28" w:rsid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3922DFA4" w:rsidR="00664CAC" w:rsidRDefault="00664CAC" w:rsidP="00664CAC">
      <w:pPr>
        <w:rPr>
          <w:b/>
          <w:bCs/>
        </w:rPr>
      </w:pPr>
      <w:r>
        <w:rPr>
          <w:b/>
          <w:bCs/>
        </w:rPr>
        <w:t>Sastanak vodila:</w:t>
      </w:r>
      <w:r w:rsidR="00AE219C">
        <w:rPr>
          <w:b/>
          <w:bCs/>
        </w:rPr>
        <w:t xml:space="preserve"> </w:t>
      </w:r>
      <w:r w:rsidR="008C40EB">
        <w:t>Barbara Domitrović</w:t>
      </w:r>
    </w:p>
    <w:p w14:paraId="7F2E7FE7" w14:textId="50EF3A04" w:rsidR="007D1F53" w:rsidRDefault="00664CAC" w:rsidP="00664CAC">
      <w:r>
        <w:rPr>
          <w:b/>
          <w:bCs/>
        </w:rPr>
        <w:t xml:space="preserve">Zapisnik </w:t>
      </w:r>
      <w:r w:rsidR="00597A98">
        <w:rPr>
          <w:b/>
          <w:bCs/>
        </w:rPr>
        <w:t>vodi</w:t>
      </w:r>
      <w:r w:rsidR="00C71B97">
        <w:rPr>
          <w:b/>
          <w:bCs/>
        </w:rPr>
        <w:t>la</w:t>
      </w:r>
      <w:r w:rsidR="007D1F53">
        <w:rPr>
          <w:b/>
          <w:bCs/>
        </w:rPr>
        <w:t xml:space="preserve">: </w:t>
      </w:r>
      <w:r w:rsidR="008C40EB" w:rsidRPr="008C40EB">
        <w:t>Dora Troha</w:t>
      </w:r>
    </w:p>
    <w:p w14:paraId="4838BAD5" w14:textId="3972F256" w:rsidR="00C71B97" w:rsidRPr="00664CAC" w:rsidRDefault="00C71B97" w:rsidP="00664CAC">
      <w:pPr>
        <w:rPr>
          <w:b/>
          <w:bCs/>
        </w:rPr>
      </w:pPr>
    </w:p>
    <w:sectPr w:rsidR="00C71B97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2033" w14:textId="77777777" w:rsidR="005E1F37" w:rsidRDefault="005E1F37" w:rsidP="00664CAC">
      <w:pPr>
        <w:spacing w:after="0" w:line="240" w:lineRule="auto"/>
      </w:pPr>
      <w:r>
        <w:separator/>
      </w:r>
    </w:p>
  </w:endnote>
  <w:endnote w:type="continuationSeparator" w:id="0">
    <w:p w14:paraId="696322B6" w14:textId="77777777" w:rsidR="005E1F37" w:rsidRDefault="005E1F37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25FA" w14:textId="77777777" w:rsidR="005E1F37" w:rsidRDefault="005E1F37" w:rsidP="00664CAC">
      <w:pPr>
        <w:spacing w:after="0" w:line="240" w:lineRule="auto"/>
      </w:pPr>
      <w:r>
        <w:separator/>
      </w:r>
    </w:p>
  </w:footnote>
  <w:footnote w:type="continuationSeparator" w:id="0">
    <w:p w14:paraId="0E41CAEC" w14:textId="77777777" w:rsidR="005E1F37" w:rsidRDefault="005E1F37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0543B"/>
    <w:rsid w:val="000106A4"/>
    <w:rsid w:val="00015B03"/>
    <w:rsid w:val="00025A29"/>
    <w:rsid w:val="000579E4"/>
    <w:rsid w:val="0006654B"/>
    <w:rsid w:val="000706B8"/>
    <w:rsid w:val="00082DB0"/>
    <w:rsid w:val="00086254"/>
    <w:rsid w:val="00094B1F"/>
    <w:rsid w:val="000B2080"/>
    <w:rsid w:val="000B3335"/>
    <w:rsid w:val="000D03CD"/>
    <w:rsid w:val="000D56AC"/>
    <w:rsid w:val="00101DFE"/>
    <w:rsid w:val="00102411"/>
    <w:rsid w:val="0013049E"/>
    <w:rsid w:val="00131AD1"/>
    <w:rsid w:val="0017073F"/>
    <w:rsid w:val="00185813"/>
    <w:rsid w:val="001871DF"/>
    <w:rsid w:val="001943FE"/>
    <w:rsid w:val="00194C38"/>
    <w:rsid w:val="00195DAB"/>
    <w:rsid w:val="001A0737"/>
    <w:rsid w:val="001A7259"/>
    <w:rsid w:val="002073CF"/>
    <w:rsid w:val="002139CB"/>
    <w:rsid w:val="00214F4B"/>
    <w:rsid w:val="002621A6"/>
    <w:rsid w:val="00314B65"/>
    <w:rsid w:val="00314DBB"/>
    <w:rsid w:val="0036025C"/>
    <w:rsid w:val="0037315B"/>
    <w:rsid w:val="00385363"/>
    <w:rsid w:val="003A3A3F"/>
    <w:rsid w:val="003C20D9"/>
    <w:rsid w:val="003E0829"/>
    <w:rsid w:val="003F58C1"/>
    <w:rsid w:val="004422DE"/>
    <w:rsid w:val="004426AB"/>
    <w:rsid w:val="00442720"/>
    <w:rsid w:val="00443ECA"/>
    <w:rsid w:val="00460065"/>
    <w:rsid w:val="004A0F25"/>
    <w:rsid w:val="004A31BC"/>
    <w:rsid w:val="004C41C8"/>
    <w:rsid w:val="00545BD1"/>
    <w:rsid w:val="00562912"/>
    <w:rsid w:val="00584342"/>
    <w:rsid w:val="0059157B"/>
    <w:rsid w:val="00597A98"/>
    <w:rsid w:val="005C15A8"/>
    <w:rsid w:val="005D15A5"/>
    <w:rsid w:val="005D255B"/>
    <w:rsid w:val="005E1F37"/>
    <w:rsid w:val="005E6047"/>
    <w:rsid w:val="005F330D"/>
    <w:rsid w:val="00613BA4"/>
    <w:rsid w:val="00630752"/>
    <w:rsid w:val="00664CAC"/>
    <w:rsid w:val="00667683"/>
    <w:rsid w:val="006A2FAE"/>
    <w:rsid w:val="006B6FB0"/>
    <w:rsid w:val="006D4B06"/>
    <w:rsid w:val="00713C55"/>
    <w:rsid w:val="00714556"/>
    <w:rsid w:val="007271DA"/>
    <w:rsid w:val="00733D77"/>
    <w:rsid w:val="007347B9"/>
    <w:rsid w:val="007367B7"/>
    <w:rsid w:val="007955A7"/>
    <w:rsid w:val="007C512F"/>
    <w:rsid w:val="007C6054"/>
    <w:rsid w:val="007D05E3"/>
    <w:rsid w:val="007D1F53"/>
    <w:rsid w:val="007D431E"/>
    <w:rsid w:val="007E552E"/>
    <w:rsid w:val="007F5E11"/>
    <w:rsid w:val="008108CC"/>
    <w:rsid w:val="00842864"/>
    <w:rsid w:val="008A4DD8"/>
    <w:rsid w:val="008C07CC"/>
    <w:rsid w:val="008C40EB"/>
    <w:rsid w:val="008E3D47"/>
    <w:rsid w:val="008E540A"/>
    <w:rsid w:val="008E6C31"/>
    <w:rsid w:val="009038E4"/>
    <w:rsid w:val="0098398B"/>
    <w:rsid w:val="009B6525"/>
    <w:rsid w:val="009E0E0C"/>
    <w:rsid w:val="009E264B"/>
    <w:rsid w:val="00A03999"/>
    <w:rsid w:val="00A246D3"/>
    <w:rsid w:val="00A443FE"/>
    <w:rsid w:val="00A47A85"/>
    <w:rsid w:val="00AB5984"/>
    <w:rsid w:val="00AC27E4"/>
    <w:rsid w:val="00AC42C2"/>
    <w:rsid w:val="00AC7E01"/>
    <w:rsid w:val="00AE219C"/>
    <w:rsid w:val="00AE3F07"/>
    <w:rsid w:val="00AF461C"/>
    <w:rsid w:val="00AF5E12"/>
    <w:rsid w:val="00B137D8"/>
    <w:rsid w:val="00B3550D"/>
    <w:rsid w:val="00B75E61"/>
    <w:rsid w:val="00B94518"/>
    <w:rsid w:val="00BA45BF"/>
    <w:rsid w:val="00BE146D"/>
    <w:rsid w:val="00C04116"/>
    <w:rsid w:val="00C13F8A"/>
    <w:rsid w:val="00C71B97"/>
    <w:rsid w:val="00C77D0C"/>
    <w:rsid w:val="00C949AC"/>
    <w:rsid w:val="00CB3189"/>
    <w:rsid w:val="00CB7104"/>
    <w:rsid w:val="00CC71A3"/>
    <w:rsid w:val="00CF4AA0"/>
    <w:rsid w:val="00CF5F58"/>
    <w:rsid w:val="00D73D0D"/>
    <w:rsid w:val="00D85434"/>
    <w:rsid w:val="00D86A78"/>
    <w:rsid w:val="00D874BA"/>
    <w:rsid w:val="00DA23DE"/>
    <w:rsid w:val="00DA4DA2"/>
    <w:rsid w:val="00E17CAC"/>
    <w:rsid w:val="00E21DF4"/>
    <w:rsid w:val="00E40FB9"/>
    <w:rsid w:val="00E874B8"/>
    <w:rsid w:val="00E9159B"/>
    <w:rsid w:val="00E965BE"/>
    <w:rsid w:val="00EB7884"/>
    <w:rsid w:val="00EE5544"/>
    <w:rsid w:val="00EF07C1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39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24</cp:revision>
  <dcterms:created xsi:type="dcterms:W3CDTF">2026-01-21T20:16:00Z</dcterms:created>
  <dcterms:modified xsi:type="dcterms:W3CDTF">2026-01-21T20:46:00Z</dcterms:modified>
</cp:coreProperties>
</file>